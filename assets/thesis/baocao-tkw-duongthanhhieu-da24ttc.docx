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05BC" w:rsidRPr="00181793" w:rsidRDefault="00A705BC" w:rsidP="00181793">
      <w:pPr>
        <w:jc w:val="center"/>
        <w:rPr>
          <w:sz w:val="30"/>
          <w:szCs w:val="30"/>
        </w:rPr>
      </w:pPr>
      <w:r w:rsidRPr="00181793">
        <w:rPr>
          <w:sz w:val="30"/>
          <w:szCs w:val="30"/>
        </w:rPr>
        <w:t>ĐẠI HỌC TRÀ VINH</w:t>
      </w:r>
    </w:p>
    <w:p w:rsidR="00A705BC" w:rsidRPr="00181793" w:rsidRDefault="00A705BC" w:rsidP="00181793">
      <w:pPr>
        <w:jc w:val="center"/>
        <w:rPr>
          <w:sz w:val="30"/>
          <w:szCs w:val="30"/>
        </w:rPr>
      </w:pPr>
      <w:r w:rsidRPr="00181793">
        <w:rPr>
          <w:sz w:val="30"/>
          <w:szCs w:val="30"/>
        </w:rPr>
        <w:t>TRƯỜNG KỸ THUẬT VÀ CÔNG NGHỆ</w:t>
      </w:r>
    </w:p>
    <w:p w:rsidR="00A705BC" w:rsidRDefault="00A705BC" w:rsidP="00181793">
      <w:pPr>
        <w:jc w:val="center"/>
        <w:rPr>
          <w:b/>
          <w:sz w:val="30"/>
          <w:szCs w:val="30"/>
        </w:rPr>
      </w:pPr>
      <w:r w:rsidRPr="00AF30EA">
        <w:rPr>
          <w:b/>
          <w:sz w:val="30"/>
          <w:szCs w:val="30"/>
        </w:rPr>
        <w:t>KHOA CÔNG NGHỆ THÔNG TIN</w:t>
      </w:r>
    </w:p>
    <w:p w:rsidR="00397034" w:rsidRDefault="00397034" w:rsidP="00181793">
      <w:pPr>
        <w:jc w:val="center"/>
        <w:rPr>
          <w:b/>
          <w:sz w:val="30"/>
          <w:szCs w:val="30"/>
        </w:rPr>
      </w:pPr>
    </w:p>
    <w:p w:rsidR="00DB2AD8" w:rsidRPr="00AF30EA" w:rsidRDefault="00DB2AD8" w:rsidP="00181793">
      <w:pPr>
        <w:jc w:val="center"/>
        <w:rPr>
          <w:b/>
          <w:sz w:val="30"/>
          <w:szCs w:val="30"/>
        </w:rPr>
      </w:pPr>
    </w:p>
    <w:p w:rsidR="00A705BC" w:rsidRDefault="00AF30EA" w:rsidP="00181793">
      <w:pPr>
        <w:jc w:val="center"/>
      </w:pPr>
      <w:r>
        <w:rPr>
          <w:noProof/>
        </w:rPr>
        <w:drawing>
          <wp:inline distT="0" distB="0" distL="0" distR="0" wp14:anchorId="1893B7A0" wp14:editId="75F83C27">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rsidR="00DB2AD8" w:rsidRDefault="00DB2AD8" w:rsidP="00181793">
      <w:pPr>
        <w:jc w:val="center"/>
      </w:pPr>
    </w:p>
    <w:p w:rsidR="00397034" w:rsidRDefault="00397034" w:rsidP="00181793">
      <w:pPr>
        <w:jc w:val="center"/>
      </w:pPr>
    </w:p>
    <w:p w:rsidR="00A705BC" w:rsidRPr="00A675D2" w:rsidRDefault="00A705BC" w:rsidP="00181793">
      <w:pPr>
        <w:jc w:val="center"/>
        <w:rPr>
          <w:b/>
          <w:sz w:val="30"/>
          <w:szCs w:val="30"/>
        </w:rPr>
      </w:pPr>
      <w:r w:rsidRPr="00A675D2">
        <w:rPr>
          <w:b/>
          <w:sz w:val="30"/>
          <w:szCs w:val="30"/>
        </w:rPr>
        <w:t>ĐỒ ÁN MÔN HỌC</w:t>
      </w:r>
    </w:p>
    <w:p w:rsidR="00A705BC" w:rsidRDefault="00C77F74" w:rsidP="00181793">
      <w:pPr>
        <w:jc w:val="center"/>
        <w:rPr>
          <w:b/>
          <w:sz w:val="30"/>
          <w:szCs w:val="30"/>
        </w:rPr>
      </w:pPr>
      <w:r>
        <w:rPr>
          <w:b/>
          <w:sz w:val="30"/>
          <w:szCs w:val="30"/>
        </w:rPr>
        <w:t>THIẾT KẾ WEB</w:t>
      </w:r>
    </w:p>
    <w:p w:rsidR="00DB2AD8" w:rsidRDefault="00DB2AD8" w:rsidP="00181793">
      <w:pPr>
        <w:jc w:val="center"/>
        <w:rPr>
          <w:b/>
          <w:sz w:val="30"/>
          <w:szCs w:val="30"/>
        </w:rPr>
      </w:pPr>
    </w:p>
    <w:p w:rsidR="00DB2AD8" w:rsidRPr="00A675D2" w:rsidRDefault="00DB2AD8" w:rsidP="00181793">
      <w:pPr>
        <w:jc w:val="center"/>
        <w:rPr>
          <w:b/>
          <w:sz w:val="30"/>
          <w:szCs w:val="30"/>
        </w:rPr>
      </w:pPr>
    </w:p>
    <w:p w:rsidR="00B53223" w:rsidRPr="00B53223" w:rsidRDefault="00B53223" w:rsidP="00B53223">
      <w:pPr>
        <w:jc w:val="center"/>
        <w:rPr>
          <w:b/>
          <w:sz w:val="40"/>
          <w:szCs w:val="40"/>
        </w:rPr>
      </w:pPr>
      <w:r w:rsidRPr="00B53223">
        <w:rPr>
          <w:b/>
          <w:bCs/>
          <w:sz w:val="40"/>
          <w:szCs w:val="40"/>
        </w:rPr>
        <w:t>THIẾT KẾ VÀ XÂY DỰNG WEBSITE BÁN</w:t>
      </w:r>
      <w:r>
        <w:rPr>
          <w:b/>
          <w:bCs/>
          <w:sz w:val="40"/>
          <w:szCs w:val="40"/>
          <w:lang w:val="vi-VN"/>
        </w:rPr>
        <w:t xml:space="preserve"> </w:t>
      </w:r>
      <w:r w:rsidRPr="00B53223">
        <w:rPr>
          <w:b/>
          <w:bCs/>
          <w:sz w:val="40"/>
          <w:szCs w:val="40"/>
        </w:rPr>
        <w:t>NƯỚC HOA</w:t>
      </w:r>
      <w:r>
        <w:rPr>
          <w:b/>
          <w:sz w:val="40"/>
          <w:szCs w:val="40"/>
          <w:lang w:val="vi-VN"/>
        </w:rPr>
        <w:t xml:space="preserve"> </w:t>
      </w:r>
      <w:r w:rsidRPr="00B53223">
        <w:rPr>
          <w:b/>
          <w:bCs/>
          <w:sz w:val="40"/>
          <w:szCs w:val="40"/>
        </w:rPr>
        <w:t>LD PERFUME OIL CHO ĐẠI LÝ TIECHS STORE</w:t>
      </w:r>
    </w:p>
    <w:p w:rsidR="00DB2AD8" w:rsidRDefault="00DB2AD8" w:rsidP="00181793">
      <w:pPr>
        <w:jc w:val="center"/>
        <w:rPr>
          <w:b/>
          <w:sz w:val="40"/>
          <w:szCs w:val="40"/>
        </w:rPr>
      </w:pPr>
    </w:p>
    <w:p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4678"/>
      </w:tblGrid>
      <w:tr w:rsidR="00F55323" w:rsidRPr="00F50FA9" w:rsidTr="00F50FA9">
        <w:tc>
          <w:tcPr>
            <w:tcW w:w="2402" w:type="pct"/>
          </w:tcPr>
          <w:p w:rsidR="00F55323" w:rsidRPr="00F50FA9" w:rsidRDefault="00F55323" w:rsidP="00397034">
            <w:pPr>
              <w:spacing w:before="120" w:after="120" w:line="360" w:lineRule="auto"/>
              <w:rPr>
                <w:b/>
                <w:sz w:val="28"/>
                <w:szCs w:val="28"/>
              </w:rPr>
            </w:pPr>
            <w:r w:rsidRPr="00F50FA9">
              <w:rPr>
                <w:b/>
                <w:sz w:val="28"/>
                <w:szCs w:val="28"/>
              </w:rPr>
              <w:t>Người hướng dẫn:</w:t>
            </w:r>
          </w:p>
          <w:p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rsidR="00F55323" w:rsidRPr="00F50FA9" w:rsidRDefault="00E40233" w:rsidP="00397034">
            <w:pPr>
              <w:spacing w:before="120" w:after="120" w:line="360" w:lineRule="auto"/>
              <w:rPr>
                <w:b/>
                <w:sz w:val="28"/>
                <w:szCs w:val="28"/>
              </w:rPr>
            </w:pPr>
            <w:r w:rsidRPr="00F50FA9">
              <w:rPr>
                <w:b/>
                <w:sz w:val="28"/>
                <w:szCs w:val="28"/>
              </w:rPr>
              <w:t>Sinh viên thực hiện:</w:t>
            </w:r>
          </w:p>
          <w:p w:rsidR="00E40233" w:rsidRPr="00B53223" w:rsidRDefault="00E40233" w:rsidP="00FA7008">
            <w:pPr>
              <w:spacing w:before="120" w:after="120" w:line="360" w:lineRule="auto"/>
              <w:ind w:left="360"/>
              <w:rPr>
                <w:sz w:val="28"/>
                <w:szCs w:val="28"/>
                <w:lang w:val="vi-VN"/>
              </w:rPr>
            </w:pPr>
            <w:r w:rsidRPr="00FA7008">
              <w:rPr>
                <w:sz w:val="28"/>
                <w:szCs w:val="28"/>
              </w:rPr>
              <w:t xml:space="preserve">Họ tên: </w:t>
            </w:r>
            <w:r w:rsidR="00B53223">
              <w:rPr>
                <w:sz w:val="28"/>
                <w:szCs w:val="28"/>
              </w:rPr>
              <w:t>Dương</w:t>
            </w:r>
            <w:r w:rsidR="00B53223">
              <w:rPr>
                <w:sz w:val="28"/>
                <w:szCs w:val="28"/>
                <w:lang w:val="vi-VN"/>
              </w:rPr>
              <w:t xml:space="preserve"> Thành Hiếu</w:t>
            </w:r>
          </w:p>
          <w:p w:rsidR="00E40233" w:rsidRPr="00B53223" w:rsidRDefault="00E40233" w:rsidP="00FA7008">
            <w:pPr>
              <w:spacing w:before="120" w:after="120" w:line="360" w:lineRule="auto"/>
              <w:ind w:left="360"/>
              <w:rPr>
                <w:sz w:val="28"/>
                <w:szCs w:val="28"/>
                <w:lang w:val="vi-VN"/>
              </w:rPr>
            </w:pPr>
            <w:r w:rsidRPr="00FA7008">
              <w:rPr>
                <w:sz w:val="28"/>
                <w:szCs w:val="28"/>
              </w:rPr>
              <w:t xml:space="preserve">Mã số: </w:t>
            </w:r>
            <w:r w:rsidR="00B53223">
              <w:rPr>
                <w:sz w:val="28"/>
                <w:szCs w:val="28"/>
              </w:rPr>
              <w:t>110124063</w:t>
            </w:r>
          </w:p>
          <w:p w:rsidR="00E40233" w:rsidRPr="00B53223" w:rsidRDefault="00E40233" w:rsidP="00FA7008">
            <w:pPr>
              <w:spacing w:before="120" w:after="120" w:line="360" w:lineRule="auto"/>
              <w:ind w:left="360"/>
              <w:rPr>
                <w:sz w:val="28"/>
                <w:szCs w:val="28"/>
                <w:lang w:val="vi-VN"/>
              </w:rPr>
            </w:pPr>
            <w:r w:rsidRPr="00FA7008">
              <w:rPr>
                <w:sz w:val="28"/>
                <w:szCs w:val="28"/>
              </w:rPr>
              <w:t xml:space="preserve">Mã lớp: </w:t>
            </w:r>
            <w:r w:rsidR="00B53223">
              <w:rPr>
                <w:sz w:val="28"/>
                <w:szCs w:val="28"/>
              </w:rPr>
              <w:t>DA24TTC</w:t>
            </w:r>
          </w:p>
        </w:tc>
      </w:tr>
    </w:tbl>
    <w:p w:rsidR="00F55323" w:rsidRDefault="00F55323"/>
    <w:p w:rsidR="00DB2AD8" w:rsidRDefault="00DB2AD8" w:rsidP="00397034">
      <w:pPr>
        <w:jc w:val="center"/>
        <w:rPr>
          <w:b/>
          <w:sz w:val="30"/>
          <w:szCs w:val="30"/>
        </w:rPr>
      </w:pPr>
    </w:p>
    <w:p w:rsidR="00AE352B" w:rsidRPr="00DE6FBB" w:rsidRDefault="00AE352B" w:rsidP="00B53223">
      <w:pPr>
        <w:jc w:val="center"/>
        <w:rPr>
          <w:b/>
          <w:sz w:val="28"/>
          <w:szCs w:val="28"/>
        </w:rPr>
      </w:pPr>
      <w:r w:rsidRPr="00DE6FBB">
        <w:rPr>
          <w:b/>
          <w:sz w:val="28"/>
          <w:szCs w:val="28"/>
        </w:rPr>
        <w:t>Vĩnh Long, tháng 6 năm 2026</w:t>
      </w:r>
    </w:p>
    <w:p w:rsidR="00DB2AD8" w:rsidRPr="00181793" w:rsidRDefault="003B599F" w:rsidP="00DB2AD8">
      <w:pPr>
        <w:jc w:val="center"/>
        <w:rPr>
          <w:sz w:val="30"/>
          <w:szCs w:val="30"/>
        </w:rPr>
      </w:pPr>
      <w:r>
        <w:br w:type="page"/>
      </w:r>
      <w:r w:rsidR="00DB2AD8" w:rsidRPr="00181793">
        <w:rPr>
          <w:sz w:val="30"/>
          <w:szCs w:val="30"/>
        </w:rPr>
        <w:lastRenderedPageBreak/>
        <w:t>ĐẠI HỌC TRÀ VINH</w:t>
      </w:r>
    </w:p>
    <w:p w:rsidR="00DB2AD8" w:rsidRPr="00181793" w:rsidRDefault="00DB2AD8" w:rsidP="00DB2AD8">
      <w:pPr>
        <w:jc w:val="center"/>
        <w:rPr>
          <w:sz w:val="30"/>
          <w:szCs w:val="30"/>
        </w:rPr>
      </w:pPr>
      <w:r w:rsidRPr="00181793">
        <w:rPr>
          <w:sz w:val="30"/>
          <w:szCs w:val="30"/>
        </w:rPr>
        <w:t>TRƯỜNG KỸ THUẬT VÀ CÔNG NGHỆ</w:t>
      </w:r>
    </w:p>
    <w:p w:rsidR="00DB2AD8" w:rsidRDefault="00DB2AD8" w:rsidP="00DB2AD8">
      <w:pPr>
        <w:jc w:val="center"/>
        <w:rPr>
          <w:b/>
          <w:sz w:val="30"/>
          <w:szCs w:val="30"/>
        </w:rPr>
      </w:pPr>
      <w:r w:rsidRPr="00AF30EA">
        <w:rPr>
          <w:b/>
          <w:sz w:val="30"/>
          <w:szCs w:val="30"/>
        </w:rPr>
        <w:t>KHOA CÔNG NGHỆ THÔNG TIN</w:t>
      </w:r>
    </w:p>
    <w:p w:rsidR="00DB2AD8" w:rsidRDefault="00DB2AD8" w:rsidP="00DB2AD8">
      <w:pPr>
        <w:jc w:val="center"/>
        <w:rPr>
          <w:b/>
          <w:sz w:val="30"/>
          <w:szCs w:val="30"/>
        </w:rPr>
      </w:pPr>
    </w:p>
    <w:p w:rsidR="00DB2AD8" w:rsidRPr="00AF30EA" w:rsidRDefault="00DB2AD8" w:rsidP="00DB2AD8">
      <w:pPr>
        <w:jc w:val="center"/>
        <w:rPr>
          <w:b/>
          <w:sz w:val="30"/>
          <w:szCs w:val="30"/>
        </w:rPr>
      </w:pPr>
    </w:p>
    <w:p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rsidR="00DB2AD8" w:rsidRDefault="00DB2AD8" w:rsidP="00DB2AD8">
      <w:pPr>
        <w:jc w:val="center"/>
      </w:pPr>
    </w:p>
    <w:p w:rsidR="00DB2AD8" w:rsidRDefault="00DB2AD8" w:rsidP="00DB2AD8">
      <w:pPr>
        <w:jc w:val="center"/>
      </w:pPr>
    </w:p>
    <w:p w:rsidR="00C50A2A" w:rsidRPr="00A675D2" w:rsidRDefault="00C50A2A" w:rsidP="00C50A2A">
      <w:pPr>
        <w:jc w:val="center"/>
        <w:rPr>
          <w:b/>
          <w:sz w:val="30"/>
          <w:szCs w:val="30"/>
        </w:rPr>
      </w:pPr>
      <w:r w:rsidRPr="00A675D2">
        <w:rPr>
          <w:b/>
          <w:sz w:val="30"/>
          <w:szCs w:val="30"/>
        </w:rPr>
        <w:t>ĐỒ ÁN MÔN HỌC</w:t>
      </w:r>
    </w:p>
    <w:p w:rsidR="00C50A2A" w:rsidRDefault="00C50A2A" w:rsidP="00C50A2A">
      <w:pPr>
        <w:jc w:val="center"/>
        <w:rPr>
          <w:b/>
          <w:sz w:val="30"/>
          <w:szCs w:val="30"/>
        </w:rPr>
      </w:pPr>
      <w:r>
        <w:rPr>
          <w:b/>
          <w:sz w:val="30"/>
          <w:szCs w:val="30"/>
        </w:rPr>
        <w:t>THIẾT KẾ WEB</w:t>
      </w:r>
    </w:p>
    <w:p w:rsidR="00DB2AD8" w:rsidRDefault="00DB2AD8" w:rsidP="00DB2AD8">
      <w:pPr>
        <w:jc w:val="center"/>
        <w:rPr>
          <w:b/>
          <w:sz w:val="30"/>
          <w:szCs w:val="30"/>
        </w:rPr>
      </w:pPr>
    </w:p>
    <w:p w:rsidR="00DB2AD8" w:rsidRPr="00A675D2" w:rsidRDefault="00DB2AD8" w:rsidP="00DB2AD8">
      <w:pPr>
        <w:jc w:val="center"/>
        <w:rPr>
          <w:b/>
          <w:sz w:val="30"/>
          <w:szCs w:val="30"/>
        </w:rPr>
      </w:pPr>
    </w:p>
    <w:p w:rsidR="00B53223" w:rsidRPr="00B53223" w:rsidRDefault="00B53223" w:rsidP="00B53223">
      <w:pPr>
        <w:jc w:val="center"/>
        <w:rPr>
          <w:b/>
          <w:sz w:val="40"/>
          <w:szCs w:val="40"/>
        </w:rPr>
      </w:pPr>
      <w:r w:rsidRPr="00B53223">
        <w:rPr>
          <w:b/>
          <w:bCs/>
          <w:sz w:val="40"/>
          <w:szCs w:val="40"/>
        </w:rPr>
        <w:t>THIẾT KẾ VÀ XÂY DỰNG WEBSITE BÁN NƯỚC HOA</w:t>
      </w:r>
      <w:r>
        <w:rPr>
          <w:b/>
          <w:sz w:val="40"/>
          <w:szCs w:val="40"/>
          <w:lang w:val="vi-VN"/>
        </w:rPr>
        <w:t xml:space="preserve"> </w:t>
      </w:r>
      <w:r w:rsidRPr="00B53223">
        <w:rPr>
          <w:b/>
          <w:bCs/>
          <w:sz w:val="40"/>
          <w:szCs w:val="40"/>
        </w:rPr>
        <w:t>LD PERFUME OIL CHO ĐẠI LÝ TIECHS STORE</w:t>
      </w:r>
    </w:p>
    <w:p w:rsidR="00C50A2A" w:rsidRDefault="00C50A2A" w:rsidP="00DB2AD8">
      <w:pPr>
        <w:jc w:val="center"/>
        <w:rPr>
          <w:b/>
          <w:sz w:val="40"/>
          <w:szCs w:val="40"/>
        </w:rPr>
      </w:pPr>
    </w:p>
    <w:p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4678"/>
      </w:tblGrid>
      <w:tr w:rsidR="00C50A2A" w:rsidRPr="00F50FA9" w:rsidTr="00080838">
        <w:tc>
          <w:tcPr>
            <w:tcW w:w="2402" w:type="pct"/>
          </w:tcPr>
          <w:p w:rsidR="00C50A2A" w:rsidRPr="00F50FA9" w:rsidRDefault="00C50A2A" w:rsidP="00080838">
            <w:pPr>
              <w:spacing w:before="120" w:after="120" w:line="360" w:lineRule="auto"/>
              <w:rPr>
                <w:b/>
                <w:sz w:val="28"/>
                <w:szCs w:val="28"/>
              </w:rPr>
            </w:pPr>
            <w:r w:rsidRPr="00F50FA9">
              <w:rPr>
                <w:b/>
                <w:sz w:val="28"/>
                <w:szCs w:val="28"/>
              </w:rPr>
              <w:t>Người hướng dẫn:</w:t>
            </w:r>
          </w:p>
          <w:p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rsidR="00C50A2A" w:rsidRPr="00F50FA9" w:rsidRDefault="00C50A2A" w:rsidP="00080838">
            <w:pPr>
              <w:spacing w:before="120" w:after="120" w:line="360" w:lineRule="auto"/>
              <w:rPr>
                <w:b/>
                <w:sz w:val="28"/>
                <w:szCs w:val="28"/>
              </w:rPr>
            </w:pPr>
            <w:r w:rsidRPr="00F50FA9">
              <w:rPr>
                <w:b/>
                <w:sz w:val="28"/>
                <w:szCs w:val="28"/>
              </w:rPr>
              <w:t>Sinh viên thực hiện:</w:t>
            </w:r>
          </w:p>
          <w:p w:rsidR="00B53223" w:rsidRDefault="00C50A2A" w:rsidP="00080838">
            <w:pPr>
              <w:spacing w:before="120" w:after="120" w:line="360" w:lineRule="auto"/>
              <w:ind w:left="360"/>
              <w:rPr>
                <w:sz w:val="28"/>
                <w:szCs w:val="28"/>
                <w:lang w:val="vi-VN"/>
              </w:rPr>
            </w:pPr>
            <w:r w:rsidRPr="00FA7008">
              <w:rPr>
                <w:sz w:val="28"/>
                <w:szCs w:val="28"/>
              </w:rPr>
              <w:t xml:space="preserve">Họ </w:t>
            </w:r>
            <w:r w:rsidR="00B53223">
              <w:rPr>
                <w:sz w:val="28"/>
                <w:szCs w:val="28"/>
              </w:rPr>
              <w:t>tên</w:t>
            </w:r>
            <w:r w:rsidR="00B53223">
              <w:rPr>
                <w:sz w:val="28"/>
                <w:szCs w:val="28"/>
                <w:lang w:val="vi-VN"/>
              </w:rPr>
              <w:t xml:space="preserve">: </w:t>
            </w:r>
            <w:r w:rsidR="00B53223">
              <w:rPr>
                <w:sz w:val="28"/>
                <w:szCs w:val="28"/>
              </w:rPr>
              <w:t>Dương</w:t>
            </w:r>
            <w:r w:rsidR="00B53223">
              <w:rPr>
                <w:sz w:val="28"/>
                <w:szCs w:val="28"/>
                <w:lang w:val="vi-VN"/>
              </w:rPr>
              <w:t xml:space="preserve"> Thành Hiếu</w:t>
            </w:r>
          </w:p>
          <w:p w:rsidR="00C50A2A" w:rsidRPr="00B53223" w:rsidRDefault="00C50A2A" w:rsidP="00080838">
            <w:pPr>
              <w:spacing w:before="120" w:after="120" w:line="360" w:lineRule="auto"/>
              <w:ind w:left="360"/>
              <w:rPr>
                <w:sz w:val="28"/>
                <w:szCs w:val="28"/>
                <w:lang w:val="vi-VN"/>
              </w:rPr>
            </w:pPr>
            <w:r w:rsidRPr="00FA7008">
              <w:rPr>
                <w:sz w:val="28"/>
                <w:szCs w:val="28"/>
              </w:rPr>
              <w:t xml:space="preserve">Mã số: </w:t>
            </w:r>
            <w:r w:rsidR="00B53223">
              <w:rPr>
                <w:sz w:val="28"/>
                <w:szCs w:val="28"/>
              </w:rPr>
              <w:t>110124063</w:t>
            </w:r>
          </w:p>
          <w:p w:rsidR="00C50A2A" w:rsidRPr="00B53223" w:rsidRDefault="00C50A2A" w:rsidP="00080838">
            <w:pPr>
              <w:spacing w:before="120" w:after="120" w:line="360" w:lineRule="auto"/>
              <w:ind w:left="360"/>
              <w:rPr>
                <w:sz w:val="28"/>
                <w:szCs w:val="28"/>
                <w:lang w:val="vi-VN"/>
              </w:rPr>
            </w:pPr>
            <w:r w:rsidRPr="00FA7008">
              <w:rPr>
                <w:sz w:val="28"/>
                <w:szCs w:val="28"/>
              </w:rPr>
              <w:t xml:space="preserve">Mã lớp: </w:t>
            </w:r>
            <w:r w:rsidR="00B53223">
              <w:rPr>
                <w:sz w:val="28"/>
                <w:szCs w:val="28"/>
              </w:rPr>
              <w:t>DA24TTC</w:t>
            </w:r>
          </w:p>
        </w:tc>
      </w:tr>
    </w:tbl>
    <w:p w:rsidR="0005453D" w:rsidRDefault="0005453D" w:rsidP="0005453D"/>
    <w:p w:rsidR="0005453D" w:rsidRDefault="0005453D" w:rsidP="0005453D">
      <w:pPr>
        <w:jc w:val="center"/>
        <w:rPr>
          <w:b/>
          <w:sz w:val="30"/>
          <w:szCs w:val="30"/>
        </w:rPr>
      </w:pPr>
    </w:p>
    <w:p w:rsidR="00314527" w:rsidRPr="00DE6FBB" w:rsidRDefault="0005453D" w:rsidP="00B53223">
      <w:pPr>
        <w:jc w:val="center"/>
        <w:rPr>
          <w:sz w:val="28"/>
          <w:szCs w:val="28"/>
        </w:rPr>
      </w:pPr>
      <w:r w:rsidRPr="00DE6FBB">
        <w:rPr>
          <w:b/>
          <w:sz w:val="28"/>
          <w:szCs w:val="28"/>
        </w:rPr>
        <w:t>Vĩnh Long, tháng 6 năm 2026</w:t>
      </w:r>
    </w:p>
    <w:p w:rsidR="00574222" w:rsidRDefault="00574222" w:rsidP="00B53223">
      <w:pPr>
        <w:jc w:val="cente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rsidR="00314527" w:rsidRDefault="00314527" w:rsidP="002D6E1C">
      <w:pPr>
        <w:pStyle w:val="DEMUC"/>
      </w:pPr>
      <w:r>
        <w:lastRenderedPageBreak/>
        <w:t>Lời cảm ơn</w:t>
      </w:r>
    </w:p>
    <w:p w:rsidR="00B53223" w:rsidRPr="00990C0A" w:rsidRDefault="00B53223" w:rsidP="00990C0A">
      <w:pPr>
        <w:pStyle w:val="noidung"/>
      </w:pPr>
      <w:r w:rsidRPr="00990C0A">
        <w:t>Để hoàn thành đồ án môn học Thiết Kế Web với đề tài "Thiết Kế Và Xây Dựng Website Bán Nước Hoa LD Perfume Oil Cho Đại Lý Tiechs Store", em đã nhận được rất nhiều sự hỗ trợ, hướng dẫn và động viên từ quý thầy cô, gia đình và bạn bè.</w:t>
      </w:r>
    </w:p>
    <w:p w:rsidR="00B53223" w:rsidRPr="00990C0A" w:rsidRDefault="00B53223" w:rsidP="00990C0A">
      <w:pPr>
        <w:pStyle w:val="noidung"/>
      </w:pPr>
      <w:r w:rsidRPr="00990C0A">
        <w:t xml:space="preserve"> </w:t>
      </w:r>
    </w:p>
    <w:p w:rsidR="00B53223" w:rsidRPr="00990C0A" w:rsidRDefault="00B53223" w:rsidP="00990C0A">
      <w:pPr>
        <w:pStyle w:val="noidung"/>
      </w:pPr>
      <w:r w:rsidRPr="00990C0A">
        <w:t>Trước tiên, em xin gửi lời cảm ơn chân thành và sâu sắc nhất đến Ths. Nguyễn Ngọc Đan Thanh – giảng viên hướng dẫn trực tiếp. Cô đã tận tình chỉ bảo, góp ý từng chi tiết và định hướng rõ ràng trong suốt quá trình thực hiện đồ án, giúp em hoàn thiện cả kiến thức kỹ thuật lẫn kỹ năng trình bày báo cáo.</w:t>
      </w:r>
    </w:p>
    <w:p w:rsidR="00B53223" w:rsidRPr="00990C0A" w:rsidRDefault="00B53223" w:rsidP="00990C0A">
      <w:pPr>
        <w:pStyle w:val="noidung"/>
      </w:pPr>
      <w:r w:rsidRPr="00990C0A">
        <w:t xml:space="preserve"> </w:t>
      </w:r>
    </w:p>
    <w:p w:rsidR="00B53223" w:rsidRPr="00990C0A" w:rsidRDefault="00B53223" w:rsidP="00990C0A">
      <w:pPr>
        <w:pStyle w:val="noidung"/>
      </w:pPr>
      <w:r w:rsidRPr="00990C0A">
        <w:t>Em cũng xin trân trọng cảm ơn Ban Giám Hiệu Trường Đại Học Trà Vinh, Trường Kỹ Thuật và Công Nghệ, Khoa Công Nghệ Thông Tin cùng toàn thể quý thầy cô đã truyền đạt kiến thức và tạo điều kiện học tập tốt nhất cho em trong suốt quá trình theo học tại trường.</w:t>
      </w:r>
    </w:p>
    <w:p w:rsidR="00B53223" w:rsidRPr="00990C0A" w:rsidRDefault="00B53223" w:rsidP="00990C0A">
      <w:pPr>
        <w:pStyle w:val="noidung"/>
      </w:pPr>
      <w:r w:rsidRPr="00990C0A">
        <w:t xml:space="preserve"> </w:t>
      </w:r>
    </w:p>
    <w:p w:rsidR="00B53223" w:rsidRPr="00990C0A" w:rsidRDefault="00B53223" w:rsidP="00990C0A">
      <w:pPr>
        <w:pStyle w:val="noidung"/>
      </w:pPr>
      <w:r w:rsidRPr="00990C0A">
        <w:t>Đây là lần đầu em xây dựng một website hoàn chỉnh từ ý tưởng đến triển khai thực tế, nên không thể tránh khỏi những thiếu sót. Em rất mong nhận được sự góp ý từ quý thầy cô để hoàn thiện hơn trong những dự án tiếp theo.</w:t>
      </w:r>
    </w:p>
    <w:p w:rsidR="00B53223" w:rsidRPr="00990C0A" w:rsidRDefault="00B53223" w:rsidP="00990C0A">
      <w:pPr>
        <w:pStyle w:val="noidung"/>
      </w:pPr>
      <w:r w:rsidRPr="00990C0A">
        <w:t xml:space="preserve"> </w:t>
      </w:r>
    </w:p>
    <w:p w:rsidR="00B53223" w:rsidRPr="00990C0A" w:rsidRDefault="00B53223" w:rsidP="00990C0A">
      <w:pPr>
        <w:pStyle w:val="noidung"/>
      </w:pPr>
      <w:r w:rsidRPr="00990C0A">
        <w:t xml:space="preserve"> </w:t>
      </w:r>
    </w:p>
    <w:p w:rsidR="000B3C8E" w:rsidRPr="00B53223" w:rsidRDefault="00B53223" w:rsidP="00B53223">
      <w:pPr>
        <w:pStyle w:val="noidung"/>
        <w:jc w:val="right"/>
        <w:rPr>
          <w:lang w:val="vi-VN"/>
        </w:rPr>
      </w:pPr>
      <w:r>
        <w:rPr>
          <w:lang w:val="vi-VN"/>
        </w:rPr>
        <w:t xml:space="preserve">              </w:t>
      </w:r>
      <w:r w:rsidRPr="00B53223">
        <w:t xml:space="preserve">Trà Vinh, tháng 6 năm </w:t>
      </w:r>
      <w:r>
        <w:t>2026</w:t>
      </w:r>
    </w:p>
    <w:p w:rsidR="000B3C8E" w:rsidRPr="000B3C8E" w:rsidRDefault="000B3C8E" w:rsidP="000B3C8E">
      <w:pPr>
        <w:pStyle w:val="noidung"/>
        <w:ind w:left="5103"/>
        <w:jc w:val="center"/>
        <w:rPr>
          <w:b/>
        </w:rPr>
      </w:pPr>
      <w:r w:rsidRPr="000B3C8E">
        <w:rPr>
          <w:b/>
        </w:rPr>
        <w:t>Sinh viên thực hiện</w:t>
      </w:r>
    </w:p>
    <w:p w:rsidR="000B3C8E" w:rsidRDefault="000B3C8E" w:rsidP="000B3C8E">
      <w:pPr>
        <w:pStyle w:val="noidung"/>
        <w:ind w:left="5103"/>
        <w:jc w:val="center"/>
      </w:pPr>
    </w:p>
    <w:p w:rsidR="000B3C8E" w:rsidRDefault="000B3C8E" w:rsidP="000B3C8E">
      <w:pPr>
        <w:pStyle w:val="noidung"/>
        <w:ind w:left="5103"/>
        <w:jc w:val="center"/>
      </w:pPr>
    </w:p>
    <w:p w:rsidR="000B3C8E" w:rsidRDefault="00B53223" w:rsidP="000B3C8E">
      <w:pPr>
        <w:pStyle w:val="noidung"/>
        <w:ind w:left="5103"/>
        <w:jc w:val="center"/>
      </w:pPr>
      <w:r>
        <w:t>Dương</w:t>
      </w:r>
      <w:r>
        <w:rPr>
          <w:lang w:val="vi-VN"/>
        </w:rPr>
        <w:t xml:space="preserve"> Thành Hiếu</w:t>
      </w:r>
      <w:r w:rsidR="000B3C8E">
        <w:br w:type="page"/>
      </w:r>
    </w:p>
    <w:sdt>
      <w:sdtPr>
        <w:rPr>
          <w:rFonts w:ascii="Times New Roman" w:eastAsiaTheme="minorHAnsi" w:hAnsi="Times New Roman" w:cstheme="minorBidi"/>
          <w:color w:val="auto"/>
          <w:sz w:val="26"/>
          <w:szCs w:val="22"/>
        </w:rPr>
        <w:id w:val="-745493236"/>
        <w:docPartObj>
          <w:docPartGallery w:val="Table of Contents"/>
          <w:docPartUnique/>
        </w:docPartObj>
      </w:sdtPr>
      <w:sdtEndPr>
        <w:rPr>
          <w:b/>
          <w:bCs/>
          <w:noProof/>
        </w:rPr>
      </w:sdtEndPr>
      <w:sdtContent>
        <w:p w:rsidR="003D6025" w:rsidRPr="003D6025" w:rsidRDefault="003D6025">
          <w:pPr>
            <w:pStyle w:val="TOCHeading"/>
            <w:rPr>
              <w:lang w:val="vi-VN"/>
            </w:rPr>
          </w:pPr>
          <w:r>
            <w:rPr>
              <w:lang w:val="vi-VN"/>
            </w:rPr>
            <w:t>MỤC LỤC</w:t>
          </w:r>
        </w:p>
        <w:p w:rsidR="003D6025" w:rsidRDefault="003D6025">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2107986" w:history="1">
            <w:r w:rsidRPr="0062357D">
              <w:rPr>
                <w:rStyle w:val="Hyperlink"/>
                <w:noProof/>
                <w:lang w:val="vi-VN"/>
              </w:rPr>
              <w:t>CHƯƠNG 1.</w:t>
            </w:r>
            <w:r w:rsidRPr="0062357D">
              <w:rPr>
                <w:rStyle w:val="Hyperlink"/>
                <w:noProof/>
              </w:rPr>
              <w:t xml:space="preserve"> Tổng quan nghiên cứu</w:t>
            </w:r>
            <w:r>
              <w:rPr>
                <w:noProof/>
                <w:webHidden/>
              </w:rPr>
              <w:tab/>
            </w:r>
            <w:r>
              <w:rPr>
                <w:noProof/>
                <w:webHidden/>
              </w:rPr>
              <w:fldChar w:fldCharType="begin"/>
            </w:r>
            <w:r>
              <w:rPr>
                <w:noProof/>
                <w:webHidden/>
              </w:rPr>
              <w:instrText xml:space="preserve"> PAGEREF _Toc232107986 \h </w:instrText>
            </w:r>
            <w:r>
              <w:rPr>
                <w:noProof/>
                <w:webHidden/>
              </w:rPr>
            </w:r>
            <w:r>
              <w:rPr>
                <w:noProof/>
                <w:webHidden/>
              </w:rPr>
              <w:fldChar w:fldCharType="separate"/>
            </w:r>
            <w:r w:rsidR="00C27048">
              <w:rPr>
                <w:noProof/>
                <w:webHidden/>
              </w:rPr>
              <w:t>1</w:t>
            </w:r>
            <w:r>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7987" w:history="1">
            <w:r w:rsidR="003D6025" w:rsidRPr="0062357D">
              <w:rPr>
                <w:rStyle w:val="Hyperlink"/>
                <w:noProof/>
                <w:lang w:val="vi-VN"/>
              </w:rPr>
              <w:t>1.1</w:t>
            </w:r>
            <w:r w:rsidR="003D6025" w:rsidRPr="0062357D">
              <w:rPr>
                <w:rStyle w:val="Hyperlink"/>
                <w:noProof/>
              </w:rPr>
              <w:t xml:space="preserve"> Đặt vấn đề</w:t>
            </w:r>
            <w:r w:rsidR="003D6025">
              <w:rPr>
                <w:noProof/>
                <w:webHidden/>
              </w:rPr>
              <w:tab/>
            </w:r>
            <w:r w:rsidR="003D6025">
              <w:rPr>
                <w:noProof/>
                <w:webHidden/>
              </w:rPr>
              <w:fldChar w:fldCharType="begin"/>
            </w:r>
            <w:r w:rsidR="003D6025">
              <w:rPr>
                <w:noProof/>
                <w:webHidden/>
              </w:rPr>
              <w:instrText xml:space="preserve"> PAGEREF _Toc232107987 \h </w:instrText>
            </w:r>
            <w:r w:rsidR="003D6025">
              <w:rPr>
                <w:noProof/>
                <w:webHidden/>
              </w:rPr>
            </w:r>
            <w:r w:rsidR="003D6025">
              <w:rPr>
                <w:noProof/>
                <w:webHidden/>
              </w:rPr>
              <w:fldChar w:fldCharType="separate"/>
            </w:r>
            <w:r w:rsidR="00C27048">
              <w:rPr>
                <w:noProof/>
                <w:webHidden/>
              </w:rPr>
              <w:t>1</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7988" w:history="1">
            <w:r w:rsidR="003D6025" w:rsidRPr="0062357D">
              <w:rPr>
                <w:rStyle w:val="Hyperlink"/>
                <w:noProof/>
                <w:lang w:val="vi-VN"/>
              </w:rPr>
              <w:t>1.2</w:t>
            </w:r>
            <w:r w:rsidR="003D6025" w:rsidRPr="0062357D">
              <w:rPr>
                <w:rStyle w:val="Hyperlink"/>
                <w:noProof/>
              </w:rPr>
              <w:t xml:space="preserve"> Mục tiêu nghiên cứu</w:t>
            </w:r>
            <w:r w:rsidR="003D6025">
              <w:rPr>
                <w:noProof/>
                <w:webHidden/>
              </w:rPr>
              <w:tab/>
            </w:r>
            <w:r w:rsidR="003D6025">
              <w:rPr>
                <w:noProof/>
                <w:webHidden/>
              </w:rPr>
              <w:fldChar w:fldCharType="begin"/>
            </w:r>
            <w:r w:rsidR="003D6025">
              <w:rPr>
                <w:noProof/>
                <w:webHidden/>
              </w:rPr>
              <w:instrText xml:space="preserve"> PAGEREF _Toc232107988 \h </w:instrText>
            </w:r>
            <w:r w:rsidR="003D6025">
              <w:rPr>
                <w:noProof/>
                <w:webHidden/>
              </w:rPr>
            </w:r>
            <w:r w:rsidR="003D6025">
              <w:rPr>
                <w:noProof/>
                <w:webHidden/>
              </w:rPr>
              <w:fldChar w:fldCharType="separate"/>
            </w:r>
            <w:r w:rsidR="00C27048">
              <w:rPr>
                <w:noProof/>
                <w:webHidden/>
              </w:rPr>
              <w:t>2</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7989" w:history="1">
            <w:r w:rsidR="003D6025" w:rsidRPr="0062357D">
              <w:rPr>
                <w:rStyle w:val="Hyperlink"/>
                <w:noProof/>
                <w:lang w:val="vi-VN"/>
              </w:rPr>
              <w:t>1.2.1 Mục tiêu tổng quát</w:t>
            </w:r>
            <w:r w:rsidR="003D6025">
              <w:rPr>
                <w:noProof/>
                <w:webHidden/>
              </w:rPr>
              <w:tab/>
            </w:r>
            <w:r w:rsidR="003D6025">
              <w:rPr>
                <w:noProof/>
                <w:webHidden/>
              </w:rPr>
              <w:fldChar w:fldCharType="begin"/>
            </w:r>
            <w:r w:rsidR="003D6025">
              <w:rPr>
                <w:noProof/>
                <w:webHidden/>
              </w:rPr>
              <w:instrText xml:space="preserve"> PAGEREF _Toc232107989 \h </w:instrText>
            </w:r>
            <w:r w:rsidR="003D6025">
              <w:rPr>
                <w:noProof/>
                <w:webHidden/>
              </w:rPr>
            </w:r>
            <w:r w:rsidR="003D6025">
              <w:rPr>
                <w:noProof/>
                <w:webHidden/>
              </w:rPr>
              <w:fldChar w:fldCharType="separate"/>
            </w:r>
            <w:r w:rsidR="00C27048">
              <w:rPr>
                <w:noProof/>
                <w:webHidden/>
              </w:rPr>
              <w:t>2</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7990" w:history="1">
            <w:r w:rsidR="003D6025" w:rsidRPr="0062357D">
              <w:rPr>
                <w:rStyle w:val="Hyperlink"/>
                <w:noProof/>
                <w:lang w:val="vi-VN"/>
              </w:rPr>
              <w:t>1.2.2 Mục tiêu cụ thể</w:t>
            </w:r>
            <w:r w:rsidR="003D6025">
              <w:rPr>
                <w:noProof/>
                <w:webHidden/>
              </w:rPr>
              <w:tab/>
            </w:r>
            <w:r w:rsidR="003D6025">
              <w:rPr>
                <w:noProof/>
                <w:webHidden/>
              </w:rPr>
              <w:fldChar w:fldCharType="begin"/>
            </w:r>
            <w:r w:rsidR="003D6025">
              <w:rPr>
                <w:noProof/>
                <w:webHidden/>
              </w:rPr>
              <w:instrText xml:space="preserve"> PAGEREF _Toc232107990 \h </w:instrText>
            </w:r>
            <w:r w:rsidR="003D6025">
              <w:rPr>
                <w:noProof/>
                <w:webHidden/>
              </w:rPr>
            </w:r>
            <w:r w:rsidR="003D6025">
              <w:rPr>
                <w:noProof/>
                <w:webHidden/>
              </w:rPr>
              <w:fldChar w:fldCharType="separate"/>
            </w:r>
            <w:r w:rsidR="00C27048">
              <w:rPr>
                <w:noProof/>
                <w:webHidden/>
              </w:rPr>
              <w:t>2</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7991" w:history="1">
            <w:r w:rsidR="003D6025" w:rsidRPr="0062357D">
              <w:rPr>
                <w:rStyle w:val="Hyperlink"/>
                <w:noProof/>
                <w:lang w:val="vi-VN"/>
              </w:rPr>
              <w:t>1.3</w:t>
            </w:r>
            <w:r w:rsidR="003D6025" w:rsidRPr="0062357D">
              <w:rPr>
                <w:rStyle w:val="Hyperlink"/>
                <w:noProof/>
              </w:rPr>
              <w:t xml:space="preserve"> Phương pháp nghiên cứu</w:t>
            </w:r>
            <w:r w:rsidR="003D6025">
              <w:rPr>
                <w:noProof/>
                <w:webHidden/>
              </w:rPr>
              <w:tab/>
            </w:r>
            <w:r w:rsidR="003D6025">
              <w:rPr>
                <w:noProof/>
                <w:webHidden/>
              </w:rPr>
              <w:fldChar w:fldCharType="begin"/>
            </w:r>
            <w:r w:rsidR="003D6025">
              <w:rPr>
                <w:noProof/>
                <w:webHidden/>
              </w:rPr>
              <w:instrText xml:space="preserve"> PAGEREF _Toc232107991 \h </w:instrText>
            </w:r>
            <w:r w:rsidR="003D6025">
              <w:rPr>
                <w:noProof/>
                <w:webHidden/>
              </w:rPr>
            </w:r>
            <w:r w:rsidR="003D6025">
              <w:rPr>
                <w:noProof/>
                <w:webHidden/>
              </w:rPr>
              <w:fldChar w:fldCharType="separate"/>
            </w:r>
            <w:r w:rsidR="00C27048">
              <w:rPr>
                <w:noProof/>
                <w:webHidden/>
              </w:rPr>
              <w:t>2</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7992" w:history="1">
            <w:r w:rsidR="003D6025" w:rsidRPr="0062357D">
              <w:rPr>
                <w:rStyle w:val="Hyperlink"/>
                <w:noProof/>
                <w:lang w:val="vi-VN"/>
              </w:rPr>
              <w:t>1.3.1 Phương pháp nghiên cứu tài liệu</w:t>
            </w:r>
            <w:r w:rsidR="003D6025">
              <w:rPr>
                <w:noProof/>
                <w:webHidden/>
              </w:rPr>
              <w:tab/>
            </w:r>
            <w:r w:rsidR="003D6025">
              <w:rPr>
                <w:noProof/>
                <w:webHidden/>
              </w:rPr>
              <w:fldChar w:fldCharType="begin"/>
            </w:r>
            <w:r w:rsidR="003D6025">
              <w:rPr>
                <w:noProof/>
                <w:webHidden/>
              </w:rPr>
              <w:instrText xml:space="preserve"> PAGEREF _Toc232107992 \h </w:instrText>
            </w:r>
            <w:r w:rsidR="003D6025">
              <w:rPr>
                <w:noProof/>
                <w:webHidden/>
              </w:rPr>
            </w:r>
            <w:r w:rsidR="003D6025">
              <w:rPr>
                <w:noProof/>
                <w:webHidden/>
              </w:rPr>
              <w:fldChar w:fldCharType="separate"/>
            </w:r>
            <w:r w:rsidR="00C27048">
              <w:rPr>
                <w:noProof/>
                <w:webHidden/>
              </w:rPr>
              <w:t>2</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7993" w:history="1">
            <w:r w:rsidR="003D6025" w:rsidRPr="0062357D">
              <w:rPr>
                <w:rStyle w:val="Hyperlink"/>
                <w:noProof/>
                <w:lang w:val="vi-VN"/>
              </w:rPr>
              <w:t>1.3.2 Phương pháp phân tích và thiết kế hệ thống</w:t>
            </w:r>
            <w:r w:rsidR="003D6025">
              <w:rPr>
                <w:noProof/>
                <w:webHidden/>
              </w:rPr>
              <w:tab/>
            </w:r>
            <w:r w:rsidR="003D6025">
              <w:rPr>
                <w:noProof/>
                <w:webHidden/>
              </w:rPr>
              <w:fldChar w:fldCharType="begin"/>
            </w:r>
            <w:r w:rsidR="003D6025">
              <w:rPr>
                <w:noProof/>
                <w:webHidden/>
              </w:rPr>
              <w:instrText xml:space="preserve"> PAGEREF _Toc232107993 \h </w:instrText>
            </w:r>
            <w:r w:rsidR="003D6025">
              <w:rPr>
                <w:noProof/>
                <w:webHidden/>
              </w:rPr>
            </w:r>
            <w:r w:rsidR="003D6025">
              <w:rPr>
                <w:noProof/>
                <w:webHidden/>
              </w:rPr>
              <w:fldChar w:fldCharType="separate"/>
            </w:r>
            <w:r w:rsidR="00C27048">
              <w:rPr>
                <w:noProof/>
                <w:webHidden/>
              </w:rPr>
              <w:t>2</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7994" w:history="1">
            <w:r w:rsidR="003D6025" w:rsidRPr="0062357D">
              <w:rPr>
                <w:rStyle w:val="Hyperlink"/>
                <w:noProof/>
                <w:lang w:val="vi-VN"/>
              </w:rPr>
              <w:t>1.3.3 Phương pháp thực nghiệm</w:t>
            </w:r>
            <w:r w:rsidR="003D6025">
              <w:rPr>
                <w:noProof/>
                <w:webHidden/>
              </w:rPr>
              <w:tab/>
            </w:r>
            <w:r w:rsidR="003D6025">
              <w:rPr>
                <w:noProof/>
                <w:webHidden/>
              </w:rPr>
              <w:fldChar w:fldCharType="begin"/>
            </w:r>
            <w:r w:rsidR="003D6025">
              <w:rPr>
                <w:noProof/>
                <w:webHidden/>
              </w:rPr>
              <w:instrText xml:space="preserve"> PAGEREF _Toc232107994 \h </w:instrText>
            </w:r>
            <w:r w:rsidR="003D6025">
              <w:rPr>
                <w:noProof/>
                <w:webHidden/>
              </w:rPr>
            </w:r>
            <w:r w:rsidR="003D6025">
              <w:rPr>
                <w:noProof/>
                <w:webHidden/>
              </w:rPr>
              <w:fldChar w:fldCharType="separate"/>
            </w:r>
            <w:r w:rsidR="00C27048">
              <w:rPr>
                <w:noProof/>
                <w:webHidden/>
              </w:rPr>
              <w:t>2</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7995" w:history="1">
            <w:r w:rsidR="003D6025" w:rsidRPr="0062357D">
              <w:rPr>
                <w:rStyle w:val="Hyperlink"/>
                <w:noProof/>
                <w:lang w:val="vi-VN"/>
              </w:rPr>
              <w:t>1.3.4 Phương pháp kiểm thử</w:t>
            </w:r>
            <w:r w:rsidR="003D6025">
              <w:rPr>
                <w:noProof/>
                <w:webHidden/>
              </w:rPr>
              <w:tab/>
            </w:r>
            <w:r w:rsidR="003D6025">
              <w:rPr>
                <w:noProof/>
                <w:webHidden/>
              </w:rPr>
              <w:fldChar w:fldCharType="begin"/>
            </w:r>
            <w:r w:rsidR="003D6025">
              <w:rPr>
                <w:noProof/>
                <w:webHidden/>
              </w:rPr>
              <w:instrText xml:space="preserve"> PAGEREF _Toc232107995 \h </w:instrText>
            </w:r>
            <w:r w:rsidR="003D6025">
              <w:rPr>
                <w:noProof/>
                <w:webHidden/>
              </w:rPr>
            </w:r>
            <w:r w:rsidR="003D6025">
              <w:rPr>
                <w:noProof/>
                <w:webHidden/>
              </w:rPr>
              <w:fldChar w:fldCharType="separate"/>
            </w:r>
            <w:r w:rsidR="00C27048">
              <w:rPr>
                <w:noProof/>
                <w:webHidden/>
              </w:rPr>
              <w:t>3</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7996" w:history="1">
            <w:r w:rsidR="003D6025" w:rsidRPr="0062357D">
              <w:rPr>
                <w:rStyle w:val="Hyperlink"/>
                <w:noProof/>
              </w:rPr>
              <w:t>1.4 Đối tượng nghiên cứu</w:t>
            </w:r>
            <w:r w:rsidR="003D6025">
              <w:rPr>
                <w:noProof/>
                <w:webHidden/>
              </w:rPr>
              <w:tab/>
            </w:r>
            <w:r w:rsidR="003D6025">
              <w:rPr>
                <w:noProof/>
                <w:webHidden/>
              </w:rPr>
              <w:fldChar w:fldCharType="begin"/>
            </w:r>
            <w:r w:rsidR="003D6025">
              <w:rPr>
                <w:noProof/>
                <w:webHidden/>
              </w:rPr>
              <w:instrText xml:space="preserve"> PAGEREF _Toc232107996 \h </w:instrText>
            </w:r>
            <w:r w:rsidR="003D6025">
              <w:rPr>
                <w:noProof/>
                <w:webHidden/>
              </w:rPr>
            </w:r>
            <w:r w:rsidR="003D6025">
              <w:rPr>
                <w:noProof/>
                <w:webHidden/>
              </w:rPr>
              <w:fldChar w:fldCharType="separate"/>
            </w:r>
            <w:r w:rsidR="00C27048">
              <w:rPr>
                <w:noProof/>
                <w:webHidden/>
              </w:rPr>
              <w:t>3</w:t>
            </w:r>
            <w:r w:rsidR="003D6025">
              <w:rPr>
                <w:noProof/>
                <w:webHidden/>
              </w:rPr>
              <w:fldChar w:fldCharType="end"/>
            </w:r>
          </w:hyperlink>
        </w:p>
        <w:p w:rsidR="003D6025" w:rsidRDefault="00F17E09">
          <w:pPr>
            <w:pStyle w:val="TOC1"/>
            <w:tabs>
              <w:tab w:val="right" w:leader="dot" w:pos="8778"/>
            </w:tabs>
            <w:rPr>
              <w:rFonts w:asciiTheme="minorHAnsi" w:eastAsiaTheme="minorEastAsia" w:hAnsiTheme="minorHAnsi"/>
              <w:noProof/>
              <w:kern w:val="2"/>
              <w:sz w:val="24"/>
              <w:szCs w:val="24"/>
              <w14:ligatures w14:val="standardContextual"/>
            </w:rPr>
          </w:pPr>
          <w:hyperlink w:anchor="_Toc232107997" w:history="1">
            <w:r w:rsidR="003D6025" w:rsidRPr="0062357D">
              <w:rPr>
                <w:rStyle w:val="Hyperlink"/>
                <w:noProof/>
              </w:rPr>
              <w:t>CHƯƠNG 2. Cơ sở lý thuyết</w:t>
            </w:r>
            <w:r w:rsidR="003D6025">
              <w:rPr>
                <w:noProof/>
                <w:webHidden/>
              </w:rPr>
              <w:tab/>
            </w:r>
            <w:r w:rsidR="003D6025">
              <w:rPr>
                <w:noProof/>
                <w:webHidden/>
              </w:rPr>
              <w:fldChar w:fldCharType="begin"/>
            </w:r>
            <w:r w:rsidR="003D6025">
              <w:rPr>
                <w:noProof/>
                <w:webHidden/>
              </w:rPr>
              <w:instrText xml:space="preserve"> PAGEREF _Toc232107997 \h </w:instrText>
            </w:r>
            <w:r w:rsidR="003D6025">
              <w:rPr>
                <w:noProof/>
                <w:webHidden/>
              </w:rPr>
            </w:r>
            <w:r w:rsidR="003D6025">
              <w:rPr>
                <w:noProof/>
                <w:webHidden/>
              </w:rPr>
              <w:fldChar w:fldCharType="separate"/>
            </w:r>
            <w:r w:rsidR="00C27048">
              <w:rPr>
                <w:noProof/>
                <w:webHidden/>
              </w:rPr>
              <w:t>4</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7998" w:history="1">
            <w:r w:rsidR="003D6025" w:rsidRPr="0062357D">
              <w:rPr>
                <w:rStyle w:val="Hyperlink"/>
                <w:noProof/>
                <w:lang w:val="vi-VN"/>
              </w:rPr>
              <w:t>2.1</w:t>
            </w:r>
            <w:r w:rsidR="003D6025" w:rsidRPr="0062357D">
              <w:rPr>
                <w:rStyle w:val="Hyperlink"/>
                <w:noProof/>
              </w:rPr>
              <w:t xml:space="preserve"> HTML5</w:t>
            </w:r>
            <w:r w:rsidR="003D6025">
              <w:rPr>
                <w:noProof/>
                <w:webHidden/>
              </w:rPr>
              <w:tab/>
            </w:r>
            <w:r w:rsidR="003D6025">
              <w:rPr>
                <w:noProof/>
                <w:webHidden/>
              </w:rPr>
              <w:fldChar w:fldCharType="begin"/>
            </w:r>
            <w:r w:rsidR="003D6025">
              <w:rPr>
                <w:noProof/>
                <w:webHidden/>
              </w:rPr>
              <w:instrText xml:space="preserve"> PAGEREF _Toc232107998 \h </w:instrText>
            </w:r>
            <w:r w:rsidR="003D6025">
              <w:rPr>
                <w:noProof/>
                <w:webHidden/>
              </w:rPr>
            </w:r>
            <w:r w:rsidR="003D6025">
              <w:rPr>
                <w:noProof/>
                <w:webHidden/>
              </w:rPr>
              <w:fldChar w:fldCharType="separate"/>
            </w:r>
            <w:r w:rsidR="00C27048">
              <w:rPr>
                <w:noProof/>
                <w:webHidden/>
              </w:rPr>
              <w:t>4</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7999" w:history="1">
            <w:r w:rsidR="003D6025" w:rsidRPr="0062357D">
              <w:rPr>
                <w:rStyle w:val="Hyperlink"/>
                <w:noProof/>
                <w:lang w:val="vi-VN"/>
              </w:rPr>
              <w:t>2.1.1 Cấu trúc cơ bản tài liệu HTML5</w:t>
            </w:r>
            <w:r w:rsidR="003D6025">
              <w:rPr>
                <w:noProof/>
                <w:webHidden/>
              </w:rPr>
              <w:tab/>
            </w:r>
            <w:r w:rsidR="003D6025">
              <w:rPr>
                <w:noProof/>
                <w:webHidden/>
              </w:rPr>
              <w:fldChar w:fldCharType="begin"/>
            </w:r>
            <w:r w:rsidR="003D6025">
              <w:rPr>
                <w:noProof/>
                <w:webHidden/>
              </w:rPr>
              <w:instrText xml:space="preserve"> PAGEREF _Toc232107999 \h </w:instrText>
            </w:r>
            <w:r w:rsidR="003D6025">
              <w:rPr>
                <w:noProof/>
                <w:webHidden/>
              </w:rPr>
            </w:r>
            <w:r w:rsidR="003D6025">
              <w:rPr>
                <w:noProof/>
                <w:webHidden/>
              </w:rPr>
              <w:fldChar w:fldCharType="separate"/>
            </w:r>
            <w:r w:rsidR="00C27048">
              <w:rPr>
                <w:noProof/>
                <w:webHidden/>
              </w:rPr>
              <w:t>4</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00" w:history="1">
            <w:r w:rsidR="003D6025" w:rsidRPr="0062357D">
              <w:rPr>
                <w:rStyle w:val="Hyperlink"/>
                <w:noProof/>
                <w:lang w:val="vi-VN"/>
              </w:rPr>
              <w:t>2.1.2 Thẻ &lt;nav&gt;- Thanh điều hướng</w:t>
            </w:r>
            <w:r w:rsidR="003D6025">
              <w:rPr>
                <w:noProof/>
                <w:webHidden/>
              </w:rPr>
              <w:tab/>
            </w:r>
            <w:r w:rsidR="003D6025">
              <w:rPr>
                <w:noProof/>
                <w:webHidden/>
              </w:rPr>
              <w:fldChar w:fldCharType="begin"/>
            </w:r>
            <w:r w:rsidR="003D6025">
              <w:rPr>
                <w:noProof/>
                <w:webHidden/>
              </w:rPr>
              <w:instrText xml:space="preserve"> PAGEREF _Toc232108000 \h </w:instrText>
            </w:r>
            <w:r w:rsidR="003D6025">
              <w:rPr>
                <w:noProof/>
                <w:webHidden/>
              </w:rPr>
            </w:r>
            <w:r w:rsidR="003D6025">
              <w:rPr>
                <w:noProof/>
                <w:webHidden/>
              </w:rPr>
              <w:fldChar w:fldCharType="separate"/>
            </w:r>
            <w:r w:rsidR="00C27048">
              <w:rPr>
                <w:noProof/>
                <w:webHidden/>
              </w:rPr>
              <w:t>6</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01" w:history="1">
            <w:r w:rsidR="003D6025" w:rsidRPr="0062357D">
              <w:rPr>
                <w:rStyle w:val="Hyperlink"/>
                <w:noProof/>
                <w:lang w:val="vi-VN"/>
              </w:rPr>
              <w:t>2.1.3 Thẻ &lt;section&gt;- Phân vùng nội dung</w:t>
            </w:r>
            <w:r w:rsidR="003D6025">
              <w:rPr>
                <w:noProof/>
                <w:webHidden/>
              </w:rPr>
              <w:tab/>
            </w:r>
            <w:r w:rsidR="003D6025">
              <w:rPr>
                <w:noProof/>
                <w:webHidden/>
              </w:rPr>
              <w:fldChar w:fldCharType="begin"/>
            </w:r>
            <w:r w:rsidR="003D6025">
              <w:rPr>
                <w:noProof/>
                <w:webHidden/>
              </w:rPr>
              <w:instrText xml:space="preserve"> PAGEREF _Toc232108001 \h </w:instrText>
            </w:r>
            <w:r w:rsidR="003D6025">
              <w:rPr>
                <w:noProof/>
                <w:webHidden/>
              </w:rPr>
            </w:r>
            <w:r w:rsidR="003D6025">
              <w:rPr>
                <w:noProof/>
                <w:webHidden/>
              </w:rPr>
              <w:fldChar w:fldCharType="separate"/>
            </w:r>
            <w:r w:rsidR="00C27048">
              <w:rPr>
                <w:noProof/>
                <w:webHidden/>
              </w:rPr>
              <w:t>8</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02" w:history="1">
            <w:r w:rsidR="003D6025" w:rsidRPr="0062357D">
              <w:rPr>
                <w:rStyle w:val="Hyperlink"/>
                <w:noProof/>
                <w:lang w:val="vi-VN"/>
              </w:rPr>
              <w:t>2.1.4 Thẻ &lt;footer&gt;- Chân trang</w:t>
            </w:r>
            <w:r w:rsidR="003D6025">
              <w:rPr>
                <w:noProof/>
                <w:webHidden/>
              </w:rPr>
              <w:tab/>
            </w:r>
            <w:r w:rsidR="003D6025">
              <w:rPr>
                <w:noProof/>
                <w:webHidden/>
              </w:rPr>
              <w:fldChar w:fldCharType="begin"/>
            </w:r>
            <w:r w:rsidR="003D6025">
              <w:rPr>
                <w:noProof/>
                <w:webHidden/>
              </w:rPr>
              <w:instrText xml:space="preserve"> PAGEREF _Toc232108002 \h </w:instrText>
            </w:r>
            <w:r w:rsidR="003D6025">
              <w:rPr>
                <w:noProof/>
                <w:webHidden/>
              </w:rPr>
            </w:r>
            <w:r w:rsidR="003D6025">
              <w:rPr>
                <w:noProof/>
                <w:webHidden/>
              </w:rPr>
              <w:fldChar w:fldCharType="separate"/>
            </w:r>
            <w:r w:rsidR="00C27048">
              <w:rPr>
                <w:noProof/>
                <w:webHidden/>
              </w:rPr>
              <w:t>9</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03" w:history="1">
            <w:r w:rsidR="003D6025" w:rsidRPr="0062357D">
              <w:rPr>
                <w:rStyle w:val="Hyperlink"/>
                <w:noProof/>
                <w:lang w:val="vi-VN"/>
              </w:rPr>
              <w:t>2.1.5 Thẻ &lt;form&gt;, &lt;input&gt;, &lt;button&gt;- Biểu mẫu</w:t>
            </w:r>
            <w:r w:rsidR="003D6025">
              <w:rPr>
                <w:noProof/>
                <w:webHidden/>
              </w:rPr>
              <w:tab/>
            </w:r>
            <w:r w:rsidR="003D6025">
              <w:rPr>
                <w:noProof/>
                <w:webHidden/>
              </w:rPr>
              <w:fldChar w:fldCharType="begin"/>
            </w:r>
            <w:r w:rsidR="003D6025">
              <w:rPr>
                <w:noProof/>
                <w:webHidden/>
              </w:rPr>
              <w:instrText xml:space="preserve"> PAGEREF _Toc232108003 \h </w:instrText>
            </w:r>
            <w:r w:rsidR="003D6025">
              <w:rPr>
                <w:noProof/>
                <w:webHidden/>
              </w:rPr>
            </w:r>
            <w:r w:rsidR="003D6025">
              <w:rPr>
                <w:noProof/>
                <w:webHidden/>
              </w:rPr>
              <w:fldChar w:fldCharType="separate"/>
            </w:r>
            <w:r w:rsidR="00C27048">
              <w:rPr>
                <w:noProof/>
                <w:webHidden/>
              </w:rPr>
              <w:t>10</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04" w:history="1">
            <w:r w:rsidR="003D6025" w:rsidRPr="0062357D">
              <w:rPr>
                <w:rStyle w:val="Hyperlink"/>
                <w:noProof/>
                <w:lang w:val="vi-VN"/>
              </w:rPr>
              <w:t>2.1.6 Thẻ &lt;img&gt;- hình ảnh sản phẩm</w:t>
            </w:r>
            <w:r w:rsidR="003D6025">
              <w:rPr>
                <w:noProof/>
                <w:webHidden/>
              </w:rPr>
              <w:tab/>
            </w:r>
            <w:r w:rsidR="003D6025">
              <w:rPr>
                <w:noProof/>
                <w:webHidden/>
              </w:rPr>
              <w:fldChar w:fldCharType="begin"/>
            </w:r>
            <w:r w:rsidR="003D6025">
              <w:rPr>
                <w:noProof/>
                <w:webHidden/>
              </w:rPr>
              <w:instrText xml:space="preserve"> PAGEREF _Toc232108004 \h </w:instrText>
            </w:r>
            <w:r w:rsidR="003D6025">
              <w:rPr>
                <w:noProof/>
                <w:webHidden/>
              </w:rPr>
            </w:r>
            <w:r w:rsidR="003D6025">
              <w:rPr>
                <w:noProof/>
                <w:webHidden/>
              </w:rPr>
              <w:fldChar w:fldCharType="separate"/>
            </w:r>
            <w:r w:rsidR="00C27048">
              <w:rPr>
                <w:noProof/>
                <w:webHidden/>
              </w:rPr>
              <w:t>12</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8005" w:history="1">
            <w:r w:rsidR="003D6025" w:rsidRPr="0062357D">
              <w:rPr>
                <w:rStyle w:val="Hyperlink"/>
                <w:noProof/>
                <w:lang w:val="vi-VN"/>
              </w:rPr>
              <w:t>2.2 CSS3</w:t>
            </w:r>
            <w:r w:rsidR="003D6025">
              <w:rPr>
                <w:noProof/>
                <w:webHidden/>
              </w:rPr>
              <w:tab/>
            </w:r>
            <w:r w:rsidR="003D6025">
              <w:rPr>
                <w:noProof/>
                <w:webHidden/>
              </w:rPr>
              <w:fldChar w:fldCharType="begin"/>
            </w:r>
            <w:r w:rsidR="003D6025">
              <w:rPr>
                <w:noProof/>
                <w:webHidden/>
              </w:rPr>
              <w:instrText xml:space="preserve"> PAGEREF _Toc232108005 \h </w:instrText>
            </w:r>
            <w:r w:rsidR="003D6025">
              <w:rPr>
                <w:noProof/>
                <w:webHidden/>
              </w:rPr>
            </w:r>
            <w:r w:rsidR="003D6025">
              <w:rPr>
                <w:noProof/>
                <w:webHidden/>
              </w:rPr>
              <w:fldChar w:fldCharType="separate"/>
            </w:r>
            <w:r w:rsidR="00C27048">
              <w:rPr>
                <w:noProof/>
                <w:webHidden/>
              </w:rPr>
              <w:t>12</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06" w:history="1">
            <w:r w:rsidR="003D6025" w:rsidRPr="0062357D">
              <w:rPr>
                <w:rStyle w:val="Hyperlink"/>
                <w:noProof/>
                <w:lang w:val="vi-VN"/>
              </w:rPr>
              <w:t>2.2.1 CSS Selectors</w:t>
            </w:r>
            <w:r w:rsidR="003D6025">
              <w:rPr>
                <w:noProof/>
                <w:webHidden/>
              </w:rPr>
              <w:tab/>
            </w:r>
            <w:r w:rsidR="003D6025">
              <w:rPr>
                <w:noProof/>
                <w:webHidden/>
              </w:rPr>
              <w:fldChar w:fldCharType="begin"/>
            </w:r>
            <w:r w:rsidR="003D6025">
              <w:rPr>
                <w:noProof/>
                <w:webHidden/>
              </w:rPr>
              <w:instrText xml:space="preserve"> PAGEREF _Toc232108006 \h </w:instrText>
            </w:r>
            <w:r w:rsidR="003D6025">
              <w:rPr>
                <w:noProof/>
                <w:webHidden/>
              </w:rPr>
            </w:r>
            <w:r w:rsidR="003D6025">
              <w:rPr>
                <w:noProof/>
                <w:webHidden/>
              </w:rPr>
              <w:fldChar w:fldCharType="separate"/>
            </w:r>
            <w:r w:rsidR="00C27048">
              <w:rPr>
                <w:noProof/>
                <w:webHidden/>
              </w:rPr>
              <w:t>13</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07" w:history="1">
            <w:r w:rsidR="003D6025" w:rsidRPr="0062357D">
              <w:rPr>
                <w:rStyle w:val="Hyperlink"/>
                <w:noProof/>
                <w:lang w:val="vi-VN"/>
              </w:rPr>
              <w:t>2.2.2 Box Model</w:t>
            </w:r>
            <w:r w:rsidR="003D6025">
              <w:rPr>
                <w:noProof/>
                <w:webHidden/>
              </w:rPr>
              <w:tab/>
            </w:r>
            <w:r w:rsidR="003D6025">
              <w:rPr>
                <w:noProof/>
                <w:webHidden/>
              </w:rPr>
              <w:fldChar w:fldCharType="begin"/>
            </w:r>
            <w:r w:rsidR="003D6025">
              <w:rPr>
                <w:noProof/>
                <w:webHidden/>
              </w:rPr>
              <w:instrText xml:space="preserve"> PAGEREF _Toc232108007 \h </w:instrText>
            </w:r>
            <w:r w:rsidR="003D6025">
              <w:rPr>
                <w:noProof/>
                <w:webHidden/>
              </w:rPr>
            </w:r>
            <w:r w:rsidR="003D6025">
              <w:rPr>
                <w:noProof/>
                <w:webHidden/>
              </w:rPr>
              <w:fldChar w:fldCharType="separate"/>
            </w:r>
            <w:r w:rsidR="00C27048">
              <w:rPr>
                <w:noProof/>
                <w:webHidden/>
              </w:rPr>
              <w:t>14</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08" w:history="1">
            <w:r w:rsidR="003D6025" w:rsidRPr="0062357D">
              <w:rPr>
                <w:rStyle w:val="Hyperlink"/>
                <w:noProof/>
                <w:lang w:val="vi-VN"/>
              </w:rPr>
              <w:t>2.2.3 Flexbox</w:t>
            </w:r>
            <w:r w:rsidR="003D6025">
              <w:rPr>
                <w:noProof/>
                <w:webHidden/>
              </w:rPr>
              <w:tab/>
            </w:r>
            <w:r w:rsidR="003D6025">
              <w:rPr>
                <w:noProof/>
                <w:webHidden/>
              </w:rPr>
              <w:fldChar w:fldCharType="begin"/>
            </w:r>
            <w:r w:rsidR="003D6025">
              <w:rPr>
                <w:noProof/>
                <w:webHidden/>
              </w:rPr>
              <w:instrText xml:space="preserve"> PAGEREF _Toc232108008 \h </w:instrText>
            </w:r>
            <w:r w:rsidR="003D6025">
              <w:rPr>
                <w:noProof/>
                <w:webHidden/>
              </w:rPr>
            </w:r>
            <w:r w:rsidR="003D6025">
              <w:rPr>
                <w:noProof/>
                <w:webHidden/>
              </w:rPr>
              <w:fldChar w:fldCharType="separate"/>
            </w:r>
            <w:r w:rsidR="00C27048">
              <w:rPr>
                <w:noProof/>
                <w:webHidden/>
              </w:rPr>
              <w:t>15</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09" w:history="1">
            <w:r w:rsidR="003D6025" w:rsidRPr="0062357D">
              <w:rPr>
                <w:rStyle w:val="Hyperlink"/>
                <w:noProof/>
                <w:lang w:val="vi-VN"/>
              </w:rPr>
              <w:t>2.2.4 CSS Grid</w:t>
            </w:r>
            <w:r w:rsidR="003D6025">
              <w:rPr>
                <w:noProof/>
                <w:webHidden/>
              </w:rPr>
              <w:tab/>
            </w:r>
            <w:r w:rsidR="003D6025">
              <w:rPr>
                <w:noProof/>
                <w:webHidden/>
              </w:rPr>
              <w:fldChar w:fldCharType="begin"/>
            </w:r>
            <w:r w:rsidR="003D6025">
              <w:rPr>
                <w:noProof/>
                <w:webHidden/>
              </w:rPr>
              <w:instrText xml:space="preserve"> PAGEREF _Toc232108009 \h </w:instrText>
            </w:r>
            <w:r w:rsidR="003D6025">
              <w:rPr>
                <w:noProof/>
                <w:webHidden/>
              </w:rPr>
            </w:r>
            <w:r w:rsidR="003D6025">
              <w:rPr>
                <w:noProof/>
                <w:webHidden/>
              </w:rPr>
              <w:fldChar w:fldCharType="separate"/>
            </w:r>
            <w:r w:rsidR="00C27048">
              <w:rPr>
                <w:noProof/>
                <w:webHidden/>
              </w:rPr>
              <w:t>17</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10" w:history="1">
            <w:r w:rsidR="003D6025" w:rsidRPr="0062357D">
              <w:rPr>
                <w:rStyle w:val="Hyperlink"/>
                <w:noProof/>
                <w:lang w:val="vi-VN"/>
              </w:rPr>
              <w:t>2.2.5 CSS Animation</w:t>
            </w:r>
            <w:r w:rsidR="003D6025">
              <w:rPr>
                <w:noProof/>
                <w:webHidden/>
              </w:rPr>
              <w:tab/>
            </w:r>
            <w:r w:rsidR="003D6025">
              <w:rPr>
                <w:noProof/>
                <w:webHidden/>
              </w:rPr>
              <w:fldChar w:fldCharType="begin"/>
            </w:r>
            <w:r w:rsidR="003D6025">
              <w:rPr>
                <w:noProof/>
                <w:webHidden/>
              </w:rPr>
              <w:instrText xml:space="preserve"> PAGEREF _Toc232108010 \h </w:instrText>
            </w:r>
            <w:r w:rsidR="003D6025">
              <w:rPr>
                <w:noProof/>
                <w:webHidden/>
              </w:rPr>
            </w:r>
            <w:r w:rsidR="003D6025">
              <w:rPr>
                <w:noProof/>
                <w:webHidden/>
              </w:rPr>
              <w:fldChar w:fldCharType="separate"/>
            </w:r>
            <w:r w:rsidR="00C27048">
              <w:rPr>
                <w:noProof/>
                <w:webHidden/>
              </w:rPr>
              <w:t>18</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11" w:history="1">
            <w:r w:rsidR="003D6025" w:rsidRPr="0062357D">
              <w:rPr>
                <w:rStyle w:val="Hyperlink"/>
                <w:noProof/>
                <w:lang w:val="vi-VN"/>
              </w:rPr>
              <w:t>2.2.6 CSS Transition</w:t>
            </w:r>
            <w:r w:rsidR="003D6025">
              <w:rPr>
                <w:noProof/>
                <w:webHidden/>
              </w:rPr>
              <w:tab/>
            </w:r>
            <w:r w:rsidR="003D6025">
              <w:rPr>
                <w:noProof/>
                <w:webHidden/>
              </w:rPr>
              <w:fldChar w:fldCharType="begin"/>
            </w:r>
            <w:r w:rsidR="003D6025">
              <w:rPr>
                <w:noProof/>
                <w:webHidden/>
              </w:rPr>
              <w:instrText xml:space="preserve"> PAGEREF _Toc232108011 \h </w:instrText>
            </w:r>
            <w:r w:rsidR="003D6025">
              <w:rPr>
                <w:noProof/>
                <w:webHidden/>
              </w:rPr>
            </w:r>
            <w:r w:rsidR="003D6025">
              <w:rPr>
                <w:noProof/>
                <w:webHidden/>
              </w:rPr>
              <w:fldChar w:fldCharType="separate"/>
            </w:r>
            <w:r w:rsidR="00C27048">
              <w:rPr>
                <w:noProof/>
                <w:webHidden/>
              </w:rPr>
              <w:t>20</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12" w:history="1">
            <w:r w:rsidR="003D6025" w:rsidRPr="0062357D">
              <w:rPr>
                <w:rStyle w:val="Hyperlink"/>
                <w:noProof/>
              </w:rPr>
              <w:t>2.2.7 Responsive Design với @media</w:t>
            </w:r>
            <w:r w:rsidR="003D6025">
              <w:rPr>
                <w:noProof/>
                <w:webHidden/>
              </w:rPr>
              <w:tab/>
            </w:r>
            <w:r w:rsidR="003D6025">
              <w:rPr>
                <w:noProof/>
                <w:webHidden/>
              </w:rPr>
              <w:fldChar w:fldCharType="begin"/>
            </w:r>
            <w:r w:rsidR="003D6025">
              <w:rPr>
                <w:noProof/>
                <w:webHidden/>
              </w:rPr>
              <w:instrText xml:space="preserve"> PAGEREF _Toc232108012 \h </w:instrText>
            </w:r>
            <w:r w:rsidR="003D6025">
              <w:rPr>
                <w:noProof/>
                <w:webHidden/>
              </w:rPr>
            </w:r>
            <w:r w:rsidR="003D6025">
              <w:rPr>
                <w:noProof/>
                <w:webHidden/>
              </w:rPr>
              <w:fldChar w:fldCharType="separate"/>
            </w:r>
            <w:r w:rsidR="00C27048">
              <w:rPr>
                <w:noProof/>
                <w:webHidden/>
              </w:rPr>
              <w:t>21</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13" w:history="1">
            <w:r w:rsidR="003D6025" w:rsidRPr="0062357D">
              <w:rPr>
                <w:rStyle w:val="Hyperlink"/>
                <w:noProof/>
              </w:rPr>
              <w:t>2.2.8 CSS Variables (Custom Properties)</w:t>
            </w:r>
            <w:r w:rsidR="003D6025">
              <w:rPr>
                <w:noProof/>
                <w:webHidden/>
              </w:rPr>
              <w:tab/>
            </w:r>
            <w:r w:rsidR="003D6025">
              <w:rPr>
                <w:noProof/>
                <w:webHidden/>
              </w:rPr>
              <w:fldChar w:fldCharType="begin"/>
            </w:r>
            <w:r w:rsidR="003D6025">
              <w:rPr>
                <w:noProof/>
                <w:webHidden/>
              </w:rPr>
              <w:instrText xml:space="preserve"> PAGEREF _Toc232108013 \h </w:instrText>
            </w:r>
            <w:r w:rsidR="003D6025">
              <w:rPr>
                <w:noProof/>
                <w:webHidden/>
              </w:rPr>
            </w:r>
            <w:r w:rsidR="003D6025">
              <w:rPr>
                <w:noProof/>
                <w:webHidden/>
              </w:rPr>
              <w:fldChar w:fldCharType="separate"/>
            </w:r>
            <w:r w:rsidR="00C27048">
              <w:rPr>
                <w:noProof/>
                <w:webHidden/>
              </w:rPr>
              <w:t>22</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8014" w:history="1">
            <w:r w:rsidR="003D6025" w:rsidRPr="0062357D">
              <w:rPr>
                <w:rStyle w:val="Hyperlink"/>
                <w:noProof/>
                <w:lang w:val="vi-VN"/>
              </w:rPr>
              <w:t>2.3</w:t>
            </w:r>
            <w:r w:rsidR="003D6025" w:rsidRPr="0062357D">
              <w:rPr>
                <w:rStyle w:val="Hyperlink"/>
                <w:noProof/>
              </w:rPr>
              <w:t xml:space="preserve"> JavaScript</w:t>
            </w:r>
            <w:r w:rsidR="003D6025">
              <w:rPr>
                <w:noProof/>
                <w:webHidden/>
              </w:rPr>
              <w:tab/>
            </w:r>
            <w:r w:rsidR="003D6025">
              <w:rPr>
                <w:noProof/>
                <w:webHidden/>
              </w:rPr>
              <w:fldChar w:fldCharType="begin"/>
            </w:r>
            <w:r w:rsidR="003D6025">
              <w:rPr>
                <w:noProof/>
                <w:webHidden/>
              </w:rPr>
              <w:instrText xml:space="preserve"> PAGEREF _Toc232108014 \h </w:instrText>
            </w:r>
            <w:r w:rsidR="003D6025">
              <w:rPr>
                <w:noProof/>
                <w:webHidden/>
              </w:rPr>
            </w:r>
            <w:r w:rsidR="003D6025">
              <w:rPr>
                <w:noProof/>
                <w:webHidden/>
              </w:rPr>
              <w:fldChar w:fldCharType="separate"/>
            </w:r>
            <w:r w:rsidR="00C27048">
              <w:rPr>
                <w:noProof/>
                <w:webHidden/>
              </w:rPr>
              <w:t>23</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15" w:history="1">
            <w:r w:rsidR="003D6025" w:rsidRPr="0062357D">
              <w:rPr>
                <w:rStyle w:val="Hyperlink"/>
                <w:bCs/>
                <w:noProof/>
                <w:lang w:val="vi-VN"/>
              </w:rPr>
              <w:t>2.3.1</w:t>
            </w:r>
            <w:r w:rsidR="003D6025" w:rsidRPr="0062357D">
              <w:rPr>
                <w:rStyle w:val="Hyperlink"/>
                <w:bCs/>
                <w:noProof/>
              </w:rPr>
              <w:t xml:space="preserve"> DOM – Document Object Model</w:t>
            </w:r>
            <w:r w:rsidR="003D6025">
              <w:rPr>
                <w:noProof/>
                <w:webHidden/>
              </w:rPr>
              <w:tab/>
            </w:r>
            <w:r w:rsidR="003D6025">
              <w:rPr>
                <w:noProof/>
                <w:webHidden/>
              </w:rPr>
              <w:fldChar w:fldCharType="begin"/>
            </w:r>
            <w:r w:rsidR="003D6025">
              <w:rPr>
                <w:noProof/>
                <w:webHidden/>
              </w:rPr>
              <w:instrText xml:space="preserve"> PAGEREF _Toc232108015 \h </w:instrText>
            </w:r>
            <w:r w:rsidR="003D6025">
              <w:rPr>
                <w:noProof/>
                <w:webHidden/>
              </w:rPr>
            </w:r>
            <w:r w:rsidR="003D6025">
              <w:rPr>
                <w:noProof/>
                <w:webHidden/>
              </w:rPr>
              <w:fldChar w:fldCharType="separate"/>
            </w:r>
            <w:r w:rsidR="00C27048">
              <w:rPr>
                <w:noProof/>
                <w:webHidden/>
              </w:rPr>
              <w:t>23</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16" w:history="1">
            <w:r w:rsidR="003D6025" w:rsidRPr="0062357D">
              <w:rPr>
                <w:rStyle w:val="Hyperlink"/>
                <w:noProof/>
              </w:rPr>
              <w:t>2.3.2 Event và addEventListener</w:t>
            </w:r>
            <w:r w:rsidR="003D6025">
              <w:rPr>
                <w:noProof/>
                <w:webHidden/>
              </w:rPr>
              <w:tab/>
            </w:r>
            <w:r w:rsidR="003D6025">
              <w:rPr>
                <w:noProof/>
                <w:webHidden/>
              </w:rPr>
              <w:fldChar w:fldCharType="begin"/>
            </w:r>
            <w:r w:rsidR="003D6025">
              <w:rPr>
                <w:noProof/>
                <w:webHidden/>
              </w:rPr>
              <w:instrText xml:space="preserve"> PAGEREF _Toc232108016 \h </w:instrText>
            </w:r>
            <w:r w:rsidR="003D6025">
              <w:rPr>
                <w:noProof/>
                <w:webHidden/>
              </w:rPr>
            </w:r>
            <w:r w:rsidR="003D6025">
              <w:rPr>
                <w:noProof/>
                <w:webHidden/>
              </w:rPr>
              <w:fldChar w:fldCharType="separate"/>
            </w:r>
            <w:r w:rsidR="00C27048">
              <w:rPr>
                <w:noProof/>
                <w:webHidden/>
              </w:rPr>
              <w:t>24</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17" w:history="1">
            <w:r w:rsidR="003D6025" w:rsidRPr="0062357D">
              <w:rPr>
                <w:rStyle w:val="Hyperlink"/>
                <w:noProof/>
                <w:lang w:val="vi-VN"/>
              </w:rPr>
              <w:t>2.3.3</w:t>
            </w:r>
            <w:r w:rsidR="003D6025" w:rsidRPr="0062357D">
              <w:rPr>
                <w:rStyle w:val="Hyperlink"/>
                <w:noProof/>
              </w:rPr>
              <w:t xml:space="preserve"> Tìm kiếm sản phẩm với querySelectorAll</w:t>
            </w:r>
            <w:r w:rsidR="003D6025">
              <w:rPr>
                <w:noProof/>
                <w:webHidden/>
              </w:rPr>
              <w:tab/>
            </w:r>
            <w:r w:rsidR="003D6025">
              <w:rPr>
                <w:noProof/>
                <w:webHidden/>
              </w:rPr>
              <w:fldChar w:fldCharType="begin"/>
            </w:r>
            <w:r w:rsidR="003D6025">
              <w:rPr>
                <w:noProof/>
                <w:webHidden/>
              </w:rPr>
              <w:instrText xml:space="preserve"> PAGEREF _Toc232108017 \h </w:instrText>
            </w:r>
            <w:r w:rsidR="003D6025">
              <w:rPr>
                <w:noProof/>
                <w:webHidden/>
              </w:rPr>
            </w:r>
            <w:r w:rsidR="003D6025">
              <w:rPr>
                <w:noProof/>
                <w:webHidden/>
              </w:rPr>
              <w:fldChar w:fldCharType="separate"/>
            </w:r>
            <w:r w:rsidR="00C27048">
              <w:rPr>
                <w:noProof/>
                <w:webHidden/>
              </w:rPr>
              <w:t>25</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18" w:history="1">
            <w:r w:rsidR="003D6025" w:rsidRPr="0062357D">
              <w:rPr>
                <w:rStyle w:val="Hyperlink"/>
                <w:noProof/>
                <w:lang w:val="vi-VN"/>
              </w:rPr>
              <w:t>2.3.4</w:t>
            </w:r>
            <w:r w:rsidR="003D6025" w:rsidRPr="0062357D">
              <w:rPr>
                <w:rStyle w:val="Hyperlink"/>
                <w:noProof/>
              </w:rPr>
              <w:t xml:space="preserve"> Popup xác nhận đặt hàng</w:t>
            </w:r>
            <w:r w:rsidR="003D6025">
              <w:rPr>
                <w:noProof/>
                <w:webHidden/>
              </w:rPr>
              <w:tab/>
            </w:r>
            <w:r w:rsidR="003D6025">
              <w:rPr>
                <w:noProof/>
                <w:webHidden/>
              </w:rPr>
              <w:fldChar w:fldCharType="begin"/>
            </w:r>
            <w:r w:rsidR="003D6025">
              <w:rPr>
                <w:noProof/>
                <w:webHidden/>
              </w:rPr>
              <w:instrText xml:space="preserve"> PAGEREF _Toc232108018 \h </w:instrText>
            </w:r>
            <w:r w:rsidR="003D6025">
              <w:rPr>
                <w:noProof/>
                <w:webHidden/>
              </w:rPr>
            </w:r>
            <w:r w:rsidR="003D6025">
              <w:rPr>
                <w:noProof/>
                <w:webHidden/>
              </w:rPr>
              <w:fldChar w:fldCharType="separate"/>
            </w:r>
            <w:r w:rsidR="00C27048">
              <w:rPr>
                <w:noProof/>
                <w:webHidden/>
              </w:rPr>
              <w:t>27</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8019" w:history="1">
            <w:r w:rsidR="003D6025" w:rsidRPr="0062357D">
              <w:rPr>
                <w:rStyle w:val="Hyperlink"/>
                <w:noProof/>
                <w:lang w:val="vi-VN"/>
              </w:rPr>
              <w:t>2.4</w:t>
            </w:r>
            <w:r w:rsidR="003D6025" w:rsidRPr="0062357D">
              <w:rPr>
                <w:rStyle w:val="Hyperlink"/>
                <w:noProof/>
              </w:rPr>
              <w:t xml:space="preserve"> Bootstrap 5</w:t>
            </w:r>
            <w:r w:rsidR="003D6025">
              <w:rPr>
                <w:noProof/>
                <w:webHidden/>
              </w:rPr>
              <w:tab/>
            </w:r>
            <w:r w:rsidR="003D6025">
              <w:rPr>
                <w:noProof/>
                <w:webHidden/>
              </w:rPr>
              <w:fldChar w:fldCharType="begin"/>
            </w:r>
            <w:r w:rsidR="003D6025">
              <w:rPr>
                <w:noProof/>
                <w:webHidden/>
              </w:rPr>
              <w:instrText xml:space="preserve"> PAGEREF _Toc232108019 \h </w:instrText>
            </w:r>
            <w:r w:rsidR="003D6025">
              <w:rPr>
                <w:noProof/>
                <w:webHidden/>
              </w:rPr>
            </w:r>
            <w:r w:rsidR="003D6025">
              <w:rPr>
                <w:noProof/>
                <w:webHidden/>
              </w:rPr>
              <w:fldChar w:fldCharType="separate"/>
            </w:r>
            <w:r w:rsidR="00C27048">
              <w:rPr>
                <w:noProof/>
                <w:webHidden/>
              </w:rPr>
              <w:t>28</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20" w:history="1">
            <w:r w:rsidR="003D6025" w:rsidRPr="0062357D">
              <w:rPr>
                <w:rStyle w:val="Hyperlink"/>
                <w:bCs/>
                <w:noProof/>
                <w:lang w:val="vi-VN"/>
              </w:rPr>
              <w:t>2.4.1</w:t>
            </w:r>
            <w:r w:rsidR="003D6025" w:rsidRPr="0062357D">
              <w:rPr>
                <w:rStyle w:val="Hyperlink"/>
                <w:bCs/>
                <w:noProof/>
              </w:rPr>
              <w:t xml:space="preserve"> Container</w:t>
            </w:r>
            <w:r w:rsidR="003D6025">
              <w:rPr>
                <w:noProof/>
                <w:webHidden/>
              </w:rPr>
              <w:tab/>
            </w:r>
            <w:r w:rsidR="003D6025">
              <w:rPr>
                <w:noProof/>
                <w:webHidden/>
              </w:rPr>
              <w:fldChar w:fldCharType="begin"/>
            </w:r>
            <w:r w:rsidR="003D6025">
              <w:rPr>
                <w:noProof/>
                <w:webHidden/>
              </w:rPr>
              <w:instrText xml:space="preserve"> PAGEREF _Toc232108020 \h </w:instrText>
            </w:r>
            <w:r w:rsidR="003D6025">
              <w:rPr>
                <w:noProof/>
                <w:webHidden/>
              </w:rPr>
            </w:r>
            <w:r w:rsidR="003D6025">
              <w:rPr>
                <w:noProof/>
                <w:webHidden/>
              </w:rPr>
              <w:fldChar w:fldCharType="separate"/>
            </w:r>
            <w:r w:rsidR="00C27048">
              <w:rPr>
                <w:noProof/>
                <w:webHidden/>
              </w:rPr>
              <w:t>28</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21" w:history="1">
            <w:r w:rsidR="003D6025" w:rsidRPr="0062357D">
              <w:rPr>
                <w:rStyle w:val="Hyperlink"/>
                <w:noProof/>
                <w:lang w:val="vi-VN"/>
              </w:rPr>
              <w:t>2.4.2</w:t>
            </w:r>
            <w:r w:rsidR="003D6025" w:rsidRPr="0062357D">
              <w:rPr>
                <w:rStyle w:val="Hyperlink"/>
                <w:noProof/>
              </w:rPr>
              <w:t xml:space="preserve"> Grid System – Row và Col</w:t>
            </w:r>
            <w:r w:rsidR="003D6025">
              <w:rPr>
                <w:noProof/>
                <w:webHidden/>
              </w:rPr>
              <w:tab/>
            </w:r>
            <w:r w:rsidR="003D6025">
              <w:rPr>
                <w:noProof/>
                <w:webHidden/>
              </w:rPr>
              <w:fldChar w:fldCharType="begin"/>
            </w:r>
            <w:r w:rsidR="003D6025">
              <w:rPr>
                <w:noProof/>
                <w:webHidden/>
              </w:rPr>
              <w:instrText xml:space="preserve"> PAGEREF _Toc232108021 \h </w:instrText>
            </w:r>
            <w:r w:rsidR="003D6025">
              <w:rPr>
                <w:noProof/>
                <w:webHidden/>
              </w:rPr>
            </w:r>
            <w:r w:rsidR="003D6025">
              <w:rPr>
                <w:noProof/>
                <w:webHidden/>
              </w:rPr>
              <w:fldChar w:fldCharType="separate"/>
            </w:r>
            <w:r w:rsidR="00C27048">
              <w:rPr>
                <w:noProof/>
                <w:webHidden/>
              </w:rPr>
              <w:t>29</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22" w:history="1">
            <w:r w:rsidR="003D6025" w:rsidRPr="0062357D">
              <w:rPr>
                <w:rStyle w:val="Hyperlink"/>
                <w:noProof/>
                <w:lang w:val="vi-VN"/>
              </w:rPr>
              <w:t>2.4.3 Navbar</w:t>
            </w:r>
            <w:r w:rsidR="003D6025">
              <w:rPr>
                <w:noProof/>
                <w:webHidden/>
              </w:rPr>
              <w:tab/>
            </w:r>
            <w:r w:rsidR="003D6025">
              <w:rPr>
                <w:noProof/>
                <w:webHidden/>
              </w:rPr>
              <w:fldChar w:fldCharType="begin"/>
            </w:r>
            <w:r w:rsidR="003D6025">
              <w:rPr>
                <w:noProof/>
                <w:webHidden/>
              </w:rPr>
              <w:instrText xml:space="preserve"> PAGEREF _Toc232108022 \h </w:instrText>
            </w:r>
            <w:r w:rsidR="003D6025">
              <w:rPr>
                <w:noProof/>
                <w:webHidden/>
              </w:rPr>
            </w:r>
            <w:r w:rsidR="003D6025">
              <w:rPr>
                <w:noProof/>
                <w:webHidden/>
              </w:rPr>
              <w:fldChar w:fldCharType="separate"/>
            </w:r>
            <w:r w:rsidR="00C27048">
              <w:rPr>
                <w:noProof/>
                <w:webHidden/>
              </w:rPr>
              <w:t>30</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23" w:history="1">
            <w:r w:rsidR="003D6025" w:rsidRPr="0062357D">
              <w:rPr>
                <w:rStyle w:val="Hyperlink"/>
                <w:noProof/>
                <w:lang w:val="vi-VN"/>
              </w:rPr>
              <w:t>2.4.4 Card</w:t>
            </w:r>
            <w:r w:rsidR="003D6025">
              <w:rPr>
                <w:noProof/>
                <w:webHidden/>
              </w:rPr>
              <w:tab/>
            </w:r>
            <w:r w:rsidR="003D6025">
              <w:rPr>
                <w:noProof/>
                <w:webHidden/>
              </w:rPr>
              <w:fldChar w:fldCharType="begin"/>
            </w:r>
            <w:r w:rsidR="003D6025">
              <w:rPr>
                <w:noProof/>
                <w:webHidden/>
              </w:rPr>
              <w:instrText xml:space="preserve"> PAGEREF _Toc232108023 \h </w:instrText>
            </w:r>
            <w:r w:rsidR="003D6025">
              <w:rPr>
                <w:noProof/>
                <w:webHidden/>
              </w:rPr>
            </w:r>
            <w:r w:rsidR="003D6025">
              <w:rPr>
                <w:noProof/>
                <w:webHidden/>
              </w:rPr>
              <w:fldChar w:fldCharType="separate"/>
            </w:r>
            <w:r w:rsidR="00C27048">
              <w:rPr>
                <w:noProof/>
                <w:webHidden/>
              </w:rPr>
              <w:t>31</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24" w:history="1">
            <w:r w:rsidR="003D6025" w:rsidRPr="0062357D">
              <w:rPr>
                <w:rStyle w:val="Hyperlink"/>
                <w:noProof/>
                <w:lang w:val="vi-VN"/>
              </w:rPr>
              <w:t>2.4.5</w:t>
            </w:r>
            <w:r w:rsidR="003D6025" w:rsidRPr="0062357D">
              <w:rPr>
                <w:rStyle w:val="Hyperlink"/>
                <w:noProof/>
              </w:rPr>
              <w:t xml:space="preserve"> Button và Utility Classes</w:t>
            </w:r>
            <w:r w:rsidR="003D6025">
              <w:rPr>
                <w:noProof/>
                <w:webHidden/>
              </w:rPr>
              <w:tab/>
            </w:r>
            <w:r w:rsidR="003D6025">
              <w:rPr>
                <w:noProof/>
                <w:webHidden/>
              </w:rPr>
              <w:fldChar w:fldCharType="begin"/>
            </w:r>
            <w:r w:rsidR="003D6025">
              <w:rPr>
                <w:noProof/>
                <w:webHidden/>
              </w:rPr>
              <w:instrText xml:space="preserve"> PAGEREF _Toc232108024 \h </w:instrText>
            </w:r>
            <w:r w:rsidR="003D6025">
              <w:rPr>
                <w:noProof/>
                <w:webHidden/>
              </w:rPr>
            </w:r>
            <w:r w:rsidR="003D6025">
              <w:rPr>
                <w:noProof/>
                <w:webHidden/>
              </w:rPr>
              <w:fldChar w:fldCharType="separate"/>
            </w:r>
            <w:r w:rsidR="00C27048">
              <w:rPr>
                <w:noProof/>
                <w:webHidden/>
              </w:rPr>
              <w:t>32</w:t>
            </w:r>
            <w:r w:rsidR="003D6025">
              <w:rPr>
                <w:noProof/>
                <w:webHidden/>
              </w:rPr>
              <w:fldChar w:fldCharType="end"/>
            </w:r>
          </w:hyperlink>
        </w:p>
        <w:p w:rsidR="003D6025" w:rsidRDefault="00F17E09">
          <w:pPr>
            <w:pStyle w:val="TOC1"/>
            <w:tabs>
              <w:tab w:val="right" w:leader="dot" w:pos="8778"/>
            </w:tabs>
            <w:rPr>
              <w:rFonts w:asciiTheme="minorHAnsi" w:eastAsiaTheme="minorEastAsia" w:hAnsiTheme="minorHAnsi"/>
              <w:noProof/>
              <w:kern w:val="2"/>
              <w:sz w:val="24"/>
              <w:szCs w:val="24"/>
              <w14:ligatures w14:val="standardContextual"/>
            </w:rPr>
          </w:pPr>
          <w:hyperlink w:anchor="_Toc232108025" w:history="1">
            <w:r w:rsidR="003D6025" w:rsidRPr="0062357D">
              <w:rPr>
                <w:rStyle w:val="Hyperlink"/>
                <w:noProof/>
                <w:lang w:val="vi-VN"/>
              </w:rPr>
              <w:t>CHƯƠNG 3.</w:t>
            </w:r>
            <w:r w:rsidR="003D6025" w:rsidRPr="0062357D">
              <w:rPr>
                <w:rStyle w:val="Hyperlink"/>
                <w:noProof/>
              </w:rPr>
              <w:t xml:space="preserve"> Phân tích thiết kế hệ thống</w:t>
            </w:r>
            <w:r w:rsidR="003D6025">
              <w:rPr>
                <w:noProof/>
                <w:webHidden/>
              </w:rPr>
              <w:tab/>
            </w:r>
            <w:r w:rsidR="003D6025">
              <w:rPr>
                <w:noProof/>
                <w:webHidden/>
              </w:rPr>
              <w:fldChar w:fldCharType="begin"/>
            </w:r>
            <w:r w:rsidR="003D6025">
              <w:rPr>
                <w:noProof/>
                <w:webHidden/>
              </w:rPr>
              <w:instrText xml:space="preserve"> PAGEREF _Toc232108025 \h </w:instrText>
            </w:r>
            <w:r w:rsidR="003D6025">
              <w:rPr>
                <w:noProof/>
                <w:webHidden/>
              </w:rPr>
            </w:r>
            <w:r w:rsidR="003D6025">
              <w:rPr>
                <w:noProof/>
                <w:webHidden/>
              </w:rPr>
              <w:fldChar w:fldCharType="separate"/>
            </w:r>
            <w:r w:rsidR="00C27048">
              <w:rPr>
                <w:noProof/>
                <w:webHidden/>
              </w:rPr>
              <w:t>34</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8026" w:history="1">
            <w:r w:rsidR="003D6025" w:rsidRPr="0062357D">
              <w:rPr>
                <w:rStyle w:val="Hyperlink"/>
                <w:noProof/>
                <w:lang w:val="vi-VN"/>
              </w:rPr>
              <w:t>3.1</w:t>
            </w:r>
            <w:r w:rsidR="003D6025" w:rsidRPr="0062357D">
              <w:rPr>
                <w:rStyle w:val="Hyperlink"/>
                <w:noProof/>
              </w:rPr>
              <w:t xml:space="preserve"> Mô tả vấn đề</w:t>
            </w:r>
            <w:r w:rsidR="003D6025">
              <w:rPr>
                <w:noProof/>
                <w:webHidden/>
              </w:rPr>
              <w:tab/>
            </w:r>
            <w:r w:rsidR="003D6025">
              <w:rPr>
                <w:noProof/>
                <w:webHidden/>
              </w:rPr>
              <w:fldChar w:fldCharType="begin"/>
            </w:r>
            <w:r w:rsidR="003D6025">
              <w:rPr>
                <w:noProof/>
                <w:webHidden/>
              </w:rPr>
              <w:instrText xml:space="preserve"> PAGEREF _Toc232108026 \h </w:instrText>
            </w:r>
            <w:r w:rsidR="003D6025">
              <w:rPr>
                <w:noProof/>
                <w:webHidden/>
              </w:rPr>
            </w:r>
            <w:r w:rsidR="003D6025">
              <w:rPr>
                <w:noProof/>
                <w:webHidden/>
              </w:rPr>
              <w:fldChar w:fldCharType="separate"/>
            </w:r>
            <w:r w:rsidR="00C27048">
              <w:rPr>
                <w:noProof/>
                <w:webHidden/>
              </w:rPr>
              <w:t>34</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8027" w:history="1">
            <w:r w:rsidR="003D6025" w:rsidRPr="0062357D">
              <w:rPr>
                <w:rStyle w:val="Hyperlink"/>
                <w:noProof/>
              </w:rPr>
              <w:t>3.2 Đặc tả yêu cầu hệ thống</w:t>
            </w:r>
            <w:r w:rsidR="003D6025">
              <w:rPr>
                <w:noProof/>
                <w:webHidden/>
              </w:rPr>
              <w:tab/>
            </w:r>
            <w:r w:rsidR="003D6025">
              <w:rPr>
                <w:noProof/>
                <w:webHidden/>
              </w:rPr>
              <w:fldChar w:fldCharType="begin"/>
            </w:r>
            <w:r w:rsidR="003D6025">
              <w:rPr>
                <w:noProof/>
                <w:webHidden/>
              </w:rPr>
              <w:instrText xml:space="preserve"> PAGEREF _Toc232108027 \h </w:instrText>
            </w:r>
            <w:r w:rsidR="003D6025">
              <w:rPr>
                <w:noProof/>
                <w:webHidden/>
              </w:rPr>
            </w:r>
            <w:r w:rsidR="003D6025">
              <w:rPr>
                <w:noProof/>
                <w:webHidden/>
              </w:rPr>
              <w:fldChar w:fldCharType="separate"/>
            </w:r>
            <w:r w:rsidR="00C27048">
              <w:rPr>
                <w:noProof/>
                <w:webHidden/>
              </w:rPr>
              <w:t>34</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28" w:history="1">
            <w:r w:rsidR="003D6025" w:rsidRPr="0062357D">
              <w:rPr>
                <w:rStyle w:val="Hyperlink"/>
                <w:noProof/>
                <w:lang w:val="vi-VN"/>
              </w:rPr>
              <w:t>3.2.1</w:t>
            </w:r>
            <w:r w:rsidR="003D6025" w:rsidRPr="0062357D">
              <w:rPr>
                <w:rStyle w:val="Hyperlink"/>
                <w:noProof/>
              </w:rPr>
              <w:t xml:space="preserve"> Yêu cầu chức năng</w:t>
            </w:r>
            <w:r w:rsidR="003D6025">
              <w:rPr>
                <w:noProof/>
                <w:webHidden/>
              </w:rPr>
              <w:tab/>
            </w:r>
            <w:r w:rsidR="003D6025">
              <w:rPr>
                <w:noProof/>
                <w:webHidden/>
              </w:rPr>
              <w:fldChar w:fldCharType="begin"/>
            </w:r>
            <w:r w:rsidR="003D6025">
              <w:rPr>
                <w:noProof/>
                <w:webHidden/>
              </w:rPr>
              <w:instrText xml:space="preserve"> PAGEREF _Toc232108028 \h </w:instrText>
            </w:r>
            <w:r w:rsidR="003D6025">
              <w:rPr>
                <w:noProof/>
                <w:webHidden/>
              </w:rPr>
            </w:r>
            <w:r w:rsidR="003D6025">
              <w:rPr>
                <w:noProof/>
                <w:webHidden/>
              </w:rPr>
              <w:fldChar w:fldCharType="separate"/>
            </w:r>
            <w:r w:rsidR="00C27048">
              <w:rPr>
                <w:noProof/>
                <w:webHidden/>
              </w:rPr>
              <w:t>34</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29" w:history="1">
            <w:r w:rsidR="003D6025" w:rsidRPr="0062357D">
              <w:rPr>
                <w:rStyle w:val="Hyperlink"/>
                <w:noProof/>
                <w:lang w:val="vi-VN"/>
              </w:rPr>
              <w:t>3.2.2</w:t>
            </w:r>
            <w:r w:rsidR="003D6025" w:rsidRPr="0062357D">
              <w:rPr>
                <w:rStyle w:val="Hyperlink"/>
                <w:noProof/>
              </w:rPr>
              <w:t xml:space="preserve"> Yêu cầu phi chức năng</w:t>
            </w:r>
            <w:r w:rsidR="003D6025">
              <w:rPr>
                <w:noProof/>
                <w:webHidden/>
              </w:rPr>
              <w:tab/>
            </w:r>
            <w:r w:rsidR="003D6025">
              <w:rPr>
                <w:noProof/>
                <w:webHidden/>
              </w:rPr>
              <w:fldChar w:fldCharType="begin"/>
            </w:r>
            <w:r w:rsidR="003D6025">
              <w:rPr>
                <w:noProof/>
                <w:webHidden/>
              </w:rPr>
              <w:instrText xml:space="preserve"> PAGEREF _Toc232108029 \h </w:instrText>
            </w:r>
            <w:r w:rsidR="003D6025">
              <w:rPr>
                <w:noProof/>
                <w:webHidden/>
              </w:rPr>
            </w:r>
            <w:r w:rsidR="003D6025">
              <w:rPr>
                <w:noProof/>
                <w:webHidden/>
              </w:rPr>
              <w:fldChar w:fldCharType="separate"/>
            </w:r>
            <w:r w:rsidR="00C27048">
              <w:rPr>
                <w:noProof/>
                <w:webHidden/>
              </w:rPr>
              <w:t>35</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8030" w:history="1">
            <w:r w:rsidR="003D6025" w:rsidRPr="0062357D">
              <w:rPr>
                <w:rStyle w:val="Hyperlink"/>
                <w:noProof/>
              </w:rPr>
              <w:t>3.3 Thiết kế dữ liệu</w:t>
            </w:r>
            <w:r w:rsidR="003D6025">
              <w:rPr>
                <w:noProof/>
                <w:webHidden/>
              </w:rPr>
              <w:tab/>
            </w:r>
            <w:r w:rsidR="003D6025">
              <w:rPr>
                <w:noProof/>
                <w:webHidden/>
              </w:rPr>
              <w:fldChar w:fldCharType="begin"/>
            </w:r>
            <w:r w:rsidR="003D6025">
              <w:rPr>
                <w:noProof/>
                <w:webHidden/>
              </w:rPr>
              <w:instrText xml:space="preserve"> PAGEREF _Toc232108030 \h </w:instrText>
            </w:r>
            <w:r w:rsidR="003D6025">
              <w:rPr>
                <w:noProof/>
                <w:webHidden/>
              </w:rPr>
            </w:r>
            <w:r w:rsidR="003D6025">
              <w:rPr>
                <w:noProof/>
                <w:webHidden/>
              </w:rPr>
              <w:fldChar w:fldCharType="separate"/>
            </w:r>
            <w:r w:rsidR="00C27048">
              <w:rPr>
                <w:noProof/>
                <w:webHidden/>
              </w:rPr>
              <w:t>35</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31" w:history="1">
            <w:r w:rsidR="003D6025" w:rsidRPr="0062357D">
              <w:rPr>
                <w:rStyle w:val="Hyperlink"/>
                <w:noProof/>
                <w:lang w:val="vi-VN"/>
              </w:rPr>
              <w:t>3.3.1</w:t>
            </w:r>
            <w:r w:rsidR="003D6025" w:rsidRPr="0062357D">
              <w:rPr>
                <w:rStyle w:val="Hyperlink"/>
                <w:noProof/>
              </w:rPr>
              <w:t xml:space="preserve"> Cấu trúc lưu trữ</w:t>
            </w:r>
            <w:r w:rsidR="003D6025">
              <w:rPr>
                <w:noProof/>
                <w:webHidden/>
              </w:rPr>
              <w:tab/>
            </w:r>
            <w:r w:rsidR="003D6025">
              <w:rPr>
                <w:noProof/>
                <w:webHidden/>
              </w:rPr>
              <w:fldChar w:fldCharType="begin"/>
            </w:r>
            <w:r w:rsidR="003D6025">
              <w:rPr>
                <w:noProof/>
                <w:webHidden/>
              </w:rPr>
              <w:instrText xml:space="preserve"> PAGEREF _Toc232108031 \h </w:instrText>
            </w:r>
            <w:r w:rsidR="003D6025">
              <w:rPr>
                <w:noProof/>
                <w:webHidden/>
              </w:rPr>
            </w:r>
            <w:r w:rsidR="003D6025">
              <w:rPr>
                <w:noProof/>
                <w:webHidden/>
              </w:rPr>
              <w:fldChar w:fldCharType="separate"/>
            </w:r>
            <w:r w:rsidR="00C27048">
              <w:rPr>
                <w:noProof/>
                <w:webHidden/>
              </w:rPr>
              <w:t>35</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32" w:history="1">
            <w:r w:rsidR="003D6025" w:rsidRPr="0062357D">
              <w:rPr>
                <w:rStyle w:val="Hyperlink"/>
                <w:noProof/>
              </w:rPr>
              <w:t>3.3.2 Cấu trúc dữ liệu sản phẩm</w:t>
            </w:r>
            <w:r w:rsidR="003D6025">
              <w:rPr>
                <w:noProof/>
                <w:webHidden/>
              </w:rPr>
              <w:tab/>
            </w:r>
            <w:r w:rsidR="003D6025">
              <w:rPr>
                <w:noProof/>
                <w:webHidden/>
              </w:rPr>
              <w:fldChar w:fldCharType="begin"/>
            </w:r>
            <w:r w:rsidR="003D6025">
              <w:rPr>
                <w:noProof/>
                <w:webHidden/>
              </w:rPr>
              <w:instrText xml:space="preserve"> PAGEREF _Toc232108032 \h </w:instrText>
            </w:r>
            <w:r w:rsidR="003D6025">
              <w:rPr>
                <w:noProof/>
                <w:webHidden/>
              </w:rPr>
            </w:r>
            <w:r w:rsidR="003D6025">
              <w:rPr>
                <w:noProof/>
                <w:webHidden/>
              </w:rPr>
              <w:fldChar w:fldCharType="separate"/>
            </w:r>
            <w:r w:rsidR="00C27048">
              <w:rPr>
                <w:noProof/>
                <w:webHidden/>
              </w:rPr>
              <w:t>36</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8033" w:history="1">
            <w:r w:rsidR="003D6025" w:rsidRPr="0062357D">
              <w:rPr>
                <w:rStyle w:val="Hyperlink"/>
                <w:bCs/>
                <w:noProof/>
                <w:lang w:val="vi-VN"/>
              </w:rPr>
              <w:t>3.4</w:t>
            </w:r>
            <w:r w:rsidR="003D6025" w:rsidRPr="0062357D">
              <w:rPr>
                <w:rStyle w:val="Hyperlink"/>
                <w:noProof/>
              </w:rPr>
              <w:t xml:space="preserve"> Thiết kế chức năng</w:t>
            </w:r>
            <w:r w:rsidR="003D6025" w:rsidRPr="0062357D">
              <w:rPr>
                <w:rStyle w:val="Hyperlink"/>
                <w:noProof/>
                <w:lang w:val="vi-VN"/>
              </w:rPr>
              <w:t xml:space="preserve">- </w:t>
            </w:r>
            <w:r w:rsidR="003D6025" w:rsidRPr="0062357D">
              <w:rPr>
                <w:rStyle w:val="Hyperlink"/>
                <w:bCs/>
                <w:noProof/>
              </w:rPr>
              <w:t>Sơ đồ Use Case</w:t>
            </w:r>
            <w:r w:rsidR="003D6025">
              <w:rPr>
                <w:noProof/>
                <w:webHidden/>
              </w:rPr>
              <w:tab/>
            </w:r>
            <w:r w:rsidR="003D6025">
              <w:rPr>
                <w:noProof/>
                <w:webHidden/>
              </w:rPr>
              <w:fldChar w:fldCharType="begin"/>
            </w:r>
            <w:r w:rsidR="003D6025">
              <w:rPr>
                <w:noProof/>
                <w:webHidden/>
              </w:rPr>
              <w:instrText xml:space="preserve"> PAGEREF _Toc232108033 \h </w:instrText>
            </w:r>
            <w:r w:rsidR="003D6025">
              <w:rPr>
                <w:noProof/>
                <w:webHidden/>
              </w:rPr>
            </w:r>
            <w:r w:rsidR="003D6025">
              <w:rPr>
                <w:noProof/>
                <w:webHidden/>
              </w:rPr>
              <w:fldChar w:fldCharType="separate"/>
            </w:r>
            <w:r w:rsidR="00C27048">
              <w:rPr>
                <w:noProof/>
                <w:webHidden/>
              </w:rPr>
              <w:t>36</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8034" w:history="1">
            <w:r w:rsidR="003D6025" w:rsidRPr="0062357D">
              <w:rPr>
                <w:rStyle w:val="Hyperlink"/>
                <w:noProof/>
              </w:rPr>
              <w:t>3.5 Thiết kế giao diện</w:t>
            </w:r>
            <w:r w:rsidR="003D6025">
              <w:rPr>
                <w:noProof/>
                <w:webHidden/>
              </w:rPr>
              <w:tab/>
            </w:r>
            <w:r w:rsidR="003D6025">
              <w:rPr>
                <w:noProof/>
                <w:webHidden/>
              </w:rPr>
              <w:fldChar w:fldCharType="begin"/>
            </w:r>
            <w:r w:rsidR="003D6025">
              <w:rPr>
                <w:noProof/>
                <w:webHidden/>
              </w:rPr>
              <w:instrText xml:space="preserve"> PAGEREF _Toc232108034 \h </w:instrText>
            </w:r>
            <w:r w:rsidR="003D6025">
              <w:rPr>
                <w:noProof/>
                <w:webHidden/>
              </w:rPr>
            </w:r>
            <w:r w:rsidR="003D6025">
              <w:rPr>
                <w:noProof/>
                <w:webHidden/>
              </w:rPr>
              <w:fldChar w:fldCharType="separate"/>
            </w:r>
            <w:r w:rsidR="00C27048">
              <w:rPr>
                <w:noProof/>
                <w:webHidden/>
              </w:rPr>
              <w:t>37</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35" w:history="1">
            <w:r w:rsidR="003D6025" w:rsidRPr="0062357D">
              <w:rPr>
                <w:rStyle w:val="Hyperlink"/>
                <w:noProof/>
              </w:rPr>
              <w:t>3.5.1 Sơ đồ</w:t>
            </w:r>
            <w:r w:rsidR="003D6025" w:rsidRPr="0062357D">
              <w:rPr>
                <w:rStyle w:val="Hyperlink"/>
                <w:noProof/>
                <w:lang w:val="vi-VN"/>
              </w:rPr>
              <w:t xml:space="preserve"> liên kết giữa các trang</w:t>
            </w:r>
            <w:r w:rsidR="003D6025">
              <w:rPr>
                <w:noProof/>
                <w:webHidden/>
              </w:rPr>
              <w:tab/>
            </w:r>
            <w:r w:rsidR="003D6025">
              <w:rPr>
                <w:noProof/>
                <w:webHidden/>
              </w:rPr>
              <w:fldChar w:fldCharType="begin"/>
            </w:r>
            <w:r w:rsidR="003D6025">
              <w:rPr>
                <w:noProof/>
                <w:webHidden/>
              </w:rPr>
              <w:instrText xml:space="preserve"> PAGEREF _Toc232108035 \h </w:instrText>
            </w:r>
            <w:r w:rsidR="003D6025">
              <w:rPr>
                <w:noProof/>
                <w:webHidden/>
              </w:rPr>
            </w:r>
            <w:r w:rsidR="003D6025">
              <w:rPr>
                <w:noProof/>
                <w:webHidden/>
              </w:rPr>
              <w:fldChar w:fldCharType="separate"/>
            </w:r>
            <w:r w:rsidR="00C27048">
              <w:rPr>
                <w:noProof/>
                <w:webHidden/>
              </w:rPr>
              <w:t>37</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36" w:history="1">
            <w:r w:rsidR="003D6025" w:rsidRPr="0062357D">
              <w:rPr>
                <w:rStyle w:val="Hyperlink"/>
                <w:bCs/>
                <w:noProof/>
                <w:lang w:val="vi-VN"/>
              </w:rPr>
              <w:t>3.5.2</w:t>
            </w:r>
            <w:r w:rsidR="003D6025" w:rsidRPr="0062357D">
              <w:rPr>
                <w:rStyle w:val="Hyperlink"/>
                <w:bCs/>
                <w:noProof/>
              </w:rPr>
              <w:t xml:space="preserve"> Thiết kế bảng màu và typography</w:t>
            </w:r>
            <w:r w:rsidR="003D6025">
              <w:rPr>
                <w:noProof/>
                <w:webHidden/>
              </w:rPr>
              <w:tab/>
            </w:r>
            <w:r w:rsidR="003D6025">
              <w:rPr>
                <w:noProof/>
                <w:webHidden/>
              </w:rPr>
              <w:fldChar w:fldCharType="begin"/>
            </w:r>
            <w:r w:rsidR="003D6025">
              <w:rPr>
                <w:noProof/>
                <w:webHidden/>
              </w:rPr>
              <w:instrText xml:space="preserve"> PAGEREF _Toc232108036 \h </w:instrText>
            </w:r>
            <w:r w:rsidR="003D6025">
              <w:rPr>
                <w:noProof/>
                <w:webHidden/>
              </w:rPr>
            </w:r>
            <w:r w:rsidR="003D6025">
              <w:rPr>
                <w:noProof/>
                <w:webHidden/>
              </w:rPr>
              <w:fldChar w:fldCharType="separate"/>
            </w:r>
            <w:r w:rsidR="00C27048">
              <w:rPr>
                <w:noProof/>
                <w:webHidden/>
              </w:rPr>
              <w:t>37</w:t>
            </w:r>
            <w:r w:rsidR="003D6025">
              <w:rPr>
                <w:noProof/>
                <w:webHidden/>
              </w:rPr>
              <w:fldChar w:fldCharType="end"/>
            </w:r>
          </w:hyperlink>
        </w:p>
        <w:p w:rsidR="003D6025" w:rsidRDefault="00F17E09">
          <w:pPr>
            <w:pStyle w:val="TOC1"/>
            <w:tabs>
              <w:tab w:val="right" w:leader="dot" w:pos="8778"/>
            </w:tabs>
            <w:rPr>
              <w:rFonts w:asciiTheme="minorHAnsi" w:eastAsiaTheme="minorEastAsia" w:hAnsiTheme="minorHAnsi"/>
              <w:noProof/>
              <w:kern w:val="2"/>
              <w:sz w:val="24"/>
              <w:szCs w:val="24"/>
              <w14:ligatures w14:val="standardContextual"/>
            </w:rPr>
          </w:pPr>
          <w:hyperlink w:anchor="_Toc232108037" w:history="1">
            <w:r w:rsidR="003D6025" w:rsidRPr="0062357D">
              <w:rPr>
                <w:rStyle w:val="Hyperlink"/>
                <w:noProof/>
                <w:lang w:val="vi-VN"/>
              </w:rPr>
              <w:t>CHƯƠNG 4.</w:t>
            </w:r>
            <w:r w:rsidR="003D6025" w:rsidRPr="0062357D">
              <w:rPr>
                <w:rStyle w:val="Hyperlink"/>
                <w:noProof/>
              </w:rPr>
              <w:t xml:space="preserve"> KẾT QUẢ thực nghiệm</w:t>
            </w:r>
            <w:r w:rsidR="003D6025">
              <w:rPr>
                <w:noProof/>
                <w:webHidden/>
              </w:rPr>
              <w:tab/>
            </w:r>
            <w:r w:rsidR="003D6025">
              <w:rPr>
                <w:noProof/>
                <w:webHidden/>
              </w:rPr>
              <w:fldChar w:fldCharType="begin"/>
            </w:r>
            <w:r w:rsidR="003D6025">
              <w:rPr>
                <w:noProof/>
                <w:webHidden/>
              </w:rPr>
              <w:instrText xml:space="preserve"> PAGEREF _Toc232108037 \h </w:instrText>
            </w:r>
            <w:r w:rsidR="003D6025">
              <w:rPr>
                <w:noProof/>
                <w:webHidden/>
              </w:rPr>
            </w:r>
            <w:r w:rsidR="003D6025">
              <w:rPr>
                <w:noProof/>
                <w:webHidden/>
              </w:rPr>
              <w:fldChar w:fldCharType="separate"/>
            </w:r>
            <w:r w:rsidR="00C27048">
              <w:rPr>
                <w:noProof/>
                <w:webHidden/>
              </w:rPr>
              <w:t>41</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8038" w:history="1">
            <w:r w:rsidR="003D6025" w:rsidRPr="0062357D">
              <w:rPr>
                <w:rStyle w:val="Hyperlink"/>
                <w:bCs/>
                <w:noProof/>
                <w:lang w:val="vi-VN"/>
              </w:rPr>
              <w:t>4.1</w:t>
            </w:r>
            <w:r w:rsidR="003D6025" w:rsidRPr="0062357D">
              <w:rPr>
                <w:rStyle w:val="Hyperlink"/>
                <w:bCs/>
                <w:noProof/>
              </w:rPr>
              <w:t xml:space="preserve"> Môi trường thực nghiệm</w:t>
            </w:r>
            <w:r w:rsidR="003D6025">
              <w:rPr>
                <w:noProof/>
                <w:webHidden/>
              </w:rPr>
              <w:tab/>
            </w:r>
            <w:r w:rsidR="003D6025">
              <w:rPr>
                <w:noProof/>
                <w:webHidden/>
              </w:rPr>
              <w:fldChar w:fldCharType="begin"/>
            </w:r>
            <w:r w:rsidR="003D6025">
              <w:rPr>
                <w:noProof/>
                <w:webHidden/>
              </w:rPr>
              <w:instrText xml:space="preserve"> PAGEREF _Toc232108038 \h </w:instrText>
            </w:r>
            <w:r w:rsidR="003D6025">
              <w:rPr>
                <w:noProof/>
                <w:webHidden/>
              </w:rPr>
            </w:r>
            <w:r w:rsidR="003D6025">
              <w:rPr>
                <w:noProof/>
                <w:webHidden/>
              </w:rPr>
              <w:fldChar w:fldCharType="separate"/>
            </w:r>
            <w:r w:rsidR="00C27048">
              <w:rPr>
                <w:noProof/>
                <w:webHidden/>
              </w:rPr>
              <w:t>41</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8039" w:history="1">
            <w:r w:rsidR="003D6025" w:rsidRPr="0062357D">
              <w:rPr>
                <w:rStyle w:val="Hyperlink"/>
                <w:noProof/>
              </w:rPr>
              <w:t>4.2 Kết quả thực nghiệm</w:t>
            </w:r>
            <w:r w:rsidR="003D6025">
              <w:rPr>
                <w:noProof/>
                <w:webHidden/>
              </w:rPr>
              <w:tab/>
            </w:r>
            <w:r w:rsidR="003D6025">
              <w:rPr>
                <w:noProof/>
                <w:webHidden/>
              </w:rPr>
              <w:fldChar w:fldCharType="begin"/>
            </w:r>
            <w:r w:rsidR="003D6025">
              <w:rPr>
                <w:noProof/>
                <w:webHidden/>
              </w:rPr>
              <w:instrText xml:space="preserve"> PAGEREF _Toc232108039 \h </w:instrText>
            </w:r>
            <w:r w:rsidR="003D6025">
              <w:rPr>
                <w:noProof/>
                <w:webHidden/>
              </w:rPr>
            </w:r>
            <w:r w:rsidR="003D6025">
              <w:rPr>
                <w:noProof/>
                <w:webHidden/>
              </w:rPr>
              <w:fldChar w:fldCharType="separate"/>
            </w:r>
            <w:r w:rsidR="00C27048">
              <w:rPr>
                <w:noProof/>
                <w:webHidden/>
              </w:rPr>
              <w:t>41</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40" w:history="1">
            <w:r w:rsidR="003D6025" w:rsidRPr="0062357D">
              <w:rPr>
                <w:rStyle w:val="Hyperlink"/>
                <w:noProof/>
              </w:rPr>
              <w:t>4.2.1 Giao diện trang chủ</w:t>
            </w:r>
            <w:r w:rsidR="003D6025">
              <w:rPr>
                <w:noProof/>
                <w:webHidden/>
              </w:rPr>
              <w:tab/>
            </w:r>
            <w:r w:rsidR="003D6025">
              <w:rPr>
                <w:noProof/>
                <w:webHidden/>
              </w:rPr>
              <w:fldChar w:fldCharType="begin"/>
            </w:r>
            <w:r w:rsidR="003D6025">
              <w:rPr>
                <w:noProof/>
                <w:webHidden/>
              </w:rPr>
              <w:instrText xml:space="preserve"> PAGEREF _Toc232108040 \h </w:instrText>
            </w:r>
            <w:r w:rsidR="003D6025">
              <w:rPr>
                <w:noProof/>
                <w:webHidden/>
              </w:rPr>
            </w:r>
            <w:r w:rsidR="003D6025">
              <w:rPr>
                <w:noProof/>
                <w:webHidden/>
              </w:rPr>
              <w:fldChar w:fldCharType="separate"/>
            </w:r>
            <w:r w:rsidR="00C27048">
              <w:rPr>
                <w:noProof/>
                <w:webHidden/>
              </w:rPr>
              <w:t>41</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41" w:history="1">
            <w:r w:rsidR="003D6025" w:rsidRPr="0062357D">
              <w:rPr>
                <w:rStyle w:val="Hyperlink"/>
                <w:noProof/>
              </w:rPr>
              <w:t>4.2.2 Giao</w:t>
            </w:r>
            <w:r w:rsidR="003D6025" w:rsidRPr="0062357D">
              <w:rPr>
                <w:rStyle w:val="Hyperlink"/>
                <w:noProof/>
                <w:lang w:val="vi-VN"/>
              </w:rPr>
              <w:t xml:space="preserve"> diện trang giới thiệu</w:t>
            </w:r>
            <w:r w:rsidR="003D6025">
              <w:rPr>
                <w:noProof/>
                <w:webHidden/>
              </w:rPr>
              <w:tab/>
            </w:r>
            <w:r w:rsidR="003D6025">
              <w:rPr>
                <w:noProof/>
                <w:webHidden/>
              </w:rPr>
              <w:fldChar w:fldCharType="begin"/>
            </w:r>
            <w:r w:rsidR="003D6025">
              <w:rPr>
                <w:noProof/>
                <w:webHidden/>
              </w:rPr>
              <w:instrText xml:space="preserve"> PAGEREF _Toc232108041 \h </w:instrText>
            </w:r>
            <w:r w:rsidR="003D6025">
              <w:rPr>
                <w:noProof/>
                <w:webHidden/>
              </w:rPr>
            </w:r>
            <w:r w:rsidR="003D6025">
              <w:rPr>
                <w:noProof/>
                <w:webHidden/>
              </w:rPr>
              <w:fldChar w:fldCharType="separate"/>
            </w:r>
            <w:r w:rsidR="00C27048">
              <w:rPr>
                <w:noProof/>
                <w:webHidden/>
              </w:rPr>
              <w:t>43</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42" w:history="1">
            <w:r w:rsidR="003D6025" w:rsidRPr="0062357D">
              <w:rPr>
                <w:rStyle w:val="Hyperlink"/>
                <w:noProof/>
                <w:lang w:val="vi-VN"/>
              </w:rPr>
              <w:t>4.2.3 Giao diện trang sản phẩm</w:t>
            </w:r>
            <w:r w:rsidR="003D6025">
              <w:rPr>
                <w:noProof/>
                <w:webHidden/>
              </w:rPr>
              <w:tab/>
            </w:r>
            <w:r w:rsidR="003D6025">
              <w:rPr>
                <w:noProof/>
                <w:webHidden/>
              </w:rPr>
              <w:fldChar w:fldCharType="begin"/>
            </w:r>
            <w:r w:rsidR="003D6025">
              <w:rPr>
                <w:noProof/>
                <w:webHidden/>
              </w:rPr>
              <w:instrText xml:space="preserve"> PAGEREF _Toc232108042 \h </w:instrText>
            </w:r>
            <w:r w:rsidR="003D6025">
              <w:rPr>
                <w:noProof/>
                <w:webHidden/>
              </w:rPr>
            </w:r>
            <w:r w:rsidR="003D6025">
              <w:rPr>
                <w:noProof/>
                <w:webHidden/>
              </w:rPr>
              <w:fldChar w:fldCharType="separate"/>
            </w:r>
            <w:r w:rsidR="00C27048">
              <w:rPr>
                <w:noProof/>
                <w:webHidden/>
              </w:rPr>
              <w:t>44</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43" w:history="1">
            <w:r w:rsidR="003D6025" w:rsidRPr="0062357D">
              <w:rPr>
                <w:rStyle w:val="Hyperlink"/>
                <w:noProof/>
                <w:lang w:val="vi-VN"/>
              </w:rPr>
              <w:t>4.2.4 Giao diện trang chi tiết sản phẩm</w:t>
            </w:r>
            <w:r w:rsidR="003D6025">
              <w:rPr>
                <w:noProof/>
                <w:webHidden/>
              </w:rPr>
              <w:tab/>
            </w:r>
            <w:r w:rsidR="003D6025">
              <w:rPr>
                <w:noProof/>
                <w:webHidden/>
              </w:rPr>
              <w:fldChar w:fldCharType="begin"/>
            </w:r>
            <w:r w:rsidR="003D6025">
              <w:rPr>
                <w:noProof/>
                <w:webHidden/>
              </w:rPr>
              <w:instrText xml:space="preserve"> PAGEREF _Toc232108043 \h </w:instrText>
            </w:r>
            <w:r w:rsidR="003D6025">
              <w:rPr>
                <w:noProof/>
                <w:webHidden/>
              </w:rPr>
            </w:r>
            <w:r w:rsidR="003D6025">
              <w:rPr>
                <w:noProof/>
                <w:webHidden/>
              </w:rPr>
              <w:fldChar w:fldCharType="separate"/>
            </w:r>
            <w:r w:rsidR="00C27048">
              <w:rPr>
                <w:noProof/>
                <w:webHidden/>
              </w:rPr>
              <w:t>45</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44" w:history="1">
            <w:r w:rsidR="003D6025" w:rsidRPr="0062357D">
              <w:rPr>
                <w:rStyle w:val="Hyperlink"/>
                <w:noProof/>
                <w:lang w:val="vi-VN"/>
              </w:rPr>
              <w:t>4.2.5 Giao diện trang liên hệ</w:t>
            </w:r>
            <w:r w:rsidR="003D6025">
              <w:rPr>
                <w:noProof/>
                <w:webHidden/>
              </w:rPr>
              <w:tab/>
            </w:r>
            <w:r w:rsidR="003D6025">
              <w:rPr>
                <w:noProof/>
                <w:webHidden/>
              </w:rPr>
              <w:fldChar w:fldCharType="begin"/>
            </w:r>
            <w:r w:rsidR="003D6025">
              <w:rPr>
                <w:noProof/>
                <w:webHidden/>
              </w:rPr>
              <w:instrText xml:space="preserve"> PAGEREF _Toc232108044 \h </w:instrText>
            </w:r>
            <w:r w:rsidR="003D6025">
              <w:rPr>
                <w:noProof/>
                <w:webHidden/>
              </w:rPr>
            </w:r>
            <w:r w:rsidR="003D6025">
              <w:rPr>
                <w:noProof/>
                <w:webHidden/>
              </w:rPr>
              <w:fldChar w:fldCharType="separate"/>
            </w:r>
            <w:r w:rsidR="00C27048">
              <w:rPr>
                <w:noProof/>
                <w:webHidden/>
              </w:rPr>
              <w:t>46</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8045" w:history="1">
            <w:r w:rsidR="003D6025" w:rsidRPr="0062357D">
              <w:rPr>
                <w:rStyle w:val="Hyperlink"/>
                <w:noProof/>
                <w:lang w:val="vi-VN"/>
              </w:rPr>
              <w:t>4.3 Kiểm thử chức năng</w:t>
            </w:r>
            <w:r w:rsidR="003D6025">
              <w:rPr>
                <w:noProof/>
                <w:webHidden/>
              </w:rPr>
              <w:tab/>
            </w:r>
            <w:r w:rsidR="003D6025">
              <w:rPr>
                <w:noProof/>
                <w:webHidden/>
              </w:rPr>
              <w:fldChar w:fldCharType="begin"/>
            </w:r>
            <w:r w:rsidR="003D6025">
              <w:rPr>
                <w:noProof/>
                <w:webHidden/>
              </w:rPr>
              <w:instrText xml:space="preserve"> PAGEREF _Toc232108045 \h </w:instrText>
            </w:r>
            <w:r w:rsidR="003D6025">
              <w:rPr>
                <w:noProof/>
                <w:webHidden/>
              </w:rPr>
            </w:r>
            <w:r w:rsidR="003D6025">
              <w:rPr>
                <w:noProof/>
                <w:webHidden/>
              </w:rPr>
              <w:fldChar w:fldCharType="separate"/>
            </w:r>
            <w:r w:rsidR="00C27048">
              <w:rPr>
                <w:noProof/>
                <w:webHidden/>
              </w:rPr>
              <w:t>48</w:t>
            </w:r>
            <w:r w:rsidR="003D6025">
              <w:rPr>
                <w:noProof/>
                <w:webHidden/>
              </w:rPr>
              <w:fldChar w:fldCharType="end"/>
            </w:r>
          </w:hyperlink>
        </w:p>
        <w:p w:rsidR="003D6025" w:rsidRDefault="00F17E09">
          <w:pPr>
            <w:pStyle w:val="TOC1"/>
            <w:tabs>
              <w:tab w:val="right" w:leader="dot" w:pos="8778"/>
            </w:tabs>
            <w:rPr>
              <w:rFonts w:asciiTheme="minorHAnsi" w:eastAsiaTheme="minorEastAsia" w:hAnsiTheme="minorHAnsi"/>
              <w:noProof/>
              <w:kern w:val="2"/>
              <w:sz w:val="24"/>
              <w:szCs w:val="24"/>
              <w14:ligatures w14:val="standardContextual"/>
            </w:rPr>
          </w:pPr>
          <w:hyperlink w:anchor="_Toc232108046" w:history="1">
            <w:r w:rsidR="003D6025" w:rsidRPr="0062357D">
              <w:rPr>
                <w:rStyle w:val="Hyperlink"/>
                <w:noProof/>
              </w:rPr>
              <w:t>CHƯƠNG 5. Kết luận và hướng phát triển</w:t>
            </w:r>
            <w:r w:rsidR="003D6025">
              <w:rPr>
                <w:noProof/>
                <w:webHidden/>
              </w:rPr>
              <w:tab/>
            </w:r>
            <w:r w:rsidR="003D6025">
              <w:rPr>
                <w:noProof/>
                <w:webHidden/>
              </w:rPr>
              <w:fldChar w:fldCharType="begin"/>
            </w:r>
            <w:r w:rsidR="003D6025">
              <w:rPr>
                <w:noProof/>
                <w:webHidden/>
              </w:rPr>
              <w:instrText xml:space="preserve"> PAGEREF _Toc232108046 \h </w:instrText>
            </w:r>
            <w:r w:rsidR="003D6025">
              <w:rPr>
                <w:noProof/>
                <w:webHidden/>
              </w:rPr>
            </w:r>
            <w:r w:rsidR="003D6025">
              <w:rPr>
                <w:noProof/>
                <w:webHidden/>
              </w:rPr>
              <w:fldChar w:fldCharType="separate"/>
            </w:r>
            <w:r w:rsidR="00C27048">
              <w:rPr>
                <w:noProof/>
                <w:webHidden/>
              </w:rPr>
              <w:t>49</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8047" w:history="1">
            <w:r w:rsidR="003D6025" w:rsidRPr="0062357D">
              <w:rPr>
                <w:rStyle w:val="Hyperlink"/>
                <w:noProof/>
              </w:rPr>
              <w:t>5.1 Kết luận</w:t>
            </w:r>
            <w:r w:rsidR="003D6025">
              <w:rPr>
                <w:noProof/>
                <w:webHidden/>
              </w:rPr>
              <w:tab/>
            </w:r>
            <w:r w:rsidR="003D6025">
              <w:rPr>
                <w:noProof/>
                <w:webHidden/>
              </w:rPr>
              <w:fldChar w:fldCharType="begin"/>
            </w:r>
            <w:r w:rsidR="003D6025">
              <w:rPr>
                <w:noProof/>
                <w:webHidden/>
              </w:rPr>
              <w:instrText xml:space="preserve"> PAGEREF _Toc232108047 \h </w:instrText>
            </w:r>
            <w:r w:rsidR="003D6025">
              <w:rPr>
                <w:noProof/>
                <w:webHidden/>
              </w:rPr>
            </w:r>
            <w:r w:rsidR="003D6025">
              <w:rPr>
                <w:noProof/>
                <w:webHidden/>
              </w:rPr>
              <w:fldChar w:fldCharType="separate"/>
            </w:r>
            <w:r w:rsidR="00C27048">
              <w:rPr>
                <w:noProof/>
                <w:webHidden/>
              </w:rPr>
              <w:t>49</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48" w:history="1">
            <w:r w:rsidR="003D6025" w:rsidRPr="0062357D">
              <w:rPr>
                <w:rStyle w:val="Hyperlink"/>
                <w:noProof/>
                <w:lang w:val="vi-VN"/>
              </w:rPr>
              <w:t>5.1.1 Những gì đã đạt được</w:t>
            </w:r>
            <w:r w:rsidR="003D6025">
              <w:rPr>
                <w:noProof/>
                <w:webHidden/>
              </w:rPr>
              <w:tab/>
            </w:r>
            <w:r w:rsidR="003D6025">
              <w:rPr>
                <w:noProof/>
                <w:webHidden/>
              </w:rPr>
              <w:fldChar w:fldCharType="begin"/>
            </w:r>
            <w:r w:rsidR="003D6025">
              <w:rPr>
                <w:noProof/>
                <w:webHidden/>
              </w:rPr>
              <w:instrText xml:space="preserve"> PAGEREF _Toc232108048 \h </w:instrText>
            </w:r>
            <w:r w:rsidR="003D6025">
              <w:rPr>
                <w:noProof/>
                <w:webHidden/>
              </w:rPr>
            </w:r>
            <w:r w:rsidR="003D6025">
              <w:rPr>
                <w:noProof/>
                <w:webHidden/>
              </w:rPr>
              <w:fldChar w:fldCharType="separate"/>
            </w:r>
            <w:r w:rsidR="00C27048">
              <w:rPr>
                <w:noProof/>
                <w:webHidden/>
              </w:rPr>
              <w:t>49</w:t>
            </w:r>
            <w:r w:rsidR="003D6025">
              <w:rPr>
                <w:noProof/>
                <w:webHidden/>
              </w:rPr>
              <w:fldChar w:fldCharType="end"/>
            </w:r>
          </w:hyperlink>
        </w:p>
        <w:p w:rsidR="003D6025" w:rsidRDefault="00F17E09">
          <w:pPr>
            <w:pStyle w:val="TOC3"/>
            <w:tabs>
              <w:tab w:val="right" w:leader="dot" w:pos="8778"/>
            </w:tabs>
            <w:rPr>
              <w:rFonts w:asciiTheme="minorHAnsi" w:eastAsiaTheme="minorEastAsia" w:hAnsiTheme="minorHAnsi"/>
              <w:noProof/>
              <w:kern w:val="2"/>
              <w:sz w:val="24"/>
              <w:szCs w:val="24"/>
              <w14:ligatures w14:val="standardContextual"/>
            </w:rPr>
          </w:pPr>
          <w:hyperlink w:anchor="_Toc232108049" w:history="1">
            <w:r w:rsidR="003D6025" w:rsidRPr="0062357D">
              <w:rPr>
                <w:rStyle w:val="Hyperlink"/>
                <w:noProof/>
                <w:lang w:val="vi-VN"/>
              </w:rPr>
              <w:t>5.1.2 Hạn chế</w:t>
            </w:r>
            <w:r w:rsidR="003D6025">
              <w:rPr>
                <w:noProof/>
                <w:webHidden/>
              </w:rPr>
              <w:tab/>
            </w:r>
            <w:r w:rsidR="003D6025">
              <w:rPr>
                <w:noProof/>
                <w:webHidden/>
              </w:rPr>
              <w:fldChar w:fldCharType="begin"/>
            </w:r>
            <w:r w:rsidR="003D6025">
              <w:rPr>
                <w:noProof/>
                <w:webHidden/>
              </w:rPr>
              <w:instrText xml:space="preserve"> PAGEREF _Toc232108049 \h </w:instrText>
            </w:r>
            <w:r w:rsidR="003D6025">
              <w:rPr>
                <w:noProof/>
                <w:webHidden/>
              </w:rPr>
            </w:r>
            <w:r w:rsidR="003D6025">
              <w:rPr>
                <w:noProof/>
                <w:webHidden/>
              </w:rPr>
              <w:fldChar w:fldCharType="separate"/>
            </w:r>
            <w:r w:rsidR="00C27048">
              <w:rPr>
                <w:noProof/>
                <w:webHidden/>
              </w:rPr>
              <w:t>49</w:t>
            </w:r>
            <w:r w:rsidR="003D6025">
              <w:rPr>
                <w:noProof/>
                <w:webHidden/>
              </w:rPr>
              <w:fldChar w:fldCharType="end"/>
            </w:r>
          </w:hyperlink>
        </w:p>
        <w:p w:rsidR="003D6025" w:rsidRDefault="00F17E09">
          <w:pPr>
            <w:pStyle w:val="TOC2"/>
            <w:tabs>
              <w:tab w:val="right" w:leader="dot" w:pos="8778"/>
            </w:tabs>
            <w:rPr>
              <w:rFonts w:asciiTheme="minorHAnsi" w:eastAsiaTheme="minorEastAsia" w:hAnsiTheme="minorHAnsi"/>
              <w:noProof/>
              <w:kern w:val="2"/>
              <w:sz w:val="24"/>
              <w:szCs w:val="24"/>
              <w14:ligatures w14:val="standardContextual"/>
            </w:rPr>
          </w:pPr>
          <w:hyperlink w:anchor="_Toc232108050" w:history="1">
            <w:r w:rsidR="003D6025" w:rsidRPr="0062357D">
              <w:rPr>
                <w:rStyle w:val="Hyperlink"/>
                <w:noProof/>
              </w:rPr>
              <w:t>5.2 Hướng phát triển</w:t>
            </w:r>
            <w:r w:rsidR="003D6025">
              <w:rPr>
                <w:noProof/>
                <w:webHidden/>
              </w:rPr>
              <w:tab/>
            </w:r>
            <w:r w:rsidR="003D6025">
              <w:rPr>
                <w:noProof/>
                <w:webHidden/>
              </w:rPr>
              <w:fldChar w:fldCharType="begin"/>
            </w:r>
            <w:r w:rsidR="003D6025">
              <w:rPr>
                <w:noProof/>
                <w:webHidden/>
              </w:rPr>
              <w:instrText xml:space="preserve"> PAGEREF _Toc232108050 \h </w:instrText>
            </w:r>
            <w:r w:rsidR="003D6025">
              <w:rPr>
                <w:noProof/>
                <w:webHidden/>
              </w:rPr>
            </w:r>
            <w:r w:rsidR="003D6025">
              <w:rPr>
                <w:noProof/>
                <w:webHidden/>
              </w:rPr>
              <w:fldChar w:fldCharType="separate"/>
            </w:r>
            <w:r w:rsidR="00C27048">
              <w:rPr>
                <w:noProof/>
                <w:webHidden/>
              </w:rPr>
              <w:t>50</w:t>
            </w:r>
            <w:r w:rsidR="003D6025">
              <w:rPr>
                <w:noProof/>
                <w:webHidden/>
              </w:rPr>
              <w:fldChar w:fldCharType="end"/>
            </w:r>
          </w:hyperlink>
        </w:p>
        <w:p w:rsidR="003D6025" w:rsidRDefault="003D6025">
          <w:r>
            <w:rPr>
              <w:b/>
              <w:bCs/>
              <w:noProof/>
            </w:rPr>
            <w:fldChar w:fldCharType="end"/>
          </w:r>
        </w:p>
      </w:sdtContent>
    </w:sdt>
    <w:p w:rsidR="00084BF4" w:rsidRDefault="00084BF4"/>
    <w:p w:rsidR="006705E2" w:rsidRDefault="006705E2" w:rsidP="006705E2">
      <w:pPr>
        <w:pStyle w:val="DEMUC"/>
        <w:rPr>
          <w:lang w:val="vi-VN"/>
        </w:rPr>
      </w:pPr>
      <w:r>
        <w:rPr>
          <w:lang w:val="vi-VN"/>
        </w:rPr>
        <w:lastRenderedPageBreak/>
        <w:t>DANH MỤC HÌNH ẢNH</w:t>
      </w:r>
    </w:p>
    <w:p w:rsidR="006705E2" w:rsidRDefault="006705E2">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hyperlink w:anchor="_Toc232108588" w:history="1">
        <w:r w:rsidRPr="00347FE4">
          <w:rPr>
            <w:rStyle w:val="Hyperlink"/>
            <w:noProof/>
          </w:rPr>
          <w:t>Hình 1</w:t>
        </w:r>
        <w:r w:rsidRPr="00347FE4">
          <w:rPr>
            <w:rStyle w:val="Hyperlink"/>
            <w:noProof/>
            <w:lang w:val="vi-VN"/>
          </w:rPr>
          <w:t xml:space="preserve"> </w:t>
        </w:r>
        <w:r w:rsidRPr="00347FE4">
          <w:rPr>
            <w:rStyle w:val="Hyperlink"/>
            <w:noProof/>
          </w:rPr>
          <w:t>Trang chủ – Hero section với animation và nền gradient đen</w:t>
        </w:r>
        <w:r>
          <w:rPr>
            <w:noProof/>
            <w:webHidden/>
          </w:rPr>
          <w:tab/>
        </w:r>
        <w:r>
          <w:rPr>
            <w:noProof/>
            <w:webHidden/>
          </w:rPr>
          <w:fldChar w:fldCharType="begin"/>
        </w:r>
        <w:r>
          <w:rPr>
            <w:noProof/>
            <w:webHidden/>
          </w:rPr>
          <w:instrText xml:space="preserve"> PAGEREF _Toc232108588 \h </w:instrText>
        </w:r>
        <w:r>
          <w:rPr>
            <w:noProof/>
            <w:webHidden/>
          </w:rPr>
        </w:r>
        <w:r>
          <w:rPr>
            <w:noProof/>
            <w:webHidden/>
          </w:rPr>
          <w:fldChar w:fldCharType="separate"/>
        </w:r>
        <w:r w:rsidR="00C27048">
          <w:rPr>
            <w:noProof/>
            <w:webHidden/>
          </w:rPr>
          <w:t>42</w:t>
        </w:r>
        <w:r>
          <w:rPr>
            <w:noProof/>
            <w:webHidden/>
          </w:rPr>
          <w:fldChar w:fldCharType="end"/>
        </w:r>
      </w:hyperlink>
    </w:p>
    <w:p w:rsidR="006705E2" w:rsidRDefault="00F17E0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08589" w:history="1">
        <w:r w:rsidR="006705E2" w:rsidRPr="00347FE4">
          <w:rPr>
            <w:rStyle w:val="Hyperlink"/>
            <w:noProof/>
          </w:rPr>
          <w:t>Hình 2</w:t>
        </w:r>
        <w:r w:rsidR="006705E2" w:rsidRPr="00347FE4">
          <w:rPr>
            <w:rStyle w:val="Hyperlink"/>
            <w:noProof/>
            <w:lang w:val="vi-VN"/>
          </w:rPr>
          <w:t xml:space="preserve"> Trang chủ – Khu vực Best Seller 4 sản phẩm nổi bật</w:t>
        </w:r>
        <w:r w:rsidR="006705E2">
          <w:rPr>
            <w:noProof/>
            <w:webHidden/>
          </w:rPr>
          <w:tab/>
        </w:r>
        <w:r w:rsidR="006705E2">
          <w:rPr>
            <w:noProof/>
            <w:webHidden/>
          </w:rPr>
          <w:fldChar w:fldCharType="begin"/>
        </w:r>
        <w:r w:rsidR="006705E2">
          <w:rPr>
            <w:noProof/>
            <w:webHidden/>
          </w:rPr>
          <w:instrText xml:space="preserve"> PAGEREF _Toc232108589 \h </w:instrText>
        </w:r>
        <w:r w:rsidR="006705E2">
          <w:rPr>
            <w:noProof/>
            <w:webHidden/>
          </w:rPr>
        </w:r>
        <w:r w:rsidR="006705E2">
          <w:rPr>
            <w:noProof/>
            <w:webHidden/>
          </w:rPr>
          <w:fldChar w:fldCharType="separate"/>
        </w:r>
        <w:r w:rsidR="00C27048">
          <w:rPr>
            <w:noProof/>
            <w:webHidden/>
          </w:rPr>
          <w:t>42</w:t>
        </w:r>
        <w:r w:rsidR="006705E2">
          <w:rPr>
            <w:noProof/>
            <w:webHidden/>
          </w:rPr>
          <w:fldChar w:fldCharType="end"/>
        </w:r>
      </w:hyperlink>
    </w:p>
    <w:p w:rsidR="006705E2" w:rsidRDefault="00F17E0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08590" w:history="1">
        <w:r w:rsidR="006705E2" w:rsidRPr="00347FE4">
          <w:rPr>
            <w:rStyle w:val="Hyperlink"/>
            <w:noProof/>
          </w:rPr>
          <w:t>Hình 3</w:t>
        </w:r>
        <w:r w:rsidR="006705E2" w:rsidRPr="00347FE4">
          <w:rPr>
            <w:rStyle w:val="Hyperlink"/>
            <w:noProof/>
            <w:lang w:val="vi-VN"/>
          </w:rPr>
          <w:t xml:space="preserve"> Trang Giới Thiệu – Section Về Chúng Tôi và ảnh sản phẩm LD Perfume Oil</w:t>
        </w:r>
        <w:r w:rsidR="006705E2">
          <w:rPr>
            <w:noProof/>
            <w:webHidden/>
          </w:rPr>
          <w:tab/>
        </w:r>
        <w:r w:rsidR="006705E2">
          <w:rPr>
            <w:noProof/>
            <w:webHidden/>
          </w:rPr>
          <w:fldChar w:fldCharType="begin"/>
        </w:r>
        <w:r w:rsidR="006705E2">
          <w:rPr>
            <w:noProof/>
            <w:webHidden/>
          </w:rPr>
          <w:instrText xml:space="preserve"> PAGEREF _Toc232108590 \h </w:instrText>
        </w:r>
        <w:r w:rsidR="006705E2">
          <w:rPr>
            <w:noProof/>
            <w:webHidden/>
          </w:rPr>
        </w:r>
        <w:r w:rsidR="006705E2">
          <w:rPr>
            <w:noProof/>
            <w:webHidden/>
          </w:rPr>
          <w:fldChar w:fldCharType="separate"/>
        </w:r>
        <w:r w:rsidR="00C27048">
          <w:rPr>
            <w:noProof/>
            <w:webHidden/>
          </w:rPr>
          <w:t>43</w:t>
        </w:r>
        <w:r w:rsidR="006705E2">
          <w:rPr>
            <w:noProof/>
            <w:webHidden/>
          </w:rPr>
          <w:fldChar w:fldCharType="end"/>
        </w:r>
      </w:hyperlink>
    </w:p>
    <w:p w:rsidR="006705E2" w:rsidRDefault="00F17E0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08591" w:history="1">
        <w:r w:rsidR="006705E2" w:rsidRPr="00347FE4">
          <w:rPr>
            <w:rStyle w:val="Hyperlink"/>
            <w:noProof/>
          </w:rPr>
          <w:t>Hình 4</w:t>
        </w:r>
        <w:r w:rsidR="006705E2" w:rsidRPr="00347FE4">
          <w:rPr>
            <w:rStyle w:val="Hyperlink"/>
            <w:noProof/>
            <w:lang w:val="vi-VN"/>
          </w:rPr>
          <w:t xml:space="preserve"> Trang Sản Phẩm – Banner và nhóm Nước Hoa Nam (13 mùi)</w:t>
        </w:r>
        <w:r w:rsidR="006705E2">
          <w:rPr>
            <w:noProof/>
            <w:webHidden/>
          </w:rPr>
          <w:tab/>
        </w:r>
        <w:r w:rsidR="006705E2">
          <w:rPr>
            <w:noProof/>
            <w:webHidden/>
          </w:rPr>
          <w:fldChar w:fldCharType="begin"/>
        </w:r>
        <w:r w:rsidR="006705E2">
          <w:rPr>
            <w:noProof/>
            <w:webHidden/>
          </w:rPr>
          <w:instrText xml:space="preserve"> PAGEREF _Toc232108591 \h </w:instrText>
        </w:r>
        <w:r w:rsidR="006705E2">
          <w:rPr>
            <w:noProof/>
            <w:webHidden/>
          </w:rPr>
        </w:r>
        <w:r w:rsidR="006705E2">
          <w:rPr>
            <w:noProof/>
            <w:webHidden/>
          </w:rPr>
          <w:fldChar w:fldCharType="separate"/>
        </w:r>
        <w:r w:rsidR="00C27048">
          <w:rPr>
            <w:noProof/>
            <w:webHidden/>
          </w:rPr>
          <w:t>44</w:t>
        </w:r>
        <w:r w:rsidR="006705E2">
          <w:rPr>
            <w:noProof/>
            <w:webHidden/>
          </w:rPr>
          <w:fldChar w:fldCharType="end"/>
        </w:r>
      </w:hyperlink>
    </w:p>
    <w:p w:rsidR="006705E2" w:rsidRDefault="00F17E0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08592" w:history="1">
        <w:r w:rsidR="006705E2" w:rsidRPr="00347FE4">
          <w:rPr>
            <w:rStyle w:val="Hyperlink"/>
            <w:noProof/>
          </w:rPr>
          <w:t>Hình 5</w:t>
        </w:r>
        <w:r w:rsidR="006705E2" w:rsidRPr="00347FE4">
          <w:rPr>
            <w:rStyle w:val="Hyperlink"/>
            <w:noProof/>
            <w:lang w:val="vi-VN"/>
          </w:rPr>
          <w:t xml:space="preserve"> Trang Sản Phẩm – Nhóm Nước Hoa Nữ (23 mùi hương)</w:t>
        </w:r>
        <w:r w:rsidR="006705E2">
          <w:rPr>
            <w:noProof/>
            <w:webHidden/>
          </w:rPr>
          <w:tab/>
        </w:r>
        <w:r w:rsidR="006705E2">
          <w:rPr>
            <w:noProof/>
            <w:webHidden/>
          </w:rPr>
          <w:fldChar w:fldCharType="begin"/>
        </w:r>
        <w:r w:rsidR="006705E2">
          <w:rPr>
            <w:noProof/>
            <w:webHidden/>
          </w:rPr>
          <w:instrText xml:space="preserve"> PAGEREF _Toc232108592 \h </w:instrText>
        </w:r>
        <w:r w:rsidR="006705E2">
          <w:rPr>
            <w:noProof/>
            <w:webHidden/>
          </w:rPr>
        </w:r>
        <w:r w:rsidR="006705E2">
          <w:rPr>
            <w:noProof/>
            <w:webHidden/>
          </w:rPr>
          <w:fldChar w:fldCharType="separate"/>
        </w:r>
        <w:r w:rsidR="00C27048">
          <w:rPr>
            <w:noProof/>
            <w:webHidden/>
          </w:rPr>
          <w:t>45</w:t>
        </w:r>
        <w:r w:rsidR="006705E2">
          <w:rPr>
            <w:noProof/>
            <w:webHidden/>
          </w:rPr>
          <w:fldChar w:fldCharType="end"/>
        </w:r>
      </w:hyperlink>
    </w:p>
    <w:p w:rsidR="006705E2" w:rsidRDefault="00F17E0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08593" w:history="1">
        <w:r w:rsidR="006705E2" w:rsidRPr="00347FE4">
          <w:rPr>
            <w:rStyle w:val="Hyperlink"/>
            <w:noProof/>
          </w:rPr>
          <w:t>Hình 6</w:t>
        </w:r>
        <w:r w:rsidR="006705E2" w:rsidRPr="00347FE4">
          <w:rPr>
            <w:rStyle w:val="Hyperlink"/>
            <w:noProof/>
            <w:lang w:val="vi-VN"/>
          </w:rPr>
          <w:t xml:space="preserve"> Trang Chi Tiết – LD22 Chanel No.5 với ảnh, thông số kỹ thuật và form đặt hàng</w:t>
        </w:r>
        <w:r w:rsidR="006705E2">
          <w:rPr>
            <w:noProof/>
            <w:webHidden/>
          </w:rPr>
          <w:tab/>
        </w:r>
        <w:r w:rsidR="006705E2">
          <w:rPr>
            <w:noProof/>
            <w:webHidden/>
          </w:rPr>
          <w:fldChar w:fldCharType="begin"/>
        </w:r>
        <w:r w:rsidR="006705E2">
          <w:rPr>
            <w:noProof/>
            <w:webHidden/>
          </w:rPr>
          <w:instrText xml:space="preserve"> PAGEREF _Toc232108593 \h </w:instrText>
        </w:r>
        <w:r w:rsidR="006705E2">
          <w:rPr>
            <w:noProof/>
            <w:webHidden/>
          </w:rPr>
        </w:r>
        <w:r w:rsidR="006705E2">
          <w:rPr>
            <w:noProof/>
            <w:webHidden/>
          </w:rPr>
          <w:fldChar w:fldCharType="separate"/>
        </w:r>
        <w:r w:rsidR="00C27048">
          <w:rPr>
            <w:noProof/>
            <w:webHidden/>
          </w:rPr>
          <w:t>46</w:t>
        </w:r>
        <w:r w:rsidR="006705E2">
          <w:rPr>
            <w:noProof/>
            <w:webHidden/>
          </w:rPr>
          <w:fldChar w:fldCharType="end"/>
        </w:r>
      </w:hyperlink>
    </w:p>
    <w:p w:rsidR="006705E2" w:rsidRDefault="00F17E0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08594" w:history="1">
        <w:r w:rsidR="006705E2" w:rsidRPr="00347FE4">
          <w:rPr>
            <w:rStyle w:val="Hyperlink"/>
            <w:noProof/>
          </w:rPr>
          <w:t>Hình 7</w:t>
        </w:r>
        <w:r w:rsidR="006705E2" w:rsidRPr="00347FE4">
          <w:rPr>
            <w:rStyle w:val="Hyperlink"/>
            <w:noProof/>
            <w:lang w:val="vi-VN"/>
          </w:rPr>
          <w:t xml:space="preserve"> Trang Liên Hệ – Thông tin đại lý và form gửi tin nhắn</w:t>
        </w:r>
        <w:r w:rsidR="006705E2">
          <w:rPr>
            <w:noProof/>
            <w:webHidden/>
          </w:rPr>
          <w:tab/>
        </w:r>
        <w:r w:rsidR="006705E2">
          <w:rPr>
            <w:noProof/>
            <w:webHidden/>
          </w:rPr>
          <w:fldChar w:fldCharType="begin"/>
        </w:r>
        <w:r w:rsidR="006705E2">
          <w:rPr>
            <w:noProof/>
            <w:webHidden/>
          </w:rPr>
          <w:instrText xml:space="preserve"> PAGEREF _Toc232108594 \h </w:instrText>
        </w:r>
        <w:r w:rsidR="006705E2">
          <w:rPr>
            <w:noProof/>
            <w:webHidden/>
          </w:rPr>
        </w:r>
        <w:r w:rsidR="006705E2">
          <w:rPr>
            <w:noProof/>
            <w:webHidden/>
          </w:rPr>
          <w:fldChar w:fldCharType="separate"/>
        </w:r>
        <w:r w:rsidR="00C27048">
          <w:rPr>
            <w:noProof/>
            <w:webHidden/>
          </w:rPr>
          <w:t>47</w:t>
        </w:r>
        <w:r w:rsidR="006705E2">
          <w:rPr>
            <w:noProof/>
            <w:webHidden/>
          </w:rPr>
          <w:fldChar w:fldCharType="end"/>
        </w:r>
      </w:hyperlink>
    </w:p>
    <w:p w:rsidR="006705E2" w:rsidRDefault="00F17E0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08595" w:history="1">
        <w:r w:rsidR="006705E2" w:rsidRPr="00347FE4">
          <w:rPr>
            <w:rStyle w:val="Hyperlink"/>
            <w:noProof/>
          </w:rPr>
          <w:t>Hình 8</w:t>
        </w:r>
        <w:r w:rsidR="006705E2" w:rsidRPr="00347FE4">
          <w:rPr>
            <w:rStyle w:val="Hyperlink"/>
            <w:noProof/>
            <w:lang w:val="vi-VN"/>
          </w:rPr>
          <w:t xml:space="preserve"> Trang Liên Hệ – Bản đồ Google Maps và CTA cuối trang</w:t>
        </w:r>
        <w:r w:rsidR="006705E2">
          <w:rPr>
            <w:noProof/>
            <w:webHidden/>
          </w:rPr>
          <w:tab/>
        </w:r>
        <w:r w:rsidR="006705E2">
          <w:rPr>
            <w:noProof/>
            <w:webHidden/>
          </w:rPr>
          <w:fldChar w:fldCharType="begin"/>
        </w:r>
        <w:r w:rsidR="006705E2">
          <w:rPr>
            <w:noProof/>
            <w:webHidden/>
          </w:rPr>
          <w:instrText xml:space="preserve"> PAGEREF _Toc232108595 \h </w:instrText>
        </w:r>
        <w:r w:rsidR="006705E2">
          <w:rPr>
            <w:noProof/>
            <w:webHidden/>
          </w:rPr>
        </w:r>
        <w:r w:rsidR="006705E2">
          <w:rPr>
            <w:noProof/>
            <w:webHidden/>
          </w:rPr>
          <w:fldChar w:fldCharType="separate"/>
        </w:r>
        <w:r w:rsidR="00C27048">
          <w:rPr>
            <w:noProof/>
            <w:webHidden/>
          </w:rPr>
          <w:t>47</w:t>
        </w:r>
        <w:r w:rsidR="006705E2">
          <w:rPr>
            <w:noProof/>
            <w:webHidden/>
          </w:rPr>
          <w:fldChar w:fldCharType="end"/>
        </w:r>
      </w:hyperlink>
    </w:p>
    <w:p w:rsidR="006705E2" w:rsidRDefault="006705E2" w:rsidP="003D6025">
      <w:pPr>
        <w:pStyle w:val="DEMUC"/>
        <w:rPr>
          <w:lang w:val="vi-VN"/>
        </w:rPr>
      </w:pPr>
      <w:r>
        <w:fldChar w:fldCharType="end"/>
      </w:r>
    </w:p>
    <w:p w:rsidR="006705E2" w:rsidRDefault="006705E2" w:rsidP="003D6025">
      <w:pPr>
        <w:pStyle w:val="DEMUC"/>
        <w:rPr>
          <w:lang w:val="vi-VN"/>
        </w:rPr>
      </w:pPr>
    </w:p>
    <w:p w:rsidR="006705E2" w:rsidRDefault="006705E2" w:rsidP="003D6025">
      <w:pPr>
        <w:pStyle w:val="DEMUC"/>
        <w:rPr>
          <w:noProof/>
        </w:rPr>
      </w:pPr>
      <w:r>
        <w:t>DANH</w:t>
      </w:r>
      <w:r>
        <w:rPr>
          <w:lang w:val="vi-VN"/>
        </w:rPr>
        <w:t xml:space="preserve"> MỤC BẢNG BIỂU</w:t>
      </w:r>
      <w:r>
        <w:t xml:space="preserve"> </w:t>
      </w:r>
      <w:r>
        <w:fldChar w:fldCharType="begin"/>
      </w:r>
      <w:r>
        <w:instrText xml:space="preserve"> TOC \h \z \c "Bảng 2." </w:instrText>
      </w:r>
      <w:r>
        <w:fldChar w:fldCharType="separate"/>
      </w:r>
    </w:p>
    <w:p w:rsidR="006705E2" w:rsidRDefault="00F17E0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08645" w:history="1">
        <w:r w:rsidR="006705E2" w:rsidRPr="00907CDD">
          <w:rPr>
            <w:rStyle w:val="Hyperlink"/>
            <w:noProof/>
          </w:rPr>
          <w:t>Bảng 2. 1</w:t>
        </w:r>
        <w:r w:rsidR="006705E2" w:rsidRPr="00907CDD">
          <w:rPr>
            <w:rStyle w:val="Hyperlink"/>
            <w:noProof/>
            <w:lang w:val="vi-VN"/>
          </w:rPr>
          <w:t>: Utility Classes Bootstrap được sử dụng trong Tiechs Store</w:t>
        </w:r>
        <w:r w:rsidR="006705E2">
          <w:rPr>
            <w:noProof/>
            <w:webHidden/>
          </w:rPr>
          <w:tab/>
        </w:r>
        <w:r w:rsidR="006705E2">
          <w:rPr>
            <w:noProof/>
            <w:webHidden/>
          </w:rPr>
          <w:fldChar w:fldCharType="begin"/>
        </w:r>
        <w:r w:rsidR="006705E2">
          <w:rPr>
            <w:noProof/>
            <w:webHidden/>
          </w:rPr>
          <w:instrText xml:space="preserve"> PAGEREF _Toc232108645 \h </w:instrText>
        </w:r>
        <w:r w:rsidR="006705E2">
          <w:rPr>
            <w:noProof/>
            <w:webHidden/>
          </w:rPr>
        </w:r>
        <w:r w:rsidR="006705E2">
          <w:rPr>
            <w:noProof/>
            <w:webHidden/>
          </w:rPr>
          <w:fldChar w:fldCharType="separate"/>
        </w:r>
        <w:r w:rsidR="00C27048">
          <w:rPr>
            <w:noProof/>
            <w:webHidden/>
          </w:rPr>
          <w:t>32</w:t>
        </w:r>
        <w:r w:rsidR="006705E2">
          <w:rPr>
            <w:noProof/>
            <w:webHidden/>
          </w:rPr>
          <w:fldChar w:fldCharType="end"/>
        </w:r>
      </w:hyperlink>
    </w:p>
    <w:p w:rsidR="006705E2" w:rsidRDefault="006705E2" w:rsidP="006705E2">
      <w:pPr>
        <w:pStyle w:val="DEMUC"/>
        <w:jc w:val="left"/>
        <w:rPr>
          <w:noProof/>
        </w:rPr>
      </w:pPr>
      <w:r>
        <w:fldChar w:fldCharType="end"/>
      </w:r>
      <w:r>
        <w:t xml:space="preserve"> </w:t>
      </w:r>
      <w:r>
        <w:fldChar w:fldCharType="begin"/>
      </w:r>
      <w:r>
        <w:instrText xml:space="preserve"> TOC \h \z \c "Bảng 3." </w:instrText>
      </w:r>
      <w:r>
        <w:fldChar w:fldCharType="separate"/>
      </w:r>
    </w:p>
    <w:p w:rsidR="006705E2" w:rsidRDefault="00F17E0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08715" w:history="1">
        <w:r w:rsidR="006705E2" w:rsidRPr="00624BAA">
          <w:rPr>
            <w:rStyle w:val="Hyperlink"/>
            <w:noProof/>
          </w:rPr>
          <w:t>Bảng 3. 1</w:t>
        </w:r>
        <w:r w:rsidR="006705E2" w:rsidRPr="00624BAA">
          <w:rPr>
            <w:rStyle w:val="Hyperlink"/>
            <w:noProof/>
            <w:lang w:val="vi-VN"/>
          </w:rPr>
          <w:t>: Danh sách yêu cầu chức năng của website Tiechs Store</w:t>
        </w:r>
        <w:r w:rsidR="006705E2">
          <w:rPr>
            <w:noProof/>
            <w:webHidden/>
          </w:rPr>
          <w:tab/>
        </w:r>
        <w:r w:rsidR="006705E2">
          <w:rPr>
            <w:noProof/>
            <w:webHidden/>
          </w:rPr>
          <w:fldChar w:fldCharType="begin"/>
        </w:r>
        <w:r w:rsidR="006705E2">
          <w:rPr>
            <w:noProof/>
            <w:webHidden/>
          </w:rPr>
          <w:instrText xml:space="preserve"> PAGEREF _Toc232108715 \h </w:instrText>
        </w:r>
        <w:r w:rsidR="006705E2">
          <w:rPr>
            <w:noProof/>
            <w:webHidden/>
          </w:rPr>
        </w:r>
        <w:r w:rsidR="006705E2">
          <w:rPr>
            <w:noProof/>
            <w:webHidden/>
          </w:rPr>
          <w:fldChar w:fldCharType="separate"/>
        </w:r>
        <w:r w:rsidR="00C27048">
          <w:rPr>
            <w:noProof/>
            <w:webHidden/>
          </w:rPr>
          <w:t>34</w:t>
        </w:r>
        <w:r w:rsidR="006705E2">
          <w:rPr>
            <w:noProof/>
            <w:webHidden/>
          </w:rPr>
          <w:fldChar w:fldCharType="end"/>
        </w:r>
      </w:hyperlink>
    </w:p>
    <w:p w:rsidR="006705E2" w:rsidRDefault="00F17E0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08716" w:history="1">
        <w:r w:rsidR="006705E2" w:rsidRPr="00624BAA">
          <w:rPr>
            <w:rStyle w:val="Hyperlink"/>
            <w:noProof/>
          </w:rPr>
          <w:t>Bảng 3. 2</w:t>
        </w:r>
        <w:r w:rsidR="006705E2" w:rsidRPr="00624BAA">
          <w:rPr>
            <w:rStyle w:val="Hyperlink"/>
            <w:noProof/>
            <w:lang w:val="vi-VN"/>
          </w:rPr>
          <w:t>: Yêu cầu phi chức năng của website Tiechs Store</w:t>
        </w:r>
        <w:r w:rsidR="006705E2">
          <w:rPr>
            <w:noProof/>
            <w:webHidden/>
          </w:rPr>
          <w:tab/>
        </w:r>
        <w:r w:rsidR="006705E2">
          <w:rPr>
            <w:noProof/>
            <w:webHidden/>
          </w:rPr>
          <w:fldChar w:fldCharType="begin"/>
        </w:r>
        <w:r w:rsidR="006705E2">
          <w:rPr>
            <w:noProof/>
            <w:webHidden/>
          </w:rPr>
          <w:instrText xml:space="preserve"> PAGEREF _Toc232108716 \h </w:instrText>
        </w:r>
        <w:r w:rsidR="006705E2">
          <w:rPr>
            <w:noProof/>
            <w:webHidden/>
          </w:rPr>
        </w:r>
        <w:r w:rsidR="006705E2">
          <w:rPr>
            <w:noProof/>
            <w:webHidden/>
          </w:rPr>
          <w:fldChar w:fldCharType="separate"/>
        </w:r>
        <w:r w:rsidR="00C27048">
          <w:rPr>
            <w:noProof/>
            <w:webHidden/>
          </w:rPr>
          <w:t>35</w:t>
        </w:r>
        <w:r w:rsidR="006705E2">
          <w:rPr>
            <w:noProof/>
            <w:webHidden/>
          </w:rPr>
          <w:fldChar w:fldCharType="end"/>
        </w:r>
      </w:hyperlink>
    </w:p>
    <w:p w:rsidR="006705E2" w:rsidRDefault="00F17E0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08717" w:history="1">
        <w:r w:rsidR="006705E2" w:rsidRPr="00624BAA">
          <w:rPr>
            <w:rStyle w:val="Hyperlink"/>
            <w:noProof/>
          </w:rPr>
          <w:t>Bảng 3. 3</w:t>
        </w:r>
        <w:r w:rsidR="006705E2" w:rsidRPr="00624BAA">
          <w:rPr>
            <w:rStyle w:val="Hyperlink"/>
            <w:noProof/>
            <w:lang w:val="vi-VN"/>
          </w:rPr>
          <w:t xml:space="preserve">: </w:t>
        </w:r>
        <w:r w:rsidR="006705E2" w:rsidRPr="00624BAA">
          <w:rPr>
            <w:rStyle w:val="Hyperlink"/>
            <w:noProof/>
          </w:rPr>
          <w:t>Cấu trúc thư mục dự án Tiechs Store</w:t>
        </w:r>
        <w:r w:rsidR="006705E2">
          <w:rPr>
            <w:noProof/>
            <w:webHidden/>
          </w:rPr>
          <w:tab/>
        </w:r>
        <w:r w:rsidR="006705E2">
          <w:rPr>
            <w:noProof/>
            <w:webHidden/>
          </w:rPr>
          <w:fldChar w:fldCharType="begin"/>
        </w:r>
        <w:r w:rsidR="006705E2">
          <w:rPr>
            <w:noProof/>
            <w:webHidden/>
          </w:rPr>
          <w:instrText xml:space="preserve"> PAGEREF _Toc232108717 \h </w:instrText>
        </w:r>
        <w:r w:rsidR="006705E2">
          <w:rPr>
            <w:noProof/>
            <w:webHidden/>
          </w:rPr>
        </w:r>
        <w:r w:rsidR="006705E2">
          <w:rPr>
            <w:noProof/>
            <w:webHidden/>
          </w:rPr>
          <w:fldChar w:fldCharType="separate"/>
        </w:r>
        <w:r w:rsidR="00C27048">
          <w:rPr>
            <w:noProof/>
            <w:webHidden/>
          </w:rPr>
          <w:t>35</w:t>
        </w:r>
        <w:r w:rsidR="006705E2">
          <w:rPr>
            <w:noProof/>
            <w:webHidden/>
          </w:rPr>
          <w:fldChar w:fldCharType="end"/>
        </w:r>
      </w:hyperlink>
    </w:p>
    <w:p w:rsidR="006705E2" w:rsidRDefault="00F17E0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08718" w:history="1">
        <w:r w:rsidR="006705E2" w:rsidRPr="00624BAA">
          <w:rPr>
            <w:rStyle w:val="Hyperlink"/>
            <w:noProof/>
          </w:rPr>
          <w:t>Bảng 3. 4</w:t>
        </w:r>
        <w:r w:rsidR="006705E2" w:rsidRPr="00624BAA">
          <w:rPr>
            <w:rStyle w:val="Hyperlink"/>
            <w:noProof/>
            <w:lang w:val="vi-VN"/>
          </w:rPr>
          <w:t>: Cấu trúc object dữ liệu sản phẩm</w:t>
        </w:r>
        <w:r w:rsidR="006705E2">
          <w:rPr>
            <w:noProof/>
            <w:webHidden/>
          </w:rPr>
          <w:tab/>
        </w:r>
        <w:r w:rsidR="006705E2">
          <w:rPr>
            <w:noProof/>
            <w:webHidden/>
          </w:rPr>
          <w:fldChar w:fldCharType="begin"/>
        </w:r>
        <w:r w:rsidR="006705E2">
          <w:rPr>
            <w:noProof/>
            <w:webHidden/>
          </w:rPr>
          <w:instrText xml:space="preserve"> PAGEREF _Toc232108718 \h </w:instrText>
        </w:r>
        <w:r w:rsidR="006705E2">
          <w:rPr>
            <w:noProof/>
            <w:webHidden/>
          </w:rPr>
        </w:r>
        <w:r w:rsidR="006705E2">
          <w:rPr>
            <w:noProof/>
            <w:webHidden/>
          </w:rPr>
          <w:fldChar w:fldCharType="separate"/>
        </w:r>
        <w:r w:rsidR="00C27048">
          <w:rPr>
            <w:noProof/>
            <w:webHidden/>
          </w:rPr>
          <w:t>36</w:t>
        </w:r>
        <w:r w:rsidR="006705E2">
          <w:rPr>
            <w:noProof/>
            <w:webHidden/>
          </w:rPr>
          <w:fldChar w:fldCharType="end"/>
        </w:r>
      </w:hyperlink>
    </w:p>
    <w:p w:rsidR="006705E2" w:rsidRDefault="00F17E0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08719" w:history="1">
        <w:r w:rsidR="006705E2" w:rsidRPr="00624BAA">
          <w:rPr>
            <w:rStyle w:val="Hyperlink"/>
            <w:noProof/>
          </w:rPr>
          <w:t>Bảng 3. 5</w:t>
        </w:r>
        <w:r w:rsidR="006705E2" w:rsidRPr="00624BAA">
          <w:rPr>
            <w:rStyle w:val="Hyperlink"/>
            <w:noProof/>
            <w:lang w:val="vi-VN"/>
          </w:rPr>
          <w:t>: Đặc tả Use Case website Tiechs Store</w:t>
        </w:r>
        <w:r w:rsidR="006705E2">
          <w:rPr>
            <w:noProof/>
            <w:webHidden/>
          </w:rPr>
          <w:tab/>
        </w:r>
        <w:r w:rsidR="006705E2">
          <w:rPr>
            <w:noProof/>
            <w:webHidden/>
          </w:rPr>
          <w:fldChar w:fldCharType="begin"/>
        </w:r>
        <w:r w:rsidR="006705E2">
          <w:rPr>
            <w:noProof/>
            <w:webHidden/>
          </w:rPr>
          <w:instrText xml:space="preserve"> PAGEREF _Toc232108719 \h </w:instrText>
        </w:r>
        <w:r w:rsidR="006705E2">
          <w:rPr>
            <w:noProof/>
            <w:webHidden/>
          </w:rPr>
        </w:r>
        <w:r w:rsidR="006705E2">
          <w:rPr>
            <w:noProof/>
            <w:webHidden/>
          </w:rPr>
          <w:fldChar w:fldCharType="separate"/>
        </w:r>
        <w:r w:rsidR="00C27048">
          <w:rPr>
            <w:noProof/>
            <w:webHidden/>
          </w:rPr>
          <w:t>36</w:t>
        </w:r>
        <w:r w:rsidR="006705E2">
          <w:rPr>
            <w:noProof/>
            <w:webHidden/>
          </w:rPr>
          <w:fldChar w:fldCharType="end"/>
        </w:r>
      </w:hyperlink>
    </w:p>
    <w:p w:rsidR="006705E2" w:rsidRDefault="00F17E0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08720" w:history="1">
        <w:r w:rsidR="006705E2" w:rsidRPr="00624BAA">
          <w:rPr>
            <w:rStyle w:val="Hyperlink"/>
            <w:noProof/>
          </w:rPr>
          <w:t>Bảng 3. 6</w:t>
        </w:r>
        <w:r w:rsidR="006705E2" w:rsidRPr="00624BAA">
          <w:rPr>
            <w:rStyle w:val="Hyperlink"/>
            <w:noProof/>
            <w:lang w:val="vi-VN"/>
          </w:rPr>
          <w:t>: Sơ đồ liên kết giữa các trang website</w:t>
        </w:r>
        <w:r w:rsidR="006705E2">
          <w:rPr>
            <w:noProof/>
            <w:webHidden/>
          </w:rPr>
          <w:tab/>
        </w:r>
        <w:r w:rsidR="006705E2">
          <w:rPr>
            <w:noProof/>
            <w:webHidden/>
          </w:rPr>
          <w:fldChar w:fldCharType="begin"/>
        </w:r>
        <w:r w:rsidR="006705E2">
          <w:rPr>
            <w:noProof/>
            <w:webHidden/>
          </w:rPr>
          <w:instrText xml:space="preserve"> PAGEREF _Toc232108720 \h </w:instrText>
        </w:r>
        <w:r w:rsidR="006705E2">
          <w:rPr>
            <w:noProof/>
            <w:webHidden/>
          </w:rPr>
        </w:r>
        <w:r w:rsidR="006705E2">
          <w:rPr>
            <w:noProof/>
            <w:webHidden/>
          </w:rPr>
          <w:fldChar w:fldCharType="separate"/>
        </w:r>
        <w:r w:rsidR="00C27048">
          <w:rPr>
            <w:noProof/>
            <w:webHidden/>
          </w:rPr>
          <w:t>37</w:t>
        </w:r>
        <w:r w:rsidR="006705E2">
          <w:rPr>
            <w:noProof/>
            <w:webHidden/>
          </w:rPr>
          <w:fldChar w:fldCharType="end"/>
        </w:r>
      </w:hyperlink>
    </w:p>
    <w:p w:rsidR="006705E2" w:rsidRDefault="00F17E0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08721" w:history="1">
        <w:r w:rsidR="006705E2" w:rsidRPr="00624BAA">
          <w:rPr>
            <w:rStyle w:val="Hyperlink"/>
            <w:noProof/>
          </w:rPr>
          <w:t>Bảng 3. 7</w:t>
        </w:r>
        <w:r w:rsidR="006705E2" w:rsidRPr="00624BAA">
          <w:rPr>
            <w:rStyle w:val="Hyperlink"/>
            <w:noProof/>
            <w:lang w:val="vi-VN"/>
          </w:rPr>
          <w:t>: Bảng màu và kiểu chữ thiết kế</w:t>
        </w:r>
        <w:r w:rsidR="006705E2">
          <w:rPr>
            <w:noProof/>
            <w:webHidden/>
          </w:rPr>
          <w:tab/>
        </w:r>
        <w:r w:rsidR="006705E2">
          <w:rPr>
            <w:noProof/>
            <w:webHidden/>
          </w:rPr>
          <w:fldChar w:fldCharType="begin"/>
        </w:r>
        <w:r w:rsidR="006705E2">
          <w:rPr>
            <w:noProof/>
            <w:webHidden/>
          </w:rPr>
          <w:instrText xml:space="preserve"> PAGEREF _Toc232108721 \h </w:instrText>
        </w:r>
        <w:r w:rsidR="006705E2">
          <w:rPr>
            <w:noProof/>
            <w:webHidden/>
          </w:rPr>
        </w:r>
        <w:r w:rsidR="006705E2">
          <w:rPr>
            <w:noProof/>
            <w:webHidden/>
          </w:rPr>
          <w:fldChar w:fldCharType="separate"/>
        </w:r>
        <w:r w:rsidR="00C27048">
          <w:rPr>
            <w:noProof/>
            <w:webHidden/>
          </w:rPr>
          <w:t>37</w:t>
        </w:r>
        <w:r w:rsidR="006705E2">
          <w:rPr>
            <w:noProof/>
            <w:webHidden/>
          </w:rPr>
          <w:fldChar w:fldCharType="end"/>
        </w:r>
      </w:hyperlink>
    </w:p>
    <w:p w:rsidR="006705E2" w:rsidRDefault="006705E2" w:rsidP="006705E2">
      <w:pPr>
        <w:pStyle w:val="DEMUC"/>
        <w:jc w:val="left"/>
        <w:rPr>
          <w:noProof/>
        </w:rPr>
      </w:pPr>
      <w:r>
        <w:fldChar w:fldCharType="end"/>
      </w:r>
      <w:r>
        <w:fldChar w:fldCharType="begin"/>
      </w:r>
      <w:r>
        <w:instrText xml:space="preserve"> TOC \h \z \c "Bảng 4" </w:instrText>
      </w:r>
      <w:r>
        <w:fldChar w:fldCharType="separate"/>
      </w:r>
    </w:p>
    <w:p w:rsidR="006705E2" w:rsidRDefault="00F17E09">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108724" w:history="1">
        <w:r w:rsidR="006705E2" w:rsidRPr="0020552F">
          <w:rPr>
            <w:rStyle w:val="Hyperlink"/>
            <w:noProof/>
          </w:rPr>
          <w:t>Bảng 4 1</w:t>
        </w:r>
        <w:r w:rsidR="006705E2" w:rsidRPr="0020552F">
          <w:rPr>
            <w:rStyle w:val="Hyperlink"/>
            <w:noProof/>
            <w:lang w:val="vi-VN"/>
          </w:rPr>
          <w:t xml:space="preserve"> </w:t>
        </w:r>
        <w:r w:rsidR="006705E2" w:rsidRPr="0020552F">
          <w:rPr>
            <w:rStyle w:val="Hyperlink"/>
            <w:noProof/>
          </w:rPr>
          <w:t>Kết quả kiểm thử chức năng website Tiechs Store</w:t>
        </w:r>
        <w:r w:rsidR="006705E2">
          <w:rPr>
            <w:noProof/>
            <w:webHidden/>
          </w:rPr>
          <w:tab/>
        </w:r>
        <w:r w:rsidR="006705E2">
          <w:rPr>
            <w:noProof/>
            <w:webHidden/>
          </w:rPr>
          <w:fldChar w:fldCharType="begin"/>
        </w:r>
        <w:r w:rsidR="006705E2">
          <w:rPr>
            <w:noProof/>
            <w:webHidden/>
          </w:rPr>
          <w:instrText xml:space="preserve"> PAGEREF _Toc232108724 \h </w:instrText>
        </w:r>
        <w:r w:rsidR="006705E2">
          <w:rPr>
            <w:noProof/>
            <w:webHidden/>
          </w:rPr>
        </w:r>
        <w:r w:rsidR="006705E2">
          <w:rPr>
            <w:noProof/>
            <w:webHidden/>
          </w:rPr>
          <w:fldChar w:fldCharType="separate"/>
        </w:r>
        <w:r w:rsidR="00C27048">
          <w:rPr>
            <w:noProof/>
            <w:webHidden/>
          </w:rPr>
          <w:t>48</w:t>
        </w:r>
        <w:r w:rsidR="006705E2">
          <w:rPr>
            <w:noProof/>
            <w:webHidden/>
          </w:rPr>
          <w:fldChar w:fldCharType="end"/>
        </w:r>
      </w:hyperlink>
    </w:p>
    <w:p w:rsidR="00D840FB" w:rsidRPr="003D6025" w:rsidRDefault="006705E2" w:rsidP="006705E2">
      <w:pPr>
        <w:pStyle w:val="DEMUC"/>
        <w:rPr>
          <w:lang w:val="vi-VN"/>
        </w:rPr>
      </w:pPr>
      <w:r>
        <w:fldChar w:fldCharType="end"/>
      </w:r>
      <w:r w:rsidR="00C50A2A">
        <w:br w:type="page"/>
      </w:r>
    </w:p>
    <w:p w:rsidR="00D840FB" w:rsidRPr="003D6025" w:rsidRDefault="00D840FB" w:rsidP="003D6025">
      <w:pPr>
        <w:rPr>
          <w:lang w:val="vi-VN"/>
        </w:rPr>
        <w:sectPr w:rsidR="00D840FB" w:rsidRPr="003D6025" w:rsidSect="00A6023F">
          <w:footerReference w:type="default" r:id="rId10"/>
          <w:pgSz w:w="11907" w:h="16840" w:code="9"/>
          <w:pgMar w:top="1134" w:right="1134" w:bottom="1134" w:left="1985" w:header="680" w:footer="680" w:gutter="0"/>
          <w:pgNumType w:fmt="lowerRoman" w:start="1"/>
          <w:cols w:space="720"/>
          <w:docGrid w:linePitch="381"/>
        </w:sectPr>
      </w:pPr>
    </w:p>
    <w:p w:rsidR="00314527" w:rsidRDefault="00101E1F" w:rsidP="00BD00D0">
      <w:pPr>
        <w:pStyle w:val="Heading1"/>
        <w:rPr>
          <w:lang w:val="vi-VN"/>
        </w:rPr>
      </w:pPr>
      <w:bookmarkStart w:id="0" w:name="_Toc230160097"/>
      <w:bookmarkStart w:id="1" w:name="_Toc232107986"/>
      <w:r>
        <w:lastRenderedPageBreak/>
        <w:t>T</w:t>
      </w:r>
      <w:r w:rsidR="0035699F">
        <w:t>ổng quan nghiên cứu</w:t>
      </w:r>
      <w:bookmarkEnd w:id="0"/>
      <w:bookmarkEnd w:id="1"/>
    </w:p>
    <w:p w:rsidR="00B53223" w:rsidRPr="00B53223" w:rsidRDefault="00B53223" w:rsidP="00B53223">
      <w:pPr>
        <w:pStyle w:val="noidung"/>
        <w:rPr>
          <w:lang w:val="vi-VN"/>
        </w:rPr>
      </w:pPr>
      <w:r>
        <w:t>Chương 1 trình bày tổng quan về đề tài nghiên cứu, bao gồm bối cảnh hình thành ý tưởng, các mục tiêu cần đạt được, phương pháp tiến hành và phạm vi đối tượng nghiên cứu. Đây là nền tảng định hướng cho toàn bộ quá trình thiết kế và xây dựng website Tiechs Store trong các chương tiếp theo.</w:t>
      </w:r>
    </w:p>
    <w:p w:rsidR="007950DA" w:rsidRDefault="007950DA" w:rsidP="00EC5402">
      <w:pPr>
        <w:pStyle w:val="Heading2"/>
        <w:rPr>
          <w:lang w:val="vi-VN"/>
        </w:rPr>
      </w:pPr>
      <w:bookmarkStart w:id="2" w:name="_Toc230160098"/>
      <w:bookmarkStart w:id="3" w:name="_Toc232107987"/>
      <w:r>
        <w:t>Đặt vấn đề</w:t>
      </w:r>
      <w:bookmarkEnd w:id="2"/>
      <w:bookmarkEnd w:id="3"/>
    </w:p>
    <w:p w:rsidR="00B53223" w:rsidRPr="00B53223" w:rsidRDefault="00B53223" w:rsidP="00B53223">
      <w:pPr>
        <w:pStyle w:val="noidung"/>
      </w:pPr>
      <w:r w:rsidRPr="00B53223">
        <w:t>Trong những năm gần đây, thương mại điện tử đã trở thành xu hướng tất yếu của nền kinh tế số tại Việt Nam. Theo Hiệp hội Thương mại Điện tử Việt Nam (VECOM), doanh thu thương mại điện tử năm 2024 đạt hơn 25 tỷ USD, tăng trưởng bình quân 25%/năm. Người tiêu dùng ngày càng có xu hướng tìm kiếm thông tin và đặt hàng trực tuyến thay vì đến cửa hàng trực tiếp.</w:t>
      </w:r>
    </w:p>
    <w:p w:rsidR="00B53223" w:rsidRPr="00B53223" w:rsidRDefault="00B53223" w:rsidP="00B53223">
      <w:pPr>
        <w:pStyle w:val="noidung"/>
      </w:pPr>
      <w:r w:rsidRPr="00B53223">
        <w:t>LD Perfume Oil là thương hiệu tinh dầu nước hoa nhập khẩu từ Pháp, cung cấp bộ sưu tập 36 mùi hương cao cấp dành cho cả nam và nữ, với giá bán từ 199.000 đến 220.000 VNĐ mỗi sản phẩm. Tiechs Store là đại lý chính thức phân phối sản phẩm LD Perfume Oil tại tỉnh Trà Vinh, do anh Dương Thành Hiếu quản lý. Tuy nhiên, cửa hàng hiện chưa có website riêng, chủ yếu kinh doanh qua mạng xã hội, dẫn đến các hạn chế:</w:t>
      </w:r>
    </w:p>
    <w:p w:rsidR="00B53223" w:rsidRPr="00B53223" w:rsidRDefault="00B53223" w:rsidP="00B53223">
      <w:pPr>
        <w:pStyle w:val="noidung"/>
      </w:pPr>
      <w:r w:rsidRPr="00B53223">
        <w:t>Không thể trình bày đầy đủ, có hệ thống thông tin cho 36 sản phẩm.</w:t>
      </w:r>
    </w:p>
    <w:p w:rsidR="00B53223" w:rsidRPr="00B53223" w:rsidRDefault="00B53223" w:rsidP="00B53223">
      <w:pPr>
        <w:pStyle w:val="noidung"/>
      </w:pPr>
      <w:r w:rsidRPr="00B53223">
        <w:t>Khách hàng khó tìm kiếm, so sánh sản phẩm theo nhu cầu cá nhân.</w:t>
      </w:r>
    </w:p>
    <w:p w:rsidR="00B53223" w:rsidRPr="00B53223" w:rsidRDefault="00B53223" w:rsidP="00B53223">
      <w:pPr>
        <w:pStyle w:val="noidung"/>
      </w:pPr>
      <w:r w:rsidRPr="00B53223">
        <w:t>Chưa có kênh đặt hàng trực tuyến chính thức.</w:t>
      </w:r>
    </w:p>
    <w:p w:rsidR="00B53223" w:rsidRPr="00B53223" w:rsidRDefault="00B53223" w:rsidP="00B53223">
      <w:pPr>
        <w:pStyle w:val="noidung"/>
      </w:pPr>
      <w:r w:rsidRPr="00B53223">
        <w:t>Hình ảnh thương hiệu chưa chuyên nghiệp, ảnh hưởng đến niềm tin khách hàng.</w:t>
      </w:r>
    </w:p>
    <w:p w:rsidR="00B53223" w:rsidRPr="00B53223" w:rsidRDefault="00B53223" w:rsidP="00B53223">
      <w:pPr>
        <w:pStyle w:val="noidung"/>
        <w:rPr>
          <w:lang w:val="vi-VN"/>
        </w:rPr>
      </w:pPr>
      <w:r w:rsidRPr="00B53223">
        <w:t>Xuất phát từ thực trạng đó, đề tài "Thiết Kế Và Xây Dựng Website Bán Nước Hoa LD Perfume Oil Cho Đại Lý Tiechs Store" được thực hiện nhằm xây dựng website thương mại điện tử hoàn chỉnh, giúp Tiechs Store mở rộng kênh tiếp cận khách hàng trong môi trường số.</w:t>
      </w:r>
    </w:p>
    <w:p w:rsidR="007950DA" w:rsidRDefault="007950DA" w:rsidP="00EC5402">
      <w:pPr>
        <w:pStyle w:val="Heading2"/>
        <w:rPr>
          <w:lang w:val="vi-VN"/>
        </w:rPr>
      </w:pPr>
      <w:bookmarkStart w:id="4" w:name="_Toc230160099"/>
      <w:bookmarkStart w:id="5" w:name="_Toc232107988"/>
      <w:r>
        <w:lastRenderedPageBreak/>
        <w:t>Mục tiêu nghiên cứu</w:t>
      </w:r>
      <w:bookmarkEnd w:id="4"/>
      <w:bookmarkEnd w:id="5"/>
    </w:p>
    <w:p w:rsidR="00B53223" w:rsidRDefault="00B53223" w:rsidP="00B53223">
      <w:pPr>
        <w:pStyle w:val="Heading3"/>
        <w:rPr>
          <w:lang w:val="vi-VN"/>
        </w:rPr>
      </w:pPr>
      <w:bookmarkStart w:id="6" w:name="_Toc232107989"/>
      <w:r>
        <w:rPr>
          <w:lang w:val="vi-VN"/>
        </w:rPr>
        <w:t>Mục tiêu tổng quát</w:t>
      </w:r>
      <w:bookmarkEnd w:id="6"/>
    </w:p>
    <w:p w:rsidR="00B53223" w:rsidRDefault="00B53223" w:rsidP="00B53223">
      <w:pPr>
        <w:pStyle w:val="noidung"/>
        <w:rPr>
          <w:lang w:val="vi-VN"/>
        </w:rPr>
      </w:pPr>
      <w:r>
        <w:t>Thiết kế và xây dựng hoàn chỉnh website giới thiệu và bán sản phẩm tinh dầu nước hoa LD Perfume Oil cho đại lý Tiechs Store, đảm bảo giao diện đẹp, dễ sử dụng và đáp ứng nhu cầu thực tế của cửa hàng.</w:t>
      </w:r>
    </w:p>
    <w:p w:rsidR="00B53223" w:rsidRDefault="00B53223" w:rsidP="00B53223">
      <w:pPr>
        <w:pStyle w:val="Heading3"/>
        <w:rPr>
          <w:lang w:val="vi-VN"/>
        </w:rPr>
      </w:pPr>
      <w:bookmarkStart w:id="7" w:name="_Toc232107990"/>
      <w:r>
        <w:rPr>
          <w:lang w:val="vi-VN"/>
        </w:rPr>
        <w:t>Mục tiêu cụ thể</w:t>
      </w:r>
      <w:bookmarkEnd w:id="7"/>
    </w:p>
    <w:p w:rsidR="00B53223" w:rsidRDefault="00B53223" w:rsidP="00B53223">
      <w:pPr>
        <w:pStyle w:val="noidung"/>
      </w:pPr>
      <w:r>
        <w:t>Nghiên cứu và vận dụng HTML5, CSS3, JavaScript và Bootstrap 5 vào xây dựng website thực tế.</w:t>
      </w:r>
    </w:p>
    <w:p w:rsidR="00B53223" w:rsidRDefault="00B53223" w:rsidP="00B53223">
      <w:pPr>
        <w:pStyle w:val="noidung"/>
      </w:pPr>
      <w:r>
        <w:t>Xây dựng website 05 trang: Trang chủ, Giới thiệu, Sản phẩm, Chi tiết sản phẩm và Liên hệ.</w:t>
      </w:r>
    </w:p>
    <w:p w:rsidR="00B53223" w:rsidRDefault="00B53223" w:rsidP="00B53223">
      <w:pPr>
        <w:pStyle w:val="noidung"/>
      </w:pPr>
      <w:r>
        <w:t>Trình bày đầy đủ thông tin 36 sản phẩm LD Perfume Oil, phân loại theo nhóm Nam và Nữ.</w:t>
      </w:r>
    </w:p>
    <w:p w:rsidR="00B53223" w:rsidRDefault="00B53223" w:rsidP="00B53223">
      <w:pPr>
        <w:pStyle w:val="noidung"/>
      </w:pPr>
      <w:r>
        <w:t>Tích hợp tìm kiếm sản phẩm theo thời gian thực, form đặt hàng, popup xác nhận và form liên hệ.</w:t>
      </w:r>
    </w:p>
    <w:p w:rsidR="00B53223" w:rsidRDefault="00B53223" w:rsidP="00B53223">
      <w:pPr>
        <w:pStyle w:val="noidung"/>
      </w:pPr>
      <w:r>
        <w:t>Đảm bảo giao diện responsive trên máy tính, máy tính bảng và điện thoại di động.</w:t>
      </w:r>
    </w:p>
    <w:p w:rsidR="00B53223" w:rsidRPr="00B53223" w:rsidRDefault="00B53223" w:rsidP="00B53223">
      <w:pPr>
        <w:pStyle w:val="noidung"/>
        <w:rPr>
          <w:lang w:val="vi-VN"/>
        </w:rPr>
      </w:pPr>
      <w:r>
        <w:t>Triển khai website lên GitHub Pages để truy cập công khai.</w:t>
      </w:r>
    </w:p>
    <w:p w:rsidR="007950DA" w:rsidRDefault="007950DA" w:rsidP="00EC5402">
      <w:pPr>
        <w:pStyle w:val="Heading2"/>
        <w:rPr>
          <w:lang w:val="vi-VN"/>
        </w:rPr>
      </w:pPr>
      <w:bookmarkStart w:id="8" w:name="_Toc230160100"/>
      <w:bookmarkStart w:id="9" w:name="_Toc232107991"/>
      <w:r>
        <w:t>Phương pháp nghiên cứu</w:t>
      </w:r>
      <w:bookmarkEnd w:id="8"/>
      <w:bookmarkEnd w:id="9"/>
    </w:p>
    <w:p w:rsidR="00B53223" w:rsidRDefault="00B53223" w:rsidP="00B53223">
      <w:pPr>
        <w:pStyle w:val="Heading3"/>
        <w:rPr>
          <w:lang w:val="vi-VN"/>
        </w:rPr>
      </w:pPr>
      <w:bookmarkStart w:id="10" w:name="_Toc232107992"/>
      <w:r>
        <w:rPr>
          <w:lang w:val="vi-VN"/>
        </w:rPr>
        <w:t>Phương pháp nghiên cứu tài liệu</w:t>
      </w:r>
      <w:bookmarkEnd w:id="10"/>
    </w:p>
    <w:p w:rsidR="00B53223" w:rsidRDefault="00B53223" w:rsidP="00B53223">
      <w:pPr>
        <w:pStyle w:val="noidung"/>
        <w:rPr>
          <w:lang w:val="vi-VN"/>
        </w:rPr>
      </w:pPr>
      <w:r>
        <w:t>Thu thập và tổng hợp tài liệu kỹ thuật từ MDN Web Docs, W3Schools và Bootstrap Documentation. Phương pháp này giúp nắm vững lý thuyết trước khi thực hành.</w:t>
      </w:r>
    </w:p>
    <w:p w:rsidR="00B53223" w:rsidRDefault="00B53223" w:rsidP="00B53223">
      <w:pPr>
        <w:pStyle w:val="Heading3"/>
        <w:rPr>
          <w:lang w:val="vi-VN"/>
        </w:rPr>
      </w:pPr>
      <w:bookmarkStart w:id="11" w:name="_Toc232107993"/>
      <w:r>
        <w:rPr>
          <w:lang w:val="vi-VN"/>
        </w:rPr>
        <w:t>Phương pháp phân tích và thiết kế hệ thống</w:t>
      </w:r>
      <w:bookmarkEnd w:id="11"/>
    </w:p>
    <w:p w:rsidR="00B53223" w:rsidRPr="00B53223" w:rsidRDefault="00B53223" w:rsidP="00B53223">
      <w:pPr>
        <w:pStyle w:val="noidung"/>
        <w:rPr>
          <w:lang w:val="vi-VN"/>
        </w:rPr>
      </w:pPr>
      <w:r>
        <w:t>Phân tích yêu cầu của Tiechs Store, xây dựng Use Case, thiết kế cấu trúc trang và bố cục (wireframe) trước khi lập trình để đảm bảo sản phẩm đúng yêu cầu.</w:t>
      </w:r>
    </w:p>
    <w:p w:rsidR="00B53223" w:rsidRDefault="00B53223" w:rsidP="00B53223">
      <w:pPr>
        <w:pStyle w:val="Heading3"/>
        <w:rPr>
          <w:lang w:val="vi-VN"/>
        </w:rPr>
      </w:pPr>
      <w:bookmarkStart w:id="12" w:name="_Toc232107994"/>
      <w:r>
        <w:rPr>
          <w:lang w:val="vi-VN"/>
        </w:rPr>
        <w:t>Phương pháp thực nghiệm</w:t>
      </w:r>
      <w:bookmarkEnd w:id="12"/>
    </w:p>
    <w:p w:rsidR="00B53223" w:rsidRDefault="00B53223" w:rsidP="00B53223">
      <w:pPr>
        <w:pStyle w:val="noidung"/>
        <w:rPr>
          <w:lang w:val="vi-VN"/>
        </w:rPr>
      </w:pPr>
      <w:r>
        <w:t>Trực tiếp lập trình, kiểm tra và hoàn thiện từng chức năng theo từng bước. Liên tục điều chỉnh để giao diện và chức năng hoạt động đúng thiết kế.</w:t>
      </w:r>
    </w:p>
    <w:p w:rsidR="00B53223" w:rsidRDefault="00B53223" w:rsidP="00B53223">
      <w:pPr>
        <w:pStyle w:val="Heading3"/>
        <w:rPr>
          <w:lang w:val="vi-VN"/>
        </w:rPr>
      </w:pPr>
      <w:bookmarkStart w:id="13" w:name="_Toc232107995"/>
      <w:r>
        <w:rPr>
          <w:lang w:val="vi-VN"/>
        </w:rPr>
        <w:lastRenderedPageBreak/>
        <w:t>Phương pháp kiểm thử</w:t>
      </w:r>
      <w:bookmarkEnd w:id="13"/>
    </w:p>
    <w:p w:rsidR="00B53223" w:rsidRPr="00B53223" w:rsidRDefault="00B53223" w:rsidP="00B53223">
      <w:pPr>
        <w:pStyle w:val="noidung"/>
        <w:rPr>
          <w:lang w:val="vi-VN"/>
        </w:rPr>
      </w:pPr>
      <w:r>
        <w:t>Kiểm tra website trên Chrome, Firefox, Edge và thiết bị di động để đảm bảo hoạt động ổn định, giao diện đúng trước khi triển khai.</w:t>
      </w:r>
    </w:p>
    <w:p w:rsidR="007950DA" w:rsidRDefault="007950DA" w:rsidP="00EC5402">
      <w:pPr>
        <w:pStyle w:val="Heading2"/>
      </w:pPr>
      <w:bookmarkStart w:id="14" w:name="_Toc230160101"/>
      <w:bookmarkStart w:id="15" w:name="_Toc232107996"/>
      <w:r>
        <w:t>Đối tượng nghiên cứu</w:t>
      </w:r>
      <w:bookmarkEnd w:id="14"/>
      <w:bookmarkEnd w:id="15"/>
    </w:p>
    <w:p w:rsidR="00B53223" w:rsidRPr="00F95BFF" w:rsidRDefault="00B53223" w:rsidP="00F95BFF">
      <w:pPr>
        <w:pStyle w:val="noidung"/>
      </w:pPr>
      <w:r w:rsidRPr="00F95BFF">
        <w:t>Thương hiệu LD Perfume Oil và 36 sản phẩm tinh dầu nước hoa.</w:t>
      </w:r>
    </w:p>
    <w:p w:rsidR="00B53223" w:rsidRPr="00F95BFF" w:rsidRDefault="00B53223" w:rsidP="00F95BFF">
      <w:pPr>
        <w:pStyle w:val="noidung"/>
      </w:pPr>
      <w:r w:rsidRPr="00F95BFF">
        <w:t>Đại lý Tiechs Store – đơn vị cần xây dựng website.</w:t>
      </w:r>
    </w:p>
    <w:p w:rsidR="00B53223" w:rsidRPr="00F95BFF" w:rsidRDefault="00B53223" w:rsidP="00F95BFF">
      <w:pPr>
        <w:pStyle w:val="noidung"/>
      </w:pPr>
      <w:r w:rsidRPr="00F95BFF">
        <w:t>Công nghệ front-end: HTML5, CSS3, JavaScript ES6+ và Bootstrap 5.</w:t>
      </w:r>
    </w:p>
    <w:p w:rsidR="00F95BFF" w:rsidRPr="00F95BFF" w:rsidRDefault="00B53223" w:rsidP="00F95BFF">
      <w:pPr>
        <w:pStyle w:val="noidung"/>
      </w:pPr>
      <w:r w:rsidRPr="00F95BFF">
        <w:t>Người dùng cuối – khách hàng có nhu cầu tìm hiểu và mua sắm nước hoa.</w:t>
      </w:r>
    </w:p>
    <w:p w:rsidR="00F95BFF" w:rsidRPr="00F95BFF" w:rsidRDefault="00F95BFF" w:rsidP="00F95BFF">
      <w:pPr>
        <w:pStyle w:val="noidung"/>
        <w:rPr>
          <w:b/>
          <w:bCs/>
        </w:rPr>
      </w:pPr>
      <w:r w:rsidRPr="00F95BFF">
        <w:rPr>
          <w:b/>
          <w:bCs/>
        </w:rPr>
        <w:t>Kết luận Chương 1</w:t>
      </w:r>
    </w:p>
    <w:p w:rsidR="00F95BFF" w:rsidRPr="00F95BFF" w:rsidRDefault="00F95BFF" w:rsidP="00F95BFF">
      <w:pPr>
        <w:pStyle w:val="noidung"/>
      </w:pPr>
      <w:r w:rsidRPr="00F95BFF">
        <w:t>Chương 1 đã trình bày bối cảnh và lý do hình thành đề tài, xuất phát từ nhu cầu thực tế của đại lý Tiechs Store trong việc xây dựng kênh bán hàng trực tuyến chuyên nghiệp. Các mục tiêu, phương pháp và đối tượng nghiên cứu đã được xác định rõ ràng, làm nền tảng cho các chương tiếp theo. Chương 2 sẽ trình bày cơ sở lý thuyết về các công nghệ được sử dụng trong dự án với ví dụ minh họa cụ thể từ mã nguồn thực tế.</w:t>
      </w:r>
    </w:p>
    <w:p w:rsidR="00F95BFF" w:rsidRPr="00F95BFF" w:rsidRDefault="00F95BFF" w:rsidP="00B53223">
      <w:pPr>
        <w:pStyle w:val="noidung"/>
        <w:rPr>
          <w:lang w:val="vi-VN"/>
        </w:rPr>
      </w:pPr>
    </w:p>
    <w:p w:rsidR="00F95BFF" w:rsidRPr="00F95BFF" w:rsidRDefault="00F95BFF" w:rsidP="00B53223">
      <w:pPr>
        <w:pStyle w:val="noidung"/>
        <w:rPr>
          <w:lang w:val="vi-VN"/>
        </w:rPr>
      </w:pPr>
    </w:p>
    <w:p w:rsidR="00AE636C" w:rsidRPr="00D31928" w:rsidRDefault="00F95BFF" w:rsidP="00D31928">
      <w:pPr>
        <w:rPr>
          <w:lang w:val="vi-VN"/>
        </w:rPr>
      </w:pPr>
      <w:r>
        <w:br w:type="page"/>
      </w:r>
    </w:p>
    <w:p w:rsidR="00314527" w:rsidRDefault="0035699F" w:rsidP="00653A3A">
      <w:pPr>
        <w:pStyle w:val="Heading1"/>
      </w:pPr>
      <w:bookmarkStart w:id="16" w:name="_Toc230160102"/>
      <w:bookmarkStart w:id="17" w:name="_Toc232107997"/>
      <w:r>
        <w:lastRenderedPageBreak/>
        <w:t>Cơ sở lý thuyết</w:t>
      </w:r>
      <w:bookmarkEnd w:id="16"/>
      <w:bookmarkEnd w:id="17"/>
    </w:p>
    <w:p w:rsidR="00F95BFF" w:rsidRDefault="00F95BFF" w:rsidP="00F95BFF">
      <w:pPr>
        <w:pStyle w:val="noidung"/>
      </w:pPr>
      <w:bookmarkStart w:id="18" w:name="_Toc230160103"/>
      <w:r>
        <w:t>Chương 2 trình bày nền tảng lý thuyết về bốn công nghệ cốt lõi được sử dụng trong dự án: HTML5, CSS3, JavaScript và Bootstrap 5. Mỗi khái niệm được trình bày theo cấu trúc thống nhất gồm: khái niệm, cú pháp, giải thích, ví dụ mã nguồn thực tế từ dự án, kết quả minh họa, phân tích kết quả và liên hệ với website Tiechs Store. Toàn bộ kiến thức học thuật trong chương này đều có trích dẫn nguồn tài liệu theo chuẩn IEEE.</w:t>
      </w:r>
    </w:p>
    <w:p w:rsidR="007950DA" w:rsidRDefault="00F95BFF" w:rsidP="00EC5402">
      <w:pPr>
        <w:pStyle w:val="Heading2"/>
        <w:rPr>
          <w:lang w:val="vi-VN"/>
        </w:rPr>
      </w:pPr>
      <w:bookmarkStart w:id="19" w:name="_Toc232107998"/>
      <w:bookmarkEnd w:id="18"/>
      <w:r>
        <w:t>HTML5</w:t>
      </w:r>
      <w:bookmarkEnd w:id="19"/>
    </w:p>
    <w:p w:rsidR="00F95BFF" w:rsidRDefault="00F95BFF" w:rsidP="00F95BFF">
      <w:pPr>
        <w:pStyle w:val="noidung"/>
        <w:rPr>
          <w:lang w:val="vi-VN"/>
        </w:rPr>
      </w:pPr>
      <w:r w:rsidRPr="00F95BFF">
        <w:t>HTML5 (HyperText Markup Language version 5) là phiên bản mới nhất của ngôn ngữ đánh dấu siêu văn bản, được Tổ chức W3C (World Wide Web Consortium) chính thức công bố vào năm 2014 [1]. So với các phiên bản trước, HTML5 bổ sung nhiều thẻ ngữ nghĩa (semantic elements), hỗ trợ nhúng phương tiện (audio, video) và cải thiện biểu mẫu mà không cần plugin bên ngoài. HTML5 là công nghệ nền tảng để xây dựng cấu trúc của toàn bộ website Tiechs Store.</w:t>
      </w:r>
    </w:p>
    <w:p w:rsidR="00F95BFF" w:rsidRDefault="00F95BFF" w:rsidP="00F95BFF">
      <w:pPr>
        <w:pStyle w:val="Heading3"/>
        <w:rPr>
          <w:lang w:val="vi-VN"/>
        </w:rPr>
      </w:pPr>
      <w:bookmarkStart w:id="20" w:name="_Toc232107999"/>
      <w:r>
        <w:rPr>
          <w:lang w:val="vi-VN"/>
        </w:rPr>
        <w:t>Cấu trúc cơ bản tài liệu HTML5</w:t>
      </w:r>
      <w:bookmarkEnd w:id="20"/>
    </w:p>
    <w:p w:rsidR="00F95BFF" w:rsidRDefault="00F95BFF" w:rsidP="00F95BFF">
      <w:pPr>
        <w:pStyle w:val="Heading4"/>
        <w:rPr>
          <w:lang w:val="vi-VN"/>
        </w:rPr>
      </w:pPr>
      <w:r>
        <w:rPr>
          <w:lang w:val="vi-VN"/>
        </w:rPr>
        <w:t>Khái niệm</w:t>
      </w:r>
    </w:p>
    <w:p w:rsidR="00F95BFF" w:rsidRDefault="00F95BFF" w:rsidP="00F95BFF">
      <w:pPr>
        <w:pStyle w:val="noidung"/>
      </w:pPr>
      <w:r>
        <w:t>Mọi tài liệu HTML5 đều bắt đầu bằng khai báo DOCTYPE để báo cho trình duyệt biết đây là tài liệu HTML5, tiếp theo là các phần tử bắt buộc: &lt;html&gt;, &lt;head&gt; và &lt;body&gt; [1].</w:t>
      </w:r>
    </w:p>
    <w:p w:rsidR="00F95BFF" w:rsidRDefault="00F95BFF" w:rsidP="00F95BFF">
      <w:pPr>
        <w:pStyle w:val="Heading4"/>
        <w:rPr>
          <w:lang w:val="vi-VN"/>
        </w:rPr>
      </w:pPr>
      <w:r>
        <w:rPr>
          <w:lang w:val="vi-VN"/>
        </w:rPr>
        <w:t>Cú pháp</w:t>
      </w:r>
    </w:p>
    <w:p w:rsidR="00F95BFF" w:rsidRPr="00F95BFF" w:rsidRDefault="00F95BFF" w:rsidP="00F95BFF">
      <w:pPr>
        <w:pStyle w:val="noidung"/>
        <w:rPr>
          <w:b/>
          <w:bCs/>
          <w:lang w:val="vi-VN"/>
        </w:rPr>
      </w:pPr>
      <w:r w:rsidRPr="00F95BFF">
        <w:rPr>
          <w:b/>
          <w:bCs/>
          <w:lang w:val="vi-VN"/>
        </w:rPr>
        <w:t>Cú pháp cấu trúc cơ bản HTML5</w:t>
      </w:r>
    </w:p>
    <w:p w:rsidR="00F95BFF" w:rsidRDefault="00F95BFF" w:rsidP="00F95BFF">
      <w:pPr>
        <w:pStyle w:val="manguon"/>
      </w:pPr>
      <w:r>
        <w:t>&lt;!DOCTYPE html&gt;</w:t>
      </w:r>
    </w:p>
    <w:p w:rsidR="00F95BFF" w:rsidRDefault="00F95BFF" w:rsidP="00F95BFF">
      <w:pPr>
        <w:pStyle w:val="manguon"/>
      </w:pPr>
      <w:r>
        <w:t>&lt;html lang="vi"&gt;</w:t>
      </w:r>
    </w:p>
    <w:p w:rsidR="00F95BFF" w:rsidRDefault="00F95BFF" w:rsidP="00F95BFF">
      <w:pPr>
        <w:pStyle w:val="manguon"/>
      </w:pPr>
      <w:r>
        <w:t>&lt;head&gt;</w:t>
      </w:r>
    </w:p>
    <w:p w:rsidR="00F95BFF" w:rsidRDefault="00F95BFF" w:rsidP="00F95BFF">
      <w:pPr>
        <w:pStyle w:val="manguon"/>
      </w:pPr>
      <w:r>
        <w:t xml:space="preserve">    &lt;meta charset="UTF-8"&gt;</w:t>
      </w:r>
    </w:p>
    <w:p w:rsidR="00F95BFF" w:rsidRDefault="00F95BFF" w:rsidP="00F95BFF">
      <w:pPr>
        <w:pStyle w:val="manguon"/>
      </w:pPr>
      <w:r>
        <w:t xml:space="preserve">    &lt;meta name="viewport" content="width=device-width, initial-scale=1.0"&gt;</w:t>
      </w:r>
    </w:p>
    <w:p w:rsidR="00F95BFF" w:rsidRDefault="00F95BFF" w:rsidP="00F95BFF">
      <w:pPr>
        <w:pStyle w:val="manguon"/>
      </w:pPr>
      <w:r>
        <w:t xml:space="preserve">    &lt;title&gt;Tiêu đề trang&lt;/title&gt;</w:t>
      </w:r>
    </w:p>
    <w:p w:rsidR="00F95BFF" w:rsidRDefault="00F95BFF" w:rsidP="00F95BFF">
      <w:pPr>
        <w:pStyle w:val="manguon"/>
      </w:pPr>
      <w:r>
        <w:t xml:space="preserve">    &lt;link rel="stylesheet" href="css/style.css"&gt;</w:t>
      </w:r>
    </w:p>
    <w:p w:rsidR="00F95BFF" w:rsidRDefault="00F95BFF" w:rsidP="00F95BFF">
      <w:pPr>
        <w:pStyle w:val="manguon"/>
      </w:pPr>
      <w:r>
        <w:t>&lt;/head&gt;</w:t>
      </w:r>
    </w:p>
    <w:p w:rsidR="00F95BFF" w:rsidRDefault="00F95BFF" w:rsidP="00F95BFF">
      <w:pPr>
        <w:pStyle w:val="manguon"/>
      </w:pPr>
      <w:r>
        <w:t>&lt;body&gt;</w:t>
      </w:r>
    </w:p>
    <w:p w:rsidR="00F95BFF" w:rsidRDefault="00F95BFF" w:rsidP="00F95BFF">
      <w:pPr>
        <w:pStyle w:val="manguon"/>
      </w:pPr>
      <w:r>
        <w:lastRenderedPageBreak/>
        <w:t xml:space="preserve">    &lt;!-- Nội dung trang web --&gt;</w:t>
      </w:r>
    </w:p>
    <w:p w:rsidR="00F95BFF" w:rsidRDefault="00F95BFF" w:rsidP="00F95BFF">
      <w:pPr>
        <w:pStyle w:val="manguon"/>
      </w:pPr>
      <w:r>
        <w:t>&lt;/body&gt;</w:t>
      </w:r>
    </w:p>
    <w:p w:rsidR="00F95BFF" w:rsidRDefault="00F95BFF" w:rsidP="00F95BFF">
      <w:pPr>
        <w:pStyle w:val="manguon"/>
        <w:rPr>
          <w:lang w:val="vi-VN"/>
        </w:rPr>
      </w:pPr>
      <w:r>
        <w:t>&lt;/html&gt;</w:t>
      </w:r>
    </w:p>
    <w:p w:rsidR="00F95BFF" w:rsidRDefault="00F95BFF" w:rsidP="00F95BFF">
      <w:pPr>
        <w:pStyle w:val="Heading4"/>
        <w:rPr>
          <w:lang w:val="vi-VN"/>
        </w:rPr>
      </w:pPr>
      <w:r>
        <w:rPr>
          <w:lang w:val="vi-VN"/>
        </w:rPr>
        <w:t>Giải thích cú pháp</w:t>
      </w:r>
    </w:p>
    <w:p w:rsidR="00F95BFF" w:rsidRDefault="00F95BFF" w:rsidP="00F95BFF">
      <w:pPr>
        <w:pStyle w:val="noidung"/>
      </w:pPr>
      <w:r>
        <w:t>&lt;!DOCTYPE html&gt;: Khai báo DOCTYPE, thông báo trình duyệt sử dụng chuẩn HTML5. Thẻ &lt;html lang="vi"&gt; xác định ngôn ngữ là tiếng Việt, giúp trình duyệt xử lý đúng bộ ký tự. Thẻ &lt;meta charset="UTF-8"&gt; đảm bảo hiển thị đúng tiếng Việt có dấu. Thẻ &lt;meta name="viewport"&gt; làm cho trang web hiển thị đúng trên thiết bị di động.</w:t>
      </w:r>
    </w:p>
    <w:p w:rsidR="00F95BFF" w:rsidRDefault="00F95BFF" w:rsidP="00F95BFF">
      <w:pPr>
        <w:pStyle w:val="Heading4"/>
        <w:rPr>
          <w:lang w:val="vi-VN"/>
        </w:rPr>
      </w:pPr>
      <w:r>
        <w:rPr>
          <w:lang w:val="vi-VN"/>
        </w:rPr>
        <w:t>Ví dụ mã nguồn từ dự án</w:t>
      </w:r>
    </w:p>
    <w:p w:rsidR="00F95BFF" w:rsidRDefault="00F95BFF" w:rsidP="00F95BFF">
      <w:pPr>
        <w:pStyle w:val="noidung"/>
      </w:pPr>
      <w:r>
        <w:t>Đoạn mã dưới đây là phần khai báo đầu trang của file index.html trong dự án Tiechs Store:</w:t>
      </w:r>
    </w:p>
    <w:p w:rsidR="00F95BFF" w:rsidRDefault="00F95BFF" w:rsidP="00F95BFF">
      <w:pPr>
        <w:pStyle w:val="noidung"/>
        <w:rPr>
          <w:b/>
          <w:bCs/>
          <w:lang w:val="vi-VN"/>
        </w:rPr>
      </w:pPr>
      <w:r w:rsidRPr="00F95BFF">
        <w:rPr>
          <w:b/>
          <w:bCs/>
        </w:rPr>
        <w:t>Cấu trúc thẻ &lt;head&gt; của index.html</w:t>
      </w:r>
    </w:p>
    <w:p w:rsidR="00F95BFF" w:rsidRPr="00F95BFF" w:rsidRDefault="00F95BFF" w:rsidP="00F95BFF">
      <w:pPr>
        <w:pStyle w:val="manguon"/>
      </w:pPr>
      <w:r w:rsidRPr="00F95BFF">
        <w:t>&lt;!DOCTYPE html&gt;</w:t>
      </w:r>
    </w:p>
    <w:p w:rsidR="00F95BFF" w:rsidRPr="00F95BFF" w:rsidRDefault="00F95BFF" w:rsidP="00F95BFF">
      <w:pPr>
        <w:pStyle w:val="manguon"/>
      </w:pPr>
      <w:r w:rsidRPr="00F95BFF">
        <w:t>&lt;html lang="vi"&gt;</w:t>
      </w:r>
    </w:p>
    <w:p w:rsidR="00F95BFF" w:rsidRPr="00F95BFF" w:rsidRDefault="00F95BFF" w:rsidP="00F95BFF">
      <w:pPr>
        <w:pStyle w:val="manguon"/>
      </w:pPr>
      <w:r w:rsidRPr="00F95BFF">
        <w:t>&lt;head&gt;</w:t>
      </w:r>
    </w:p>
    <w:p w:rsidR="00F95BFF" w:rsidRPr="00F95BFF" w:rsidRDefault="00F95BFF" w:rsidP="00F95BFF">
      <w:pPr>
        <w:pStyle w:val="manguon"/>
      </w:pPr>
      <w:r w:rsidRPr="00F95BFF">
        <w:t xml:space="preserve">    &lt;meta charset="UTF-8"&gt;</w:t>
      </w:r>
    </w:p>
    <w:p w:rsidR="00F95BFF" w:rsidRPr="00F95BFF" w:rsidRDefault="00F95BFF" w:rsidP="00F95BFF">
      <w:pPr>
        <w:pStyle w:val="manguon"/>
      </w:pPr>
      <w:r w:rsidRPr="00F95BFF">
        <w:t xml:space="preserve">    &lt;meta name="viewport" content="width=device-width, initial-scale=1.0"&gt;</w:t>
      </w:r>
    </w:p>
    <w:p w:rsidR="00F95BFF" w:rsidRPr="00F95BFF" w:rsidRDefault="00F95BFF" w:rsidP="00F95BFF">
      <w:pPr>
        <w:pStyle w:val="manguon"/>
      </w:pPr>
      <w:r w:rsidRPr="00F95BFF">
        <w:t xml:space="preserve">    &lt;title&gt;Tiechs Store | Đại Lý LD Perfume Oil&lt;/title&gt;</w:t>
      </w:r>
    </w:p>
    <w:p w:rsidR="00F95BFF" w:rsidRPr="00F95BFF" w:rsidRDefault="00F95BFF" w:rsidP="00F95BFF">
      <w:pPr>
        <w:pStyle w:val="manguon"/>
      </w:pPr>
      <w:r w:rsidRPr="00F95BFF">
        <w:t xml:space="preserve">    &lt;link href="https://cdn.jsdelivr.net/npm/bootstrap@5.3.3/</w:t>
      </w:r>
    </w:p>
    <w:p w:rsidR="00F95BFF" w:rsidRPr="00F95BFF" w:rsidRDefault="00F95BFF" w:rsidP="00F95BFF">
      <w:pPr>
        <w:pStyle w:val="manguon"/>
      </w:pPr>
      <w:r w:rsidRPr="00F95BFF">
        <w:t xml:space="preserve">          dist/css/bootstrap.min.css" rel="stylesheet"&gt;</w:t>
      </w:r>
    </w:p>
    <w:p w:rsidR="00F95BFF" w:rsidRPr="00F95BFF" w:rsidRDefault="00F95BFF" w:rsidP="00F95BFF">
      <w:pPr>
        <w:pStyle w:val="manguon"/>
      </w:pPr>
      <w:r w:rsidRPr="00F95BFF">
        <w:t xml:space="preserve">    &lt;link rel="stylesheet" href="css/style.css"&gt;</w:t>
      </w:r>
    </w:p>
    <w:p w:rsidR="00F95BFF" w:rsidRPr="006D7406" w:rsidRDefault="00F95BFF" w:rsidP="006D7406">
      <w:pPr>
        <w:pStyle w:val="manguon"/>
        <w:rPr>
          <w:lang w:val="vi-VN"/>
        </w:rPr>
      </w:pPr>
      <w:r w:rsidRPr="00F95BFF">
        <w:t>&lt;/head&gt;</w:t>
      </w:r>
    </w:p>
    <w:p w:rsidR="006D7406" w:rsidRDefault="006D7406" w:rsidP="006D7406">
      <w:pPr>
        <w:pStyle w:val="Heading4"/>
        <w:rPr>
          <w:lang w:val="vi-VN"/>
        </w:rPr>
      </w:pPr>
      <w:r>
        <w:rPr>
          <w:lang w:val="vi-VN"/>
        </w:rPr>
        <w:t>Phan tích kết quả</w:t>
      </w:r>
    </w:p>
    <w:p w:rsidR="006D7406" w:rsidRDefault="006D7406" w:rsidP="006D7406">
      <w:pPr>
        <w:pStyle w:val="noidung"/>
      </w:pPr>
      <w:r>
        <w:t>Khi trình duyệt nhận được tài liệu HTML5 với DOCTYPE đúng, nó sẽ kích hoạt chế độ hiển thị chuẩn (standards mode), đảm bảo CSS và JavaScript hoạt động nhất quán. Thẻ meta viewport giúp website tự điều chỉnh kích thước phù hợp với màn hình điện thoại, máy tính bảng hay máy tính để bàn.</w:t>
      </w:r>
    </w:p>
    <w:p w:rsidR="006D7406" w:rsidRDefault="006D7406" w:rsidP="006D7406">
      <w:pPr>
        <w:pStyle w:val="Heading4"/>
        <w:rPr>
          <w:lang w:val="vi-VN"/>
        </w:rPr>
      </w:pPr>
      <w:r>
        <w:rPr>
          <w:lang w:val="vi-VN"/>
        </w:rPr>
        <w:lastRenderedPageBreak/>
        <w:t>Liên kết với website Tiechs Store</w:t>
      </w:r>
    </w:p>
    <w:p w:rsidR="006D7406" w:rsidRDefault="006D7406" w:rsidP="006D7406">
      <w:pPr>
        <w:pStyle w:val="noidung"/>
      </w:pPr>
      <w:r>
        <w:t>Toàn bộ 5 trang của Tiechs Store (index.html, gioi-thieu.html, san-pham.html, chi-tiet.html, lien-he.html) đều sử dụng cấu trúc HTML5 chuẩn này. Thẻ &lt;link&gt; nạp Bootstrap 5 qua CDN giúp có sẵn toàn bộ component giao diện mà không cần tải về.</w:t>
      </w:r>
    </w:p>
    <w:p w:rsidR="006D7406" w:rsidRDefault="006D7406" w:rsidP="006D7406">
      <w:pPr>
        <w:pStyle w:val="Heading3"/>
        <w:rPr>
          <w:lang w:val="vi-VN"/>
        </w:rPr>
      </w:pPr>
      <w:bookmarkStart w:id="21" w:name="_Toc232108000"/>
      <w:r>
        <w:rPr>
          <w:lang w:val="vi-VN"/>
        </w:rPr>
        <w:t>Thẻ &lt;nav&gt;- Thanh điều hướng</w:t>
      </w:r>
      <w:bookmarkEnd w:id="21"/>
    </w:p>
    <w:p w:rsidR="006D7406" w:rsidRDefault="006D7406" w:rsidP="006D7406">
      <w:pPr>
        <w:pStyle w:val="Heading4"/>
        <w:rPr>
          <w:lang w:val="vi-VN"/>
        </w:rPr>
      </w:pPr>
      <w:r>
        <w:rPr>
          <w:lang w:val="vi-VN"/>
        </w:rPr>
        <w:t>Khái niệm</w:t>
      </w:r>
    </w:p>
    <w:p w:rsidR="006D7406" w:rsidRDefault="006D7406" w:rsidP="006D7406">
      <w:pPr>
        <w:pStyle w:val="noidung"/>
      </w:pPr>
      <w:r>
        <w:t>Thẻ &lt;nav&gt; là semantic element của HTML5, dùng để bọc các liên kết điều hướng chính của trang web [1]. Việc dùng &lt;nav&gt; thay vì &lt;div&gt; giúp trình đọc màn hình (screen reader) và công cụ tìm kiếm hiểu đây là khu vực điều hướng quan trọng.</w:t>
      </w:r>
    </w:p>
    <w:p w:rsidR="006D7406" w:rsidRDefault="006D7406" w:rsidP="006D7406">
      <w:pPr>
        <w:pStyle w:val="Heading4"/>
        <w:rPr>
          <w:lang w:val="vi-VN"/>
        </w:rPr>
      </w:pPr>
      <w:r>
        <w:rPr>
          <w:lang w:val="vi-VN"/>
        </w:rPr>
        <w:t>Cú pháp</w:t>
      </w:r>
    </w:p>
    <w:p w:rsidR="006D7406" w:rsidRDefault="006D7406" w:rsidP="006D7406">
      <w:pPr>
        <w:pStyle w:val="noidung"/>
        <w:rPr>
          <w:b/>
          <w:bCs/>
          <w:lang w:val="vi-VN"/>
        </w:rPr>
      </w:pPr>
      <w:r w:rsidRPr="006D7406">
        <w:rPr>
          <w:b/>
          <w:bCs/>
        </w:rPr>
        <w:t>Cú pháp thẻ &lt;nav&gt;</w:t>
      </w:r>
    </w:p>
    <w:p w:rsidR="006D7406" w:rsidRDefault="006D7406" w:rsidP="006D7406">
      <w:pPr>
        <w:pStyle w:val="manguon"/>
      </w:pPr>
      <w:r>
        <w:t>&lt;nav&gt;</w:t>
      </w:r>
    </w:p>
    <w:p w:rsidR="006D7406" w:rsidRDefault="006D7406" w:rsidP="006D7406">
      <w:pPr>
        <w:pStyle w:val="manguon"/>
      </w:pPr>
      <w:r>
        <w:t xml:space="preserve">    &lt;a href="trang1.html"&gt;Trang 1&lt;/a&gt;</w:t>
      </w:r>
    </w:p>
    <w:p w:rsidR="006D7406" w:rsidRDefault="006D7406" w:rsidP="006D7406">
      <w:pPr>
        <w:pStyle w:val="manguon"/>
      </w:pPr>
      <w:r>
        <w:t xml:space="preserve">    &lt;a href="trang2.html"&gt;Trang 2&lt;/a&gt;</w:t>
      </w:r>
    </w:p>
    <w:p w:rsidR="006D7406" w:rsidRDefault="006D7406" w:rsidP="006D7406">
      <w:pPr>
        <w:pStyle w:val="manguon"/>
        <w:rPr>
          <w:lang w:val="vi-VN"/>
        </w:rPr>
      </w:pPr>
      <w:r>
        <w:t>&lt;/nav&gt;</w:t>
      </w:r>
      <w:r>
        <w:tab/>
      </w:r>
    </w:p>
    <w:p w:rsidR="006D7406" w:rsidRDefault="006D7406" w:rsidP="006D7406">
      <w:pPr>
        <w:pStyle w:val="Heading4"/>
        <w:rPr>
          <w:lang w:val="vi-VN"/>
        </w:rPr>
      </w:pPr>
      <w:r>
        <w:rPr>
          <w:lang w:val="vi-VN"/>
        </w:rPr>
        <w:t>Giải thích cú pháp</w:t>
      </w:r>
    </w:p>
    <w:p w:rsidR="006D7406" w:rsidRDefault="006D7406" w:rsidP="006D7406">
      <w:pPr>
        <w:pStyle w:val="noidung"/>
      </w:pPr>
      <w:r>
        <w:t>Thẻ &lt;nav&gt; bọc các thẻ &lt;a&gt; (liên kết) hoặc danh sách &lt;ul&gt;/&lt;li&gt; chứa các mục menu. Khi kết hợp với Bootstrap, &lt;nav&gt; được mở rộng bằng các class để tạo navbar responsive có khả năng thu gọn trên màn hình nhỏ.</w:t>
      </w:r>
    </w:p>
    <w:p w:rsidR="006D7406" w:rsidRDefault="006D7406" w:rsidP="006D7406">
      <w:pPr>
        <w:pStyle w:val="Heading4"/>
        <w:rPr>
          <w:lang w:val="vi-VN"/>
        </w:rPr>
      </w:pPr>
      <w:r>
        <w:rPr>
          <w:lang w:val="vi-VN"/>
        </w:rPr>
        <w:t>Ví dụ mã nguồn từ dự án</w:t>
      </w:r>
    </w:p>
    <w:p w:rsidR="006D7406" w:rsidRDefault="006D7406" w:rsidP="006D7406">
      <w:pPr>
        <w:pStyle w:val="noidung"/>
        <w:rPr>
          <w:lang w:val="vi-VN"/>
        </w:rPr>
      </w:pPr>
      <w:r>
        <w:t>Đoạn mã dưới đây là thanh navbar được sử dụng trên tất cả các trang của Tiechs Store:</w:t>
      </w:r>
    </w:p>
    <w:p w:rsidR="006D7406" w:rsidRDefault="006D7406" w:rsidP="006D7406">
      <w:pPr>
        <w:pStyle w:val="noidung"/>
        <w:rPr>
          <w:b/>
          <w:bCs/>
          <w:lang w:val="vi-VN"/>
        </w:rPr>
      </w:pPr>
      <w:r w:rsidRPr="006D7406">
        <w:rPr>
          <w:b/>
          <w:bCs/>
        </w:rPr>
        <w:t>Navbar Bootstrap trong index.html</w:t>
      </w:r>
    </w:p>
    <w:p w:rsidR="006D7406" w:rsidRDefault="006D7406" w:rsidP="006D7406">
      <w:pPr>
        <w:pStyle w:val="manguon"/>
      </w:pPr>
      <w:r>
        <w:t>&lt;nav class="navbar navbar-expand-lg navbar-dark bg-black fixed-top shadow"&gt;</w:t>
      </w:r>
    </w:p>
    <w:p w:rsidR="006D7406" w:rsidRDefault="006D7406" w:rsidP="006D7406">
      <w:pPr>
        <w:pStyle w:val="manguon"/>
      </w:pPr>
      <w:r>
        <w:t xml:space="preserve">  &lt;div class="container"&gt;</w:t>
      </w:r>
    </w:p>
    <w:p w:rsidR="006D7406" w:rsidRDefault="006D7406" w:rsidP="006D7406">
      <w:pPr>
        <w:pStyle w:val="manguon"/>
      </w:pPr>
      <w:r>
        <w:lastRenderedPageBreak/>
        <w:t xml:space="preserve">    &lt;a class="navbar-brand fw-bold text-warning" href="index.html"&gt;</w:t>
      </w:r>
    </w:p>
    <w:p w:rsidR="006D7406" w:rsidRDefault="006D7406" w:rsidP="006D7406">
      <w:pPr>
        <w:pStyle w:val="manguon"/>
      </w:pPr>
      <w:r>
        <w:t xml:space="preserve">      TIECHS STORE</w:t>
      </w:r>
    </w:p>
    <w:p w:rsidR="006D7406" w:rsidRDefault="006D7406" w:rsidP="006D7406">
      <w:pPr>
        <w:pStyle w:val="manguon"/>
      </w:pPr>
      <w:r>
        <w:t xml:space="preserve">    &lt;/a&gt;</w:t>
      </w:r>
    </w:p>
    <w:p w:rsidR="006D7406" w:rsidRDefault="006D7406" w:rsidP="006D7406">
      <w:pPr>
        <w:pStyle w:val="manguon"/>
      </w:pPr>
      <w:r>
        <w:t xml:space="preserve">    &lt;button class="navbar-toggler" type="button"</w:t>
      </w:r>
    </w:p>
    <w:p w:rsidR="006D7406" w:rsidRDefault="006D7406" w:rsidP="006D7406">
      <w:pPr>
        <w:pStyle w:val="manguon"/>
      </w:pPr>
      <w:r>
        <w:t xml:space="preserve">      data-bs-toggle="collapse" data-bs-target="#menu"&gt;</w:t>
      </w:r>
    </w:p>
    <w:p w:rsidR="006D7406" w:rsidRDefault="006D7406" w:rsidP="006D7406">
      <w:pPr>
        <w:pStyle w:val="manguon"/>
      </w:pPr>
      <w:r>
        <w:t xml:space="preserve">      &lt;span class="navbar-toggler-icon"&gt;&lt;/span&gt;</w:t>
      </w:r>
    </w:p>
    <w:p w:rsidR="006D7406" w:rsidRDefault="006D7406" w:rsidP="006D7406">
      <w:pPr>
        <w:pStyle w:val="manguon"/>
      </w:pPr>
      <w:r>
        <w:t xml:space="preserve">    &lt;/button&gt;</w:t>
      </w:r>
    </w:p>
    <w:p w:rsidR="006D7406" w:rsidRDefault="006D7406" w:rsidP="006D7406">
      <w:pPr>
        <w:pStyle w:val="manguon"/>
      </w:pPr>
      <w:r>
        <w:t xml:space="preserve">    &lt;div class="collapse navbar-collapse" id="menu"&gt;</w:t>
      </w:r>
    </w:p>
    <w:p w:rsidR="006D7406" w:rsidRDefault="006D7406" w:rsidP="006D7406">
      <w:pPr>
        <w:pStyle w:val="manguon"/>
      </w:pPr>
      <w:r>
        <w:t xml:space="preserve">      &lt;ul class="navbar-nav ms-auto"&gt;</w:t>
      </w:r>
    </w:p>
    <w:p w:rsidR="006D7406" w:rsidRDefault="006D7406" w:rsidP="006D7406">
      <w:pPr>
        <w:pStyle w:val="manguon"/>
      </w:pPr>
      <w:r>
        <w:t xml:space="preserve">        &lt;li class="nav-item"&gt;</w:t>
      </w:r>
    </w:p>
    <w:p w:rsidR="006D7406" w:rsidRDefault="006D7406" w:rsidP="006D7406">
      <w:pPr>
        <w:pStyle w:val="manguon"/>
      </w:pPr>
      <w:r>
        <w:t xml:space="preserve">          &lt;a class="nav-link active text-warning" href="index.html"&gt;</w:t>
      </w:r>
    </w:p>
    <w:p w:rsidR="006D7406" w:rsidRDefault="006D7406" w:rsidP="006D7406">
      <w:pPr>
        <w:pStyle w:val="manguon"/>
      </w:pPr>
      <w:r>
        <w:t xml:space="preserve">            Trang Chủ</w:t>
      </w:r>
    </w:p>
    <w:p w:rsidR="006D7406" w:rsidRDefault="006D7406" w:rsidP="006D7406">
      <w:pPr>
        <w:pStyle w:val="manguon"/>
      </w:pPr>
      <w:r>
        <w:t xml:space="preserve">          &lt;/a&gt;</w:t>
      </w:r>
    </w:p>
    <w:p w:rsidR="006D7406" w:rsidRDefault="006D7406" w:rsidP="006D7406">
      <w:pPr>
        <w:pStyle w:val="manguon"/>
      </w:pPr>
      <w:r>
        <w:t xml:space="preserve">        &lt;/li&gt;</w:t>
      </w:r>
    </w:p>
    <w:p w:rsidR="006D7406" w:rsidRDefault="006D7406" w:rsidP="006D7406">
      <w:pPr>
        <w:pStyle w:val="manguon"/>
      </w:pPr>
      <w:r>
        <w:t xml:space="preserve">        &lt;li class="nav-item"&gt;</w:t>
      </w:r>
    </w:p>
    <w:p w:rsidR="006D7406" w:rsidRDefault="006D7406" w:rsidP="006D7406">
      <w:pPr>
        <w:pStyle w:val="manguon"/>
      </w:pPr>
      <w:r>
        <w:t xml:space="preserve">          &lt;a class="nav-link" href="html/san-pham.html"&gt;Sản Phẩm&lt;/a&gt;</w:t>
      </w:r>
    </w:p>
    <w:p w:rsidR="006D7406" w:rsidRDefault="006D7406" w:rsidP="006D7406">
      <w:pPr>
        <w:pStyle w:val="manguon"/>
      </w:pPr>
      <w:r>
        <w:t xml:space="preserve">        &lt;/li&gt;</w:t>
      </w:r>
    </w:p>
    <w:p w:rsidR="006D7406" w:rsidRDefault="006D7406" w:rsidP="006D7406">
      <w:pPr>
        <w:pStyle w:val="manguon"/>
      </w:pPr>
      <w:r>
        <w:t xml:space="preserve">      &lt;/ul&gt;</w:t>
      </w:r>
    </w:p>
    <w:p w:rsidR="006D7406" w:rsidRDefault="006D7406" w:rsidP="006D7406">
      <w:pPr>
        <w:pStyle w:val="manguon"/>
      </w:pPr>
      <w:r>
        <w:t xml:space="preserve">    &lt;/div&gt;</w:t>
      </w:r>
    </w:p>
    <w:p w:rsidR="006D7406" w:rsidRDefault="006D7406" w:rsidP="006D7406">
      <w:pPr>
        <w:pStyle w:val="manguon"/>
      </w:pPr>
      <w:r>
        <w:t xml:space="preserve">  &lt;/div&gt;</w:t>
      </w:r>
    </w:p>
    <w:p w:rsidR="006D7406" w:rsidRDefault="006D7406" w:rsidP="006D7406">
      <w:pPr>
        <w:pStyle w:val="manguon"/>
        <w:rPr>
          <w:lang w:val="vi-VN"/>
        </w:rPr>
      </w:pPr>
      <w:r>
        <w:t>&lt;/nav&gt;</w:t>
      </w:r>
    </w:p>
    <w:p w:rsidR="006D7406" w:rsidRDefault="006D7406" w:rsidP="006D7406">
      <w:pPr>
        <w:pStyle w:val="Heading4"/>
        <w:rPr>
          <w:lang w:val="vi-VN"/>
        </w:rPr>
      </w:pPr>
      <w:r>
        <w:rPr>
          <w:lang w:val="vi-VN"/>
        </w:rPr>
        <w:t>Phân tích kết quả</w:t>
      </w:r>
    </w:p>
    <w:p w:rsidR="006D7406" w:rsidRDefault="006D7406" w:rsidP="006D7406">
      <w:pPr>
        <w:pStyle w:val="noidung"/>
      </w:pPr>
      <w:r>
        <w:t>Class navbar-expand-lg làm cho menu thu gọn thành nút hamburger (</w:t>
      </w:r>
      <w:r>
        <w:rPr>
          <w:rFonts w:ascii="Segoe UI Symbol" w:hAnsi="Segoe UI Symbol" w:cs="Segoe UI Symbol"/>
        </w:rPr>
        <w:t>☰</w:t>
      </w:r>
      <w:r>
        <w:t>) trên màn hình dưới 992px. Class fixed-top giữ navbar cố định ở đầu trang khi cuộn. Class bg-black và text-warning tạo phối màu đen-vàng nhất quán với thương hiệu.</w:t>
      </w:r>
    </w:p>
    <w:p w:rsidR="006D7406" w:rsidRDefault="006D7406" w:rsidP="006D7406">
      <w:pPr>
        <w:pStyle w:val="Heading4"/>
        <w:rPr>
          <w:lang w:val="vi-VN"/>
        </w:rPr>
      </w:pPr>
      <w:r>
        <w:rPr>
          <w:lang w:val="vi-VN"/>
        </w:rPr>
        <w:t>Liên hệ với website Tiechs Store</w:t>
      </w:r>
    </w:p>
    <w:p w:rsidR="006D7406" w:rsidRDefault="006D7406" w:rsidP="006D7406">
      <w:pPr>
        <w:pStyle w:val="noidung"/>
        <w:rPr>
          <w:lang w:val="vi-VN"/>
        </w:rPr>
      </w:pPr>
      <w:r>
        <w:t>Navbar này được sử dụng đồng nhất trên cả 5 trang của website. Mục "active" được highlight màu vàng (text-warning) để cho biết người dùng đang ở trang nào. Khi bấm nút hamburger trên điện thoại, Bootstrap tự động hiện/ẩn menu qua class collapse.</w:t>
      </w:r>
    </w:p>
    <w:p w:rsidR="006D7406" w:rsidRDefault="006D7406" w:rsidP="006D7406">
      <w:pPr>
        <w:pStyle w:val="Heading3"/>
        <w:rPr>
          <w:lang w:val="vi-VN"/>
        </w:rPr>
      </w:pPr>
      <w:bookmarkStart w:id="22" w:name="_Toc232108001"/>
      <w:r>
        <w:rPr>
          <w:lang w:val="vi-VN"/>
        </w:rPr>
        <w:lastRenderedPageBreak/>
        <w:t>Thẻ &lt;section&gt;- Phân vùng nội dung</w:t>
      </w:r>
      <w:bookmarkEnd w:id="22"/>
    </w:p>
    <w:p w:rsidR="006D7406" w:rsidRDefault="006D7406" w:rsidP="006D7406">
      <w:pPr>
        <w:pStyle w:val="Heading4"/>
        <w:rPr>
          <w:lang w:val="vi-VN"/>
        </w:rPr>
      </w:pPr>
      <w:r>
        <w:rPr>
          <w:lang w:val="vi-VN"/>
        </w:rPr>
        <w:t xml:space="preserve">Khái </w:t>
      </w:r>
      <w:r w:rsidR="002716B6">
        <w:rPr>
          <w:lang w:val="vi-VN"/>
        </w:rPr>
        <w:t>niệm</w:t>
      </w:r>
    </w:p>
    <w:p w:rsidR="002716B6" w:rsidRDefault="002716B6" w:rsidP="002716B6">
      <w:pPr>
        <w:pStyle w:val="noidung"/>
      </w:pPr>
      <w:r>
        <w:t>Thẻ &lt;section&gt; là semantic element dùng để nhóm các nội dung có liên quan thành từng khối riêng biệt trong trang [1]. Mỗi &lt;section&gt; thường có tiêu đề riêng và mang một chủ đề cụ thể, giúp cấu trúc trang web rõ ràng và dễ bảo trì.</w:t>
      </w:r>
    </w:p>
    <w:p w:rsidR="002716B6" w:rsidRDefault="002716B6" w:rsidP="002716B6">
      <w:pPr>
        <w:pStyle w:val="Heading4"/>
        <w:rPr>
          <w:lang w:val="vi-VN"/>
        </w:rPr>
      </w:pPr>
      <w:r>
        <w:rPr>
          <w:lang w:val="vi-VN"/>
        </w:rPr>
        <w:t>Cú pháp</w:t>
      </w:r>
    </w:p>
    <w:p w:rsidR="002716B6" w:rsidRPr="002716B6" w:rsidRDefault="002716B6" w:rsidP="002716B6">
      <w:pPr>
        <w:pStyle w:val="noidung"/>
        <w:rPr>
          <w:b/>
          <w:bCs/>
          <w:lang w:val="vi-VN"/>
        </w:rPr>
      </w:pPr>
      <w:r w:rsidRPr="002716B6">
        <w:rPr>
          <w:b/>
          <w:bCs/>
        </w:rPr>
        <w:t>Cú pháp thẻ &lt;section&gt;</w:t>
      </w:r>
    </w:p>
    <w:p w:rsidR="002716B6" w:rsidRPr="002716B6" w:rsidRDefault="002716B6" w:rsidP="002716B6">
      <w:pPr>
        <w:pStyle w:val="manguon"/>
      </w:pPr>
      <w:r w:rsidRPr="002716B6">
        <w:t>&lt;section class="ten-class"&gt;</w:t>
      </w:r>
    </w:p>
    <w:p w:rsidR="002716B6" w:rsidRPr="002716B6" w:rsidRDefault="002716B6" w:rsidP="002716B6">
      <w:pPr>
        <w:pStyle w:val="manguon"/>
      </w:pPr>
      <w:r w:rsidRPr="002716B6">
        <w:t xml:space="preserve">    &lt;div class="container"&gt;</w:t>
      </w:r>
    </w:p>
    <w:p w:rsidR="002716B6" w:rsidRPr="002716B6" w:rsidRDefault="002716B6" w:rsidP="002716B6">
      <w:pPr>
        <w:pStyle w:val="manguon"/>
      </w:pPr>
      <w:r w:rsidRPr="002716B6">
        <w:t xml:space="preserve">        &lt;h2&gt;Tiêu đề section&lt;/h2&gt;</w:t>
      </w:r>
    </w:p>
    <w:p w:rsidR="002716B6" w:rsidRPr="002716B6" w:rsidRDefault="002716B6" w:rsidP="002716B6">
      <w:pPr>
        <w:pStyle w:val="manguon"/>
      </w:pPr>
      <w:r w:rsidRPr="002716B6">
        <w:t xml:space="preserve">        &lt;!-- Nội dung --&gt;</w:t>
      </w:r>
    </w:p>
    <w:p w:rsidR="002716B6" w:rsidRPr="002716B6" w:rsidRDefault="002716B6" w:rsidP="002716B6">
      <w:pPr>
        <w:pStyle w:val="manguon"/>
      </w:pPr>
      <w:r w:rsidRPr="002716B6">
        <w:t xml:space="preserve">    &lt;/div&gt;</w:t>
      </w:r>
    </w:p>
    <w:p w:rsidR="006D7406" w:rsidRDefault="002716B6" w:rsidP="002716B6">
      <w:pPr>
        <w:pStyle w:val="manguon"/>
        <w:rPr>
          <w:lang w:val="vi-VN"/>
        </w:rPr>
      </w:pPr>
      <w:r w:rsidRPr="002716B6">
        <w:t>&lt;/section&gt;</w:t>
      </w:r>
    </w:p>
    <w:p w:rsidR="002716B6" w:rsidRDefault="002716B6" w:rsidP="002716B6">
      <w:pPr>
        <w:pStyle w:val="Heading4"/>
        <w:rPr>
          <w:lang w:val="vi-VN"/>
        </w:rPr>
      </w:pPr>
      <w:r>
        <w:rPr>
          <w:lang w:val="vi-VN"/>
        </w:rPr>
        <w:t>Giải thích cú pháp</w:t>
      </w:r>
    </w:p>
    <w:p w:rsidR="002716B6" w:rsidRDefault="002716B6" w:rsidP="002716B6">
      <w:pPr>
        <w:pStyle w:val="noidung"/>
      </w:pPr>
      <w:r>
        <w:t>Thẻ &lt;section&gt; thường được kết hợp với class CSS để định kiểu riêng cho từng vùng nội dung. &lt;div class="container"&gt; bên trong giới hạn chiều rộng nội dung và căn giữa theo chuẩn Bootstrap.</w:t>
      </w:r>
    </w:p>
    <w:p w:rsidR="002716B6" w:rsidRDefault="002716B6" w:rsidP="002716B6">
      <w:pPr>
        <w:pStyle w:val="Heading4"/>
        <w:rPr>
          <w:lang w:val="vi-VN"/>
        </w:rPr>
      </w:pPr>
      <w:r>
        <w:rPr>
          <w:lang w:val="vi-VN"/>
        </w:rPr>
        <w:t>Ví dụ mã nguồn dự án</w:t>
      </w:r>
    </w:p>
    <w:p w:rsidR="002716B6" w:rsidRDefault="002716B6" w:rsidP="002716B6">
      <w:pPr>
        <w:pStyle w:val="noidung"/>
      </w:pPr>
      <w:r>
        <w:t>Đoạn mã dưới đây là hero section (section đầu tiên) của trang chủ Tiechs Store:</w:t>
      </w:r>
    </w:p>
    <w:p w:rsidR="002716B6" w:rsidRDefault="002716B6" w:rsidP="002716B6">
      <w:pPr>
        <w:pStyle w:val="noidung"/>
        <w:rPr>
          <w:b/>
          <w:bCs/>
          <w:lang w:val="vi-VN"/>
        </w:rPr>
      </w:pPr>
      <w:r w:rsidRPr="002716B6">
        <w:rPr>
          <w:b/>
          <w:bCs/>
        </w:rPr>
        <w:t>Hero section trong index.html</w:t>
      </w:r>
    </w:p>
    <w:p w:rsidR="002716B6" w:rsidRPr="002716B6" w:rsidRDefault="002716B6" w:rsidP="002716B6">
      <w:pPr>
        <w:pStyle w:val="manguon"/>
      </w:pPr>
      <w:r w:rsidRPr="002716B6">
        <w:t>&lt;section class="hero"&gt;</w:t>
      </w:r>
    </w:p>
    <w:p w:rsidR="002716B6" w:rsidRPr="002716B6" w:rsidRDefault="002716B6" w:rsidP="002716B6">
      <w:pPr>
        <w:pStyle w:val="manguon"/>
      </w:pPr>
      <w:r w:rsidRPr="002716B6">
        <w:t xml:space="preserve">  &lt;div class="container text-center"&gt;</w:t>
      </w:r>
    </w:p>
    <w:p w:rsidR="002716B6" w:rsidRPr="002716B6" w:rsidRDefault="002716B6" w:rsidP="002716B6">
      <w:pPr>
        <w:pStyle w:val="manguon"/>
      </w:pPr>
      <w:r w:rsidRPr="002716B6">
        <w:t xml:space="preserve">    &lt;h5 class="text-warning"&gt;LD PERFUME OIL&lt;/h5&gt;</w:t>
      </w:r>
    </w:p>
    <w:p w:rsidR="002716B6" w:rsidRPr="002716B6" w:rsidRDefault="002716B6" w:rsidP="002716B6">
      <w:pPr>
        <w:pStyle w:val="manguon"/>
      </w:pPr>
      <w:r w:rsidRPr="002716B6">
        <w:t xml:space="preserve">    &lt;h1 class="display-2 fw-bold"&gt;TIECHS STORE&lt;/h1&gt;</w:t>
      </w:r>
    </w:p>
    <w:p w:rsidR="002716B6" w:rsidRPr="002716B6" w:rsidRDefault="002716B6" w:rsidP="002716B6">
      <w:pPr>
        <w:pStyle w:val="manguon"/>
      </w:pPr>
      <w:r w:rsidRPr="002716B6">
        <w:t xml:space="preserve">    &lt;p class="lead"&gt;</w:t>
      </w:r>
    </w:p>
    <w:p w:rsidR="002716B6" w:rsidRPr="002716B6" w:rsidRDefault="002716B6" w:rsidP="002716B6">
      <w:pPr>
        <w:pStyle w:val="manguon"/>
      </w:pPr>
      <w:r w:rsidRPr="002716B6">
        <w:t xml:space="preserve">      36 mùi hương cao cấp dành cho nam và nữ.&lt;br&gt;</w:t>
      </w:r>
    </w:p>
    <w:p w:rsidR="002716B6" w:rsidRPr="002716B6" w:rsidRDefault="002716B6" w:rsidP="002716B6">
      <w:pPr>
        <w:pStyle w:val="manguon"/>
      </w:pPr>
      <w:r w:rsidRPr="002716B6">
        <w:t xml:space="preserve">      Tinh dầu nước hoa lưu hương từ 12 - 24 giờ.</w:t>
      </w:r>
    </w:p>
    <w:p w:rsidR="002716B6" w:rsidRPr="002716B6" w:rsidRDefault="002716B6" w:rsidP="002716B6">
      <w:pPr>
        <w:pStyle w:val="manguon"/>
      </w:pPr>
      <w:r w:rsidRPr="002716B6">
        <w:t xml:space="preserve">    &lt;/p&gt;</w:t>
      </w:r>
    </w:p>
    <w:p w:rsidR="002716B6" w:rsidRPr="002716B6" w:rsidRDefault="002716B6" w:rsidP="002716B6">
      <w:pPr>
        <w:pStyle w:val="manguon"/>
      </w:pPr>
      <w:r w:rsidRPr="002716B6">
        <w:t xml:space="preserve">    &lt;a href="html/san-pham.html" class="btn btn-warning btn-lg"&gt;</w:t>
      </w:r>
    </w:p>
    <w:p w:rsidR="002716B6" w:rsidRPr="002716B6" w:rsidRDefault="002716B6" w:rsidP="002716B6">
      <w:pPr>
        <w:pStyle w:val="manguon"/>
      </w:pPr>
      <w:r w:rsidRPr="002716B6">
        <w:lastRenderedPageBreak/>
        <w:t xml:space="preserve">      Khám Phá Ngay</w:t>
      </w:r>
    </w:p>
    <w:p w:rsidR="002716B6" w:rsidRPr="002716B6" w:rsidRDefault="002716B6" w:rsidP="002716B6">
      <w:pPr>
        <w:pStyle w:val="manguon"/>
      </w:pPr>
      <w:r w:rsidRPr="002716B6">
        <w:t xml:space="preserve">    &lt;/a&gt;</w:t>
      </w:r>
    </w:p>
    <w:p w:rsidR="002716B6" w:rsidRPr="002716B6" w:rsidRDefault="002716B6" w:rsidP="002716B6">
      <w:pPr>
        <w:pStyle w:val="manguon"/>
      </w:pPr>
      <w:r w:rsidRPr="002716B6">
        <w:t xml:space="preserve">  &lt;/div&gt;</w:t>
      </w:r>
    </w:p>
    <w:p w:rsidR="002716B6" w:rsidRDefault="002716B6" w:rsidP="002716B6">
      <w:pPr>
        <w:pStyle w:val="manguon"/>
        <w:rPr>
          <w:lang w:val="vi-VN"/>
        </w:rPr>
      </w:pPr>
      <w:r w:rsidRPr="002716B6">
        <w:t>&lt;/section&gt;</w:t>
      </w:r>
    </w:p>
    <w:p w:rsidR="002716B6" w:rsidRDefault="002716B6" w:rsidP="002716B6">
      <w:pPr>
        <w:pStyle w:val="Heading4"/>
        <w:rPr>
          <w:lang w:val="vi-VN"/>
        </w:rPr>
      </w:pPr>
      <w:r>
        <w:rPr>
          <w:lang w:val="vi-VN"/>
        </w:rPr>
        <w:t>Phân tích kết quả</w:t>
      </w:r>
    </w:p>
    <w:p w:rsidR="002716B6" w:rsidRDefault="002716B6" w:rsidP="002716B6">
      <w:pPr>
        <w:pStyle w:val="noidung"/>
      </w:pPr>
      <w:r>
        <w:t>Section được CSS định nghĩa với class .hero có background gradient đen, chiều cao 90vh và display: flex align-items: center để căn chữ theo chiều dọc. Nút "Khám Phá Ngay" màu vàng (btn-warning) nổi bật, thu hút người dùng bấm vào.</w:t>
      </w:r>
    </w:p>
    <w:p w:rsidR="002716B6" w:rsidRDefault="002716B6" w:rsidP="002716B6">
      <w:pPr>
        <w:pStyle w:val="Heading4"/>
        <w:rPr>
          <w:lang w:val="vi-VN"/>
        </w:rPr>
      </w:pPr>
      <w:r>
        <w:rPr>
          <w:lang w:val="vi-VN"/>
        </w:rPr>
        <w:t>Liên hệ với website Tiechs Store</w:t>
      </w:r>
    </w:p>
    <w:p w:rsidR="002716B6" w:rsidRDefault="002716B6" w:rsidP="002716B6">
      <w:pPr>
        <w:pStyle w:val="noidung"/>
      </w:pPr>
      <w:r>
        <w:t>Trang chủ Tiechs Store có 6 thẻ &lt;section&gt; riêng biệt: Hero, Ưu điểm, Best Seller, Promo Banner, Đánh giá khách hàng và Liên hệ. Mỗi section có CSS riêng tạo sự phong phú về bố cục và màu sắc trong khi vẫn nhất quán về thương hiệu.</w:t>
      </w:r>
    </w:p>
    <w:p w:rsidR="002716B6" w:rsidRDefault="002716B6" w:rsidP="002716B6">
      <w:pPr>
        <w:pStyle w:val="Heading3"/>
        <w:rPr>
          <w:lang w:val="vi-VN"/>
        </w:rPr>
      </w:pPr>
      <w:bookmarkStart w:id="23" w:name="_Toc232108002"/>
      <w:r>
        <w:rPr>
          <w:lang w:val="vi-VN"/>
        </w:rPr>
        <w:t>Thẻ &lt;footer&gt;- Chân trang</w:t>
      </w:r>
      <w:bookmarkEnd w:id="23"/>
    </w:p>
    <w:p w:rsidR="002716B6" w:rsidRDefault="002716B6" w:rsidP="002716B6">
      <w:pPr>
        <w:pStyle w:val="Heading4"/>
        <w:rPr>
          <w:lang w:val="vi-VN"/>
        </w:rPr>
      </w:pPr>
      <w:r>
        <w:rPr>
          <w:lang w:val="vi-VN"/>
        </w:rPr>
        <w:t>Khái niệm</w:t>
      </w:r>
    </w:p>
    <w:p w:rsidR="002716B6" w:rsidRPr="002716B6" w:rsidRDefault="002716B6" w:rsidP="002716B6">
      <w:pPr>
        <w:pStyle w:val="noidung"/>
      </w:pPr>
      <w:r w:rsidRPr="002716B6">
        <w:t>Thẻ &lt;footer&gt; là semantic element dùng để định nghĩa phần chân trang, thường chứa thông tin liên hệ, bản quyền, liên kết phụ [1]. Việc dùng &lt;footer&gt; thay vì &lt;div&gt; giúp máy tìm kiếm nhận biết đây là thông tin tóm tắt của trang.</w:t>
      </w:r>
    </w:p>
    <w:p w:rsidR="002716B6" w:rsidRDefault="002716B6" w:rsidP="002716B6">
      <w:pPr>
        <w:pStyle w:val="Heading4"/>
        <w:rPr>
          <w:lang w:val="vi-VN"/>
        </w:rPr>
      </w:pPr>
      <w:r>
        <w:rPr>
          <w:lang w:val="vi-VN"/>
        </w:rPr>
        <w:t>Cú pháp</w:t>
      </w:r>
    </w:p>
    <w:p w:rsidR="002716B6" w:rsidRPr="002716B6" w:rsidRDefault="002716B6" w:rsidP="002716B6">
      <w:pPr>
        <w:pStyle w:val="noidung"/>
        <w:rPr>
          <w:b/>
          <w:bCs/>
          <w:lang w:val="vi-VN"/>
        </w:rPr>
      </w:pPr>
      <w:r w:rsidRPr="002716B6">
        <w:rPr>
          <w:b/>
          <w:bCs/>
        </w:rPr>
        <w:t>Cú pháp thẻ &lt;footer&gt;</w:t>
      </w:r>
    </w:p>
    <w:p w:rsidR="002716B6" w:rsidRPr="002716B6" w:rsidRDefault="002716B6" w:rsidP="002716B6">
      <w:pPr>
        <w:pStyle w:val="manguon"/>
      </w:pPr>
      <w:r w:rsidRPr="002716B6">
        <w:t>&lt;footer&gt;</w:t>
      </w:r>
    </w:p>
    <w:p w:rsidR="002716B6" w:rsidRPr="002716B6" w:rsidRDefault="002716B6" w:rsidP="002716B6">
      <w:pPr>
        <w:pStyle w:val="manguon"/>
      </w:pPr>
      <w:r w:rsidRPr="002716B6">
        <w:t xml:space="preserve">    &lt;p&gt;Bản quyền © 2026&lt;/p&gt;</w:t>
      </w:r>
    </w:p>
    <w:p w:rsidR="002716B6" w:rsidRDefault="002716B6" w:rsidP="002716B6">
      <w:pPr>
        <w:pStyle w:val="manguon"/>
        <w:rPr>
          <w:lang w:val="vi-VN"/>
        </w:rPr>
      </w:pPr>
      <w:r w:rsidRPr="002716B6">
        <w:t>&lt;/footer&gt;</w:t>
      </w:r>
    </w:p>
    <w:p w:rsidR="002716B6" w:rsidRDefault="002716B6" w:rsidP="002716B6">
      <w:pPr>
        <w:pStyle w:val="Heading4"/>
        <w:rPr>
          <w:lang w:val="vi-VN"/>
        </w:rPr>
      </w:pPr>
      <w:r>
        <w:rPr>
          <w:lang w:val="vi-VN"/>
        </w:rPr>
        <w:t>Ví dụ mã nguồn từ dự án</w:t>
      </w:r>
    </w:p>
    <w:p w:rsidR="002716B6" w:rsidRPr="002716B6" w:rsidRDefault="002716B6" w:rsidP="002716B6">
      <w:pPr>
        <w:pStyle w:val="noidung"/>
        <w:rPr>
          <w:b/>
          <w:bCs/>
          <w:lang w:val="vi-VN"/>
        </w:rPr>
      </w:pPr>
      <w:r w:rsidRPr="002716B6">
        <w:rPr>
          <w:b/>
          <w:bCs/>
        </w:rPr>
        <w:t>Footer trong chi-tiet.html</w:t>
      </w:r>
    </w:p>
    <w:p w:rsidR="002716B6" w:rsidRPr="002716B6" w:rsidRDefault="002716B6" w:rsidP="002716B6">
      <w:pPr>
        <w:pStyle w:val="manguon"/>
      </w:pPr>
      <w:r w:rsidRPr="002716B6">
        <w:t>&lt;footer class="bg-black text-white py-4"&gt;</w:t>
      </w:r>
    </w:p>
    <w:p w:rsidR="002716B6" w:rsidRPr="002716B6" w:rsidRDefault="002716B6" w:rsidP="002716B6">
      <w:pPr>
        <w:pStyle w:val="manguon"/>
      </w:pPr>
      <w:r w:rsidRPr="002716B6">
        <w:t xml:space="preserve">  &lt;div class="container text-center"&gt;</w:t>
      </w:r>
    </w:p>
    <w:p w:rsidR="002716B6" w:rsidRPr="002716B6" w:rsidRDefault="002716B6" w:rsidP="002716B6">
      <w:pPr>
        <w:pStyle w:val="manguon"/>
      </w:pPr>
      <w:r w:rsidRPr="002716B6">
        <w:t xml:space="preserve">    &lt;h4 class="text-warning"&gt;TIECHS STORE&lt;/h4&gt;</w:t>
      </w:r>
    </w:p>
    <w:p w:rsidR="002716B6" w:rsidRPr="002716B6" w:rsidRDefault="002716B6" w:rsidP="002716B6">
      <w:pPr>
        <w:pStyle w:val="manguon"/>
      </w:pPr>
      <w:r w:rsidRPr="002716B6">
        <w:t xml:space="preserve">    &lt;p class="mb-1"&gt;Đại lý LD Perfume Oil chính hãng&lt;/p&gt;</w:t>
      </w:r>
    </w:p>
    <w:p w:rsidR="002716B6" w:rsidRPr="002716B6" w:rsidRDefault="002716B6" w:rsidP="002716B6">
      <w:pPr>
        <w:pStyle w:val="manguon"/>
      </w:pPr>
      <w:r w:rsidRPr="002716B6">
        <w:lastRenderedPageBreak/>
        <w:t xml:space="preserve">    &lt;p class="small"&gt;</w:t>
      </w:r>
      <w:r w:rsidRPr="002716B6">
        <w:rPr>
          <w:rFonts w:ascii="Segoe UI Emoji" w:hAnsi="Segoe UI Emoji" w:cs="Segoe UI Emoji"/>
        </w:rPr>
        <w:t>📞</w:t>
      </w:r>
      <w:r w:rsidRPr="002716B6">
        <w:t xml:space="preserve"> 0337205206  |  </w:t>
      </w:r>
      <w:r w:rsidRPr="002716B6">
        <w:rPr>
          <w:rFonts w:ascii="Segoe UI Emoji" w:hAnsi="Segoe UI Emoji" w:cs="Segoe UI Emoji"/>
        </w:rPr>
        <w:t>📧</w:t>
      </w:r>
      <w:r w:rsidRPr="002716B6">
        <w:t xml:space="preserve"> hdhieu544@gmail.com&lt;/p&gt;</w:t>
      </w:r>
    </w:p>
    <w:p w:rsidR="002716B6" w:rsidRPr="002716B6" w:rsidRDefault="002716B6" w:rsidP="002716B6">
      <w:pPr>
        <w:pStyle w:val="manguon"/>
      </w:pPr>
      <w:r w:rsidRPr="002716B6">
        <w:t xml:space="preserve">    &lt;p class="small mb-0"&gt;© 2026 Dương Thành Hiếu&lt;/p&gt;</w:t>
      </w:r>
    </w:p>
    <w:p w:rsidR="002716B6" w:rsidRPr="002716B6" w:rsidRDefault="002716B6" w:rsidP="002716B6">
      <w:pPr>
        <w:pStyle w:val="manguon"/>
      </w:pPr>
      <w:r w:rsidRPr="002716B6">
        <w:t xml:space="preserve">  &lt;/div&gt;</w:t>
      </w:r>
    </w:p>
    <w:p w:rsidR="002716B6" w:rsidRPr="002716B6" w:rsidRDefault="002716B6" w:rsidP="002716B6">
      <w:pPr>
        <w:pStyle w:val="manguon"/>
        <w:rPr>
          <w:lang w:val="vi-VN"/>
        </w:rPr>
      </w:pPr>
      <w:r w:rsidRPr="002716B6">
        <w:t>&lt;/footer&gt;</w:t>
      </w:r>
    </w:p>
    <w:p w:rsidR="002716B6" w:rsidRDefault="002716B6" w:rsidP="002716B6">
      <w:pPr>
        <w:pStyle w:val="Heading4"/>
        <w:rPr>
          <w:lang w:val="vi-VN"/>
        </w:rPr>
      </w:pPr>
      <w:r>
        <w:rPr>
          <w:lang w:val="vi-VN"/>
        </w:rPr>
        <w:t>Kết quả và phân tích</w:t>
      </w:r>
    </w:p>
    <w:p w:rsidR="002716B6" w:rsidRDefault="002716B6" w:rsidP="002716B6">
      <w:pPr>
        <w:pStyle w:val="noidung"/>
      </w:pPr>
      <w:r>
        <w:t>Footer có nền đen (bg-black), chữ trắng (text-white), logo Tiechs Store màu vàng (text-warning), hiển thị đầy đủ số điện thoại và email. Thiết kế đơn giản nhưng đầy đủ thông tin liên hệ, nhất quán trên tất cả 5 trang.</w:t>
      </w:r>
    </w:p>
    <w:p w:rsidR="002716B6" w:rsidRDefault="002716B6" w:rsidP="002716B6">
      <w:pPr>
        <w:pStyle w:val="Heading4"/>
        <w:rPr>
          <w:lang w:val="vi-VN"/>
        </w:rPr>
      </w:pPr>
      <w:r>
        <w:rPr>
          <w:lang w:val="vi-VN"/>
        </w:rPr>
        <w:t>Liên hệ với website Tiechs Store</w:t>
      </w:r>
    </w:p>
    <w:p w:rsidR="002716B6" w:rsidRDefault="002716B6" w:rsidP="002716B6">
      <w:pPr>
        <w:pStyle w:val="noidung"/>
      </w:pPr>
      <w:r>
        <w:t>Footer được tái sử dụng giống nhau trên cả 5 trang, đảm bảo người dùng ở bất kỳ trang nào cũng có thể tìm thấy thông tin liên hệ của Tiechs Store mà không cần quay lại trang chủ.</w:t>
      </w:r>
    </w:p>
    <w:p w:rsidR="002716B6" w:rsidRDefault="002716B6" w:rsidP="002716B6">
      <w:pPr>
        <w:pStyle w:val="Heading3"/>
        <w:rPr>
          <w:lang w:val="vi-VN"/>
        </w:rPr>
      </w:pPr>
      <w:bookmarkStart w:id="24" w:name="_Toc232108003"/>
      <w:r>
        <w:rPr>
          <w:lang w:val="vi-VN"/>
        </w:rPr>
        <w:t xml:space="preserve">Thẻ </w:t>
      </w:r>
      <w:r w:rsidR="00976D00">
        <w:rPr>
          <w:lang w:val="vi-VN"/>
        </w:rPr>
        <w:t>&lt;form&gt;, &lt;input&gt;, &lt;button&gt;- Biểu mẫu</w:t>
      </w:r>
      <w:bookmarkEnd w:id="24"/>
    </w:p>
    <w:p w:rsidR="00976D00" w:rsidRDefault="00976D00" w:rsidP="00976D00">
      <w:pPr>
        <w:pStyle w:val="Heading4"/>
        <w:rPr>
          <w:lang w:val="vi-VN"/>
        </w:rPr>
      </w:pPr>
      <w:r>
        <w:rPr>
          <w:lang w:val="vi-VN"/>
        </w:rPr>
        <w:t>Khái niệm</w:t>
      </w:r>
    </w:p>
    <w:p w:rsidR="00976D00" w:rsidRPr="00976D00" w:rsidRDefault="00976D00" w:rsidP="00976D00">
      <w:pPr>
        <w:pStyle w:val="noidung"/>
        <w:rPr>
          <w:lang w:val="vi-VN"/>
        </w:rPr>
      </w:pPr>
      <w:r>
        <w:t>Thẻ &lt;form&gt; định nghĩa biểu mẫu để thu thập dữ liệu từ người dùng [1]. Thẻ &lt;input&gt; tạo các trường nhập liệu với nhiều kiểu dữ liệu khác nhau (text, email, tel...). Thẻ &lt;button type="submit"&gt; tạo nút gửi biểu mẫu.</w:t>
      </w:r>
    </w:p>
    <w:p w:rsidR="00976D00" w:rsidRPr="00976D00" w:rsidRDefault="00976D00" w:rsidP="00976D00">
      <w:pPr>
        <w:pStyle w:val="Heading4"/>
        <w:rPr>
          <w:lang w:val="vi-VN"/>
        </w:rPr>
      </w:pPr>
      <w:r>
        <w:rPr>
          <w:lang w:val="vi-VN"/>
        </w:rPr>
        <w:t>Cú pháp</w:t>
      </w:r>
    </w:p>
    <w:p w:rsidR="00976D00" w:rsidRDefault="00976D00" w:rsidP="00976D00">
      <w:pPr>
        <w:pStyle w:val="noidung"/>
        <w:rPr>
          <w:b/>
          <w:bCs/>
          <w:lang w:val="vi-VN"/>
        </w:rPr>
      </w:pPr>
      <w:r w:rsidRPr="00976D00">
        <w:rPr>
          <w:b/>
          <w:bCs/>
        </w:rPr>
        <w:t>Cú pháp form, input, button</w:t>
      </w:r>
    </w:p>
    <w:p w:rsidR="00976D00" w:rsidRPr="00976D00" w:rsidRDefault="00976D00" w:rsidP="00976D00">
      <w:pPr>
        <w:pStyle w:val="manguon"/>
      </w:pPr>
      <w:r w:rsidRPr="00976D00">
        <w:t>&lt;form id="mauForm"&gt;</w:t>
      </w:r>
    </w:p>
    <w:p w:rsidR="00976D00" w:rsidRPr="00976D00" w:rsidRDefault="00976D00" w:rsidP="00976D00">
      <w:pPr>
        <w:pStyle w:val="manguon"/>
      </w:pPr>
      <w:r w:rsidRPr="00976D00">
        <w:t xml:space="preserve">    &lt;input type="text" placeholder="Họ và tên" required&gt;</w:t>
      </w:r>
    </w:p>
    <w:p w:rsidR="00976D00" w:rsidRPr="00976D00" w:rsidRDefault="00976D00" w:rsidP="00976D00">
      <w:pPr>
        <w:pStyle w:val="manguon"/>
      </w:pPr>
      <w:r w:rsidRPr="00976D00">
        <w:t xml:space="preserve">    &lt;input type="email" placeholder="Email" required&gt;</w:t>
      </w:r>
    </w:p>
    <w:p w:rsidR="00976D00" w:rsidRPr="00976D00" w:rsidRDefault="00976D00" w:rsidP="00976D00">
      <w:pPr>
        <w:pStyle w:val="manguon"/>
      </w:pPr>
      <w:r w:rsidRPr="00976D00">
        <w:t xml:space="preserve">    &lt;button type="submit"&gt;Gửi&lt;/button&gt;</w:t>
      </w:r>
    </w:p>
    <w:p w:rsidR="00976D00" w:rsidRDefault="00976D00" w:rsidP="00976D00">
      <w:pPr>
        <w:pStyle w:val="manguon"/>
        <w:rPr>
          <w:lang w:val="vi-VN"/>
        </w:rPr>
      </w:pPr>
      <w:r w:rsidRPr="00976D00">
        <w:t>&lt;/form&gt;</w:t>
      </w:r>
    </w:p>
    <w:p w:rsidR="00976D00" w:rsidRDefault="00976D00" w:rsidP="00976D00">
      <w:pPr>
        <w:pStyle w:val="Heading4"/>
        <w:rPr>
          <w:lang w:val="vi-VN"/>
        </w:rPr>
      </w:pPr>
      <w:r>
        <w:rPr>
          <w:lang w:val="vi-VN"/>
        </w:rPr>
        <w:t>Giải thích cú pháp</w:t>
      </w:r>
    </w:p>
    <w:p w:rsidR="00976D00" w:rsidRDefault="00976D00" w:rsidP="00976D00">
      <w:pPr>
        <w:pStyle w:val="noidung"/>
        <w:rPr>
          <w:lang w:val="vi-VN"/>
        </w:rPr>
      </w:pPr>
      <w:r>
        <w:t xml:space="preserve">Thuộc tính id="mauForm" giúp JavaScript truy cập form qua getElementById. Thuộc tính required bắt buộc người dùng phải điền trước khi </w:t>
      </w:r>
      <w:r>
        <w:lastRenderedPageBreak/>
        <w:t>submit. Thuộc tính type="tel" hiển thị bàn phím số trên điện thoại thay vì bàn phím chữ.</w:t>
      </w:r>
    </w:p>
    <w:p w:rsidR="00976D00" w:rsidRDefault="00976D00" w:rsidP="00976D00">
      <w:pPr>
        <w:pStyle w:val="Heading4"/>
        <w:rPr>
          <w:lang w:val="vi-VN"/>
        </w:rPr>
      </w:pPr>
      <w:r>
        <w:rPr>
          <w:lang w:val="vi-VN"/>
        </w:rPr>
        <w:t>Ví dụ mã nguồn từ dự án</w:t>
      </w:r>
    </w:p>
    <w:p w:rsidR="00976D00" w:rsidRDefault="00976D00" w:rsidP="00976D00">
      <w:pPr>
        <w:pStyle w:val="noidung"/>
        <w:rPr>
          <w:b/>
          <w:bCs/>
          <w:lang w:val="vi-VN"/>
        </w:rPr>
      </w:pPr>
      <w:r w:rsidRPr="00976D00">
        <w:rPr>
          <w:b/>
          <w:bCs/>
        </w:rPr>
        <w:t>Form đặt hàng trong chi-tiet.html</w:t>
      </w:r>
    </w:p>
    <w:p w:rsidR="00976D00" w:rsidRPr="00976D00" w:rsidRDefault="00976D00" w:rsidP="00976D00">
      <w:pPr>
        <w:pStyle w:val="manguon"/>
      </w:pPr>
      <w:r w:rsidRPr="00976D00">
        <w:t>&lt;form id="orderForm"&gt;</w:t>
      </w:r>
    </w:p>
    <w:p w:rsidR="00976D00" w:rsidRPr="00976D00" w:rsidRDefault="00976D00" w:rsidP="00976D00">
      <w:pPr>
        <w:pStyle w:val="manguon"/>
      </w:pPr>
      <w:r w:rsidRPr="00976D00">
        <w:t xml:space="preserve">  &lt;input type="text" class="form-control mb-3"</w:t>
      </w:r>
    </w:p>
    <w:p w:rsidR="00976D00" w:rsidRPr="00976D00" w:rsidRDefault="00976D00" w:rsidP="00976D00">
      <w:pPr>
        <w:pStyle w:val="manguon"/>
      </w:pPr>
      <w:r w:rsidRPr="00976D00">
        <w:t xml:space="preserve">         placeholder="Họ và tên" required&gt;</w:t>
      </w:r>
    </w:p>
    <w:p w:rsidR="00976D00" w:rsidRPr="00976D00" w:rsidRDefault="00976D00" w:rsidP="00976D00">
      <w:pPr>
        <w:pStyle w:val="manguon"/>
      </w:pPr>
      <w:r w:rsidRPr="00976D00">
        <w:t xml:space="preserve">  &lt;input type="tel" class="form-control mb-3"</w:t>
      </w:r>
    </w:p>
    <w:p w:rsidR="00976D00" w:rsidRPr="00976D00" w:rsidRDefault="00976D00" w:rsidP="00976D00">
      <w:pPr>
        <w:pStyle w:val="manguon"/>
      </w:pPr>
      <w:r w:rsidRPr="00976D00">
        <w:t xml:space="preserve">         placeholder="Số điện thoại" required&gt;</w:t>
      </w:r>
    </w:p>
    <w:p w:rsidR="00976D00" w:rsidRPr="00976D00" w:rsidRDefault="00976D00" w:rsidP="00976D00">
      <w:pPr>
        <w:pStyle w:val="manguon"/>
      </w:pPr>
      <w:r w:rsidRPr="00976D00">
        <w:t xml:space="preserve">  &lt;input type="text" class="form-control mb-3"</w:t>
      </w:r>
    </w:p>
    <w:p w:rsidR="00976D00" w:rsidRPr="00976D00" w:rsidRDefault="00976D00" w:rsidP="00976D00">
      <w:pPr>
        <w:pStyle w:val="manguon"/>
      </w:pPr>
      <w:r w:rsidRPr="00976D00">
        <w:t xml:space="preserve">         placeholder="Địa chỉ nhận hàng" required&gt;</w:t>
      </w:r>
    </w:p>
    <w:p w:rsidR="00976D00" w:rsidRPr="00976D00" w:rsidRDefault="00976D00" w:rsidP="00976D00">
      <w:pPr>
        <w:pStyle w:val="manguon"/>
      </w:pPr>
      <w:r w:rsidRPr="00976D00">
        <w:t xml:space="preserve">  &lt;input type="text" class="form-control mb-3"</w:t>
      </w:r>
    </w:p>
    <w:p w:rsidR="00976D00" w:rsidRPr="00976D00" w:rsidRDefault="00976D00" w:rsidP="00976D00">
      <w:pPr>
        <w:pStyle w:val="manguon"/>
      </w:pPr>
      <w:r w:rsidRPr="00976D00">
        <w:t xml:space="preserve">         id="orderProduct" placeholder="Sản phẩm" readonly&gt;</w:t>
      </w:r>
    </w:p>
    <w:p w:rsidR="00976D00" w:rsidRPr="00976D00" w:rsidRDefault="00976D00" w:rsidP="00976D00">
      <w:pPr>
        <w:pStyle w:val="manguon"/>
      </w:pPr>
      <w:r w:rsidRPr="00976D00">
        <w:t xml:space="preserve">  &lt;textarea class="form-control mb-3" rows="3"</w:t>
      </w:r>
    </w:p>
    <w:p w:rsidR="00976D00" w:rsidRPr="00976D00" w:rsidRDefault="00976D00" w:rsidP="00976D00">
      <w:pPr>
        <w:pStyle w:val="manguon"/>
      </w:pPr>
      <w:r w:rsidRPr="00976D00">
        <w:t xml:space="preserve">            placeholder="Ghi chú thêm"&gt;&lt;/textarea&gt;</w:t>
      </w:r>
    </w:p>
    <w:p w:rsidR="00976D00" w:rsidRPr="00976D00" w:rsidRDefault="00976D00" w:rsidP="00976D00">
      <w:pPr>
        <w:pStyle w:val="manguon"/>
      </w:pPr>
      <w:r w:rsidRPr="00976D00">
        <w:t xml:space="preserve">  &lt;button type="submit" class="btn btn-dark w-100 py-3 fw-bold"&gt;</w:t>
      </w:r>
    </w:p>
    <w:p w:rsidR="00976D00" w:rsidRPr="00976D00" w:rsidRDefault="00976D00" w:rsidP="00976D00">
      <w:pPr>
        <w:pStyle w:val="manguon"/>
      </w:pPr>
      <w:r w:rsidRPr="00976D00">
        <w:t xml:space="preserve">    XÁC NHẬN ĐẶT HÀNG</w:t>
      </w:r>
    </w:p>
    <w:p w:rsidR="00976D00" w:rsidRPr="00976D00" w:rsidRDefault="00976D00" w:rsidP="00976D00">
      <w:pPr>
        <w:pStyle w:val="manguon"/>
      </w:pPr>
      <w:r w:rsidRPr="00976D00">
        <w:t xml:space="preserve">  &lt;/button&gt;</w:t>
      </w:r>
    </w:p>
    <w:p w:rsidR="00976D00" w:rsidRPr="00976D00" w:rsidRDefault="00976D00" w:rsidP="00976D00">
      <w:pPr>
        <w:pStyle w:val="manguon"/>
        <w:rPr>
          <w:lang w:val="vi-VN"/>
        </w:rPr>
      </w:pPr>
      <w:r w:rsidRPr="00976D00">
        <w:t>&lt;/form&gt;</w:t>
      </w:r>
    </w:p>
    <w:p w:rsidR="00976D00" w:rsidRDefault="00976D00" w:rsidP="00976D00">
      <w:pPr>
        <w:pStyle w:val="Heading4"/>
        <w:rPr>
          <w:lang w:val="vi-VN"/>
        </w:rPr>
      </w:pPr>
      <w:r>
        <w:rPr>
          <w:lang w:val="vi-VN"/>
        </w:rPr>
        <w:t>Phân tích kết quả</w:t>
      </w:r>
    </w:p>
    <w:p w:rsidR="00976D00" w:rsidRDefault="00976D00" w:rsidP="00976D00">
      <w:pPr>
        <w:pStyle w:val="noidung"/>
      </w:pPr>
      <w:r>
        <w:t>Form có id="orderForm" để JavaScript bắt sự kiện submit. Trường "Sản phẩm" có thuộc tính readonly để tự động điền tên sản phẩm mà người dùng không thể sửa. Class form-control của Bootstrap tạo kiểu nhập liệu đẹp với border và padding chuẩn.</w:t>
      </w:r>
    </w:p>
    <w:p w:rsidR="00976D00" w:rsidRDefault="00976D00" w:rsidP="00976D00">
      <w:pPr>
        <w:pStyle w:val="Heading4"/>
        <w:rPr>
          <w:lang w:val="vi-VN"/>
        </w:rPr>
      </w:pPr>
      <w:r>
        <w:rPr>
          <w:lang w:val="vi-VN"/>
        </w:rPr>
        <w:t>Liên hệ với website Tiechs Store</w:t>
      </w:r>
    </w:p>
    <w:p w:rsidR="00976D00" w:rsidRDefault="00976D00" w:rsidP="00976D00">
      <w:pPr>
        <w:pStyle w:val="noidung"/>
      </w:pPr>
      <w:r>
        <w:t>Tiechs Store có 2 form: form đặt hàng (chi-tiet.html) và form liên hệ (lien-he.html). Cả 2 đều có id riêng để JavaScript xử lý, có required validation và được Bootstrap định kiểu đồng nhất. Khi submit, JavaScript bắt sự kiện và hiển thị thông báo thay vì gửi lên server.</w:t>
      </w:r>
    </w:p>
    <w:p w:rsidR="00976D00" w:rsidRDefault="00976D00" w:rsidP="00976D00">
      <w:pPr>
        <w:pStyle w:val="Heading3"/>
        <w:rPr>
          <w:lang w:val="vi-VN"/>
        </w:rPr>
      </w:pPr>
      <w:bookmarkStart w:id="25" w:name="_Toc232108004"/>
      <w:r>
        <w:rPr>
          <w:lang w:val="vi-VN"/>
        </w:rPr>
        <w:lastRenderedPageBreak/>
        <w:t>Thẻ &lt;img&gt;- hình ảnh sản phẩm</w:t>
      </w:r>
      <w:bookmarkEnd w:id="25"/>
    </w:p>
    <w:p w:rsidR="00976D00" w:rsidRDefault="00976D00" w:rsidP="00976D00">
      <w:pPr>
        <w:pStyle w:val="Heading4"/>
        <w:rPr>
          <w:lang w:val="vi-VN"/>
        </w:rPr>
      </w:pPr>
      <w:r>
        <w:rPr>
          <w:lang w:val="vi-VN"/>
        </w:rPr>
        <w:t>Khái niệm và cú pháp</w:t>
      </w:r>
    </w:p>
    <w:p w:rsidR="00976D00" w:rsidRDefault="00976D00" w:rsidP="00976D00">
      <w:pPr>
        <w:pStyle w:val="noidung"/>
      </w:pPr>
      <w:r>
        <w:t>Thẻ &lt;img&gt; là thẻ tự đóng dùng để nhúng hình ảnh vào trang web [1]. Thuộc tính src chỉ đường dẫn ảnh, alt cung cấp văn bản thay thế khi ảnh không hiển thị.</w:t>
      </w:r>
    </w:p>
    <w:p w:rsidR="00976D00" w:rsidRDefault="00976D00" w:rsidP="00976D00">
      <w:pPr>
        <w:pStyle w:val="noidung"/>
        <w:rPr>
          <w:b/>
          <w:bCs/>
          <w:lang w:val="vi-VN"/>
        </w:rPr>
      </w:pPr>
      <w:r w:rsidRPr="00976D00">
        <w:rPr>
          <w:b/>
          <w:bCs/>
        </w:rPr>
        <w:t>Thẻ img cho ảnh sản phẩm</w:t>
      </w:r>
    </w:p>
    <w:p w:rsidR="00976D00" w:rsidRPr="00976D00" w:rsidRDefault="00976D00" w:rsidP="00976D00">
      <w:pPr>
        <w:pStyle w:val="manguon"/>
      </w:pPr>
      <w:r w:rsidRPr="00976D00">
        <w:t>&lt;!-- Ảnh sản phẩm trong card Best Seller --&gt;</w:t>
      </w:r>
    </w:p>
    <w:p w:rsidR="00976D00" w:rsidRPr="00976D00" w:rsidRDefault="00976D00" w:rsidP="00976D00">
      <w:pPr>
        <w:pStyle w:val="manguon"/>
      </w:pPr>
      <w:r w:rsidRPr="00976D00">
        <w:t>&lt;img src="assets/images/ld05.jpg"</w:t>
      </w:r>
    </w:p>
    <w:p w:rsidR="00976D00" w:rsidRPr="00976D00" w:rsidRDefault="00976D00" w:rsidP="00976D00">
      <w:pPr>
        <w:pStyle w:val="manguon"/>
      </w:pPr>
      <w:r w:rsidRPr="00976D00">
        <w:t xml:space="preserve">     class="card-img-top"</w:t>
      </w:r>
    </w:p>
    <w:p w:rsidR="00976D00" w:rsidRPr="00976D00" w:rsidRDefault="00976D00" w:rsidP="00976D00">
      <w:pPr>
        <w:pStyle w:val="manguon"/>
      </w:pPr>
      <w:r w:rsidRPr="00976D00">
        <w:t xml:space="preserve">     alt="LD05 Dior Sauvage"&gt;</w:t>
      </w:r>
    </w:p>
    <w:p w:rsidR="00976D00" w:rsidRPr="00976D00" w:rsidRDefault="00976D00" w:rsidP="00976D00">
      <w:pPr>
        <w:pStyle w:val="manguon"/>
      </w:pPr>
      <w:r w:rsidRPr="00976D00">
        <w:t xml:space="preserve"> </w:t>
      </w:r>
    </w:p>
    <w:p w:rsidR="00976D00" w:rsidRPr="00976D00" w:rsidRDefault="00976D00" w:rsidP="00976D00">
      <w:pPr>
        <w:pStyle w:val="manguon"/>
      </w:pPr>
      <w:r w:rsidRPr="00976D00">
        <w:t>&lt;!-- Ảnh hero với hiệu ứng float --&gt;</w:t>
      </w:r>
    </w:p>
    <w:p w:rsidR="00976D00" w:rsidRPr="00976D00" w:rsidRDefault="00976D00" w:rsidP="00976D00">
      <w:pPr>
        <w:pStyle w:val="manguon"/>
      </w:pPr>
      <w:r w:rsidRPr="00976D00">
        <w:t>&lt;img src="assets/images/hero.jpg"</w:t>
      </w:r>
    </w:p>
    <w:p w:rsidR="00976D00" w:rsidRPr="00976D00" w:rsidRDefault="00976D00" w:rsidP="00976D00">
      <w:pPr>
        <w:pStyle w:val="manguon"/>
      </w:pPr>
      <w:r w:rsidRPr="00976D00">
        <w:t xml:space="preserve">     class="img-fluid hero-img"</w:t>
      </w:r>
    </w:p>
    <w:p w:rsidR="00976D00" w:rsidRDefault="00976D00" w:rsidP="00976D00">
      <w:pPr>
        <w:pStyle w:val="manguon"/>
        <w:rPr>
          <w:lang w:val="vi-VN"/>
        </w:rPr>
      </w:pPr>
      <w:r w:rsidRPr="00976D00">
        <w:t xml:space="preserve">     alt="LD Perfume Oil"&gt;</w:t>
      </w:r>
    </w:p>
    <w:p w:rsidR="00976D00" w:rsidRDefault="00976D00" w:rsidP="00976D00">
      <w:pPr>
        <w:pStyle w:val="Heading4"/>
        <w:rPr>
          <w:lang w:val="vi-VN"/>
        </w:rPr>
      </w:pPr>
      <w:r>
        <w:rPr>
          <w:lang w:val="vi-VN"/>
        </w:rPr>
        <w:t>Liên hệ với website Tiechs Store</w:t>
      </w:r>
    </w:p>
    <w:p w:rsidR="00976D00" w:rsidRDefault="00976D00" w:rsidP="00976D00">
      <w:pPr>
        <w:pStyle w:val="noidung"/>
        <w:rPr>
          <w:lang w:val="vi-VN"/>
        </w:rPr>
      </w:pPr>
      <w:r>
        <w:t>Mỗi sản phẩm trong Tiechs Store có ảnh riêng được đặt tên theo mã sản phẩm (ld01.jpg đến ld36.jpg). Class img-fluid của Bootstrap đảm bảo ảnh co giãn theo chiều rộng container. Class hero-img được CSS gắn animation float tạo hiệu ứng nổi lên xuống nhẹ nhàng.</w:t>
      </w:r>
    </w:p>
    <w:p w:rsidR="00976D00" w:rsidRPr="00976D00" w:rsidRDefault="00976D00" w:rsidP="00976D00">
      <w:pPr>
        <w:pStyle w:val="Heading2"/>
        <w:rPr>
          <w:lang w:val="vi-VN"/>
        </w:rPr>
      </w:pPr>
      <w:bookmarkStart w:id="26" w:name="_Toc232108005"/>
      <w:r>
        <w:rPr>
          <w:lang w:val="vi-VN"/>
        </w:rPr>
        <w:t>CSS3</w:t>
      </w:r>
      <w:bookmarkEnd w:id="26"/>
    </w:p>
    <w:p w:rsidR="00976D00" w:rsidRDefault="00976D00" w:rsidP="00976D00">
      <w:pPr>
        <w:pStyle w:val="noidung"/>
      </w:pPr>
      <w:r>
        <w:t>CSS3 (Cascading Style Sheets Level 3) là phiên bản mới nhất của ngôn ngữ định kiểu, được W3C phát triển theo mô hình module hóa [2]. CSS3 bổ sung nhiều tính năng mạnh mẽ như selector nâng cao, box model, Flexbox, Grid, Animation và Transition, giúp tạo giao diện web hiện đại mà không cần JavaScript hay plugin. Trong dự án Tiechs Store, CSS3 được sử dụng để tạo toàn bộ phong cách trực quan cho website.</w:t>
      </w:r>
    </w:p>
    <w:p w:rsidR="00976D00" w:rsidRDefault="00976D00" w:rsidP="00976D00">
      <w:pPr>
        <w:pStyle w:val="Heading3"/>
        <w:rPr>
          <w:lang w:val="vi-VN"/>
        </w:rPr>
      </w:pPr>
      <w:bookmarkStart w:id="27" w:name="_Toc232108006"/>
      <w:r>
        <w:rPr>
          <w:lang w:val="vi-VN"/>
        </w:rPr>
        <w:lastRenderedPageBreak/>
        <w:t>CSS Selectors</w:t>
      </w:r>
      <w:bookmarkEnd w:id="27"/>
    </w:p>
    <w:p w:rsidR="00976D00" w:rsidRDefault="00976D00" w:rsidP="00976D00">
      <w:pPr>
        <w:pStyle w:val="Heading4"/>
        <w:rPr>
          <w:lang w:val="vi-VN"/>
        </w:rPr>
      </w:pPr>
      <w:r>
        <w:rPr>
          <w:lang w:val="vi-VN"/>
        </w:rPr>
        <w:t>Khái niệm</w:t>
      </w:r>
    </w:p>
    <w:p w:rsidR="00976D00" w:rsidRDefault="00976D00" w:rsidP="00976D00">
      <w:pPr>
        <w:pStyle w:val="noidung"/>
      </w:pPr>
      <w:r>
        <w:t>CSS Selectors (bộ chọn CSS) là các mẫu dùng để chọn và áp dụng kiểu cho phần tử HTML [2]. CSS3 hỗ trợ nhiều loại selector: theo thẻ, theo class (.), theo ID (#), theo thuộc tính và pseudo-class (:hover, :focus...).</w:t>
      </w:r>
    </w:p>
    <w:p w:rsidR="00976D00" w:rsidRDefault="00976D00" w:rsidP="00976D00">
      <w:pPr>
        <w:pStyle w:val="Heading4"/>
        <w:rPr>
          <w:lang w:val="vi-VN"/>
        </w:rPr>
      </w:pPr>
      <w:r>
        <w:rPr>
          <w:lang w:val="vi-VN"/>
        </w:rPr>
        <w:t>Cú pháp</w:t>
      </w:r>
    </w:p>
    <w:p w:rsidR="00976D00" w:rsidRPr="00976D00" w:rsidRDefault="00976D00" w:rsidP="00976D00">
      <w:pPr>
        <w:pStyle w:val="noidung"/>
        <w:rPr>
          <w:b/>
          <w:bCs/>
          <w:lang w:val="vi-VN"/>
        </w:rPr>
      </w:pPr>
      <w:r w:rsidRPr="00976D00">
        <w:rPr>
          <w:b/>
          <w:bCs/>
        </w:rPr>
        <w:t>Cú pháp CSS Selectors</w:t>
      </w:r>
    </w:p>
    <w:p w:rsidR="00976D00" w:rsidRPr="00976D00" w:rsidRDefault="00976D00" w:rsidP="00976D00">
      <w:pPr>
        <w:pStyle w:val="manguon"/>
      </w:pPr>
      <w:r w:rsidRPr="00976D00">
        <w:t>tag { }              /* Chọn theo thẻ HTML */</w:t>
      </w:r>
    </w:p>
    <w:p w:rsidR="00976D00" w:rsidRPr="00976D00" w:rsidRDefault="00976D00" w:rsidP="00976D00">
      <w:pPr>
        <w:pStyle w:val="manguon"/>
      </w:pPr>
      <w:r w:rsidRPr="00976D00">
        <w:t>.className { }       /* Chọn theo class */</w:t>
      </w:r>
    </w:p>
    <w:p w:rsidR="00976D00" w:rsidRPr="00976D00" w:rsidRDefault="00976D00" w:rsidP="00976D00">
      <w:pPr>
        <w:pStyle w:val="manguon"/>
      </w:pPr>
      <w:r w:rsidRPr="00976D00">
        <w:t>#idName { }          /* Chọn theo ID */</w:t>
      </w:r>
    </w:p>
    <w:p w:rsidR="00976D00" w:rsidRPr="00976D00" w:rsidRDefault="00976D00" w:rsidP="00976D00">
      <w:pPr>
        <w:pStyle w:val="manguon"/>
      </w:pPr>
      <w:r w:rsidRPr="00976D00">
        <w:t>tag:hover { }        /* Pseudo-class: khi rê chuột */</w:t>
      </w:r>
    </w:p>
    <w:p w:rsidR="00976D00" w:rsidRPr="00976D00" w:rsidRDefault="00976D00" w:rsidP="00976D00">
      <w:pPr>
        <w:pStyle w:val="manguon"/>
      </w:pPr>
      <w:r w:rsidRPr="00976D00">
        <w:t>.parent .child { }   /* Chọn phần tử con */</w:t>
      </w:r>
    </w:p>
    <w:p w:rsidR="00976D00" w:rsidRDefault="00976D00" w:rsidP="00976D00">
      <w:pPr>
        <w:pStyle w:val="manguon"/>
        <w:rPr>
          <w:lang w:val="vi-VN"/>
        </w:rPr>
      </w:pPr>
      <w:r w:rsidRPr="00976D00">
        <w:t>.parent::before { }  /* Pseudo-element: thêm nội dung giả */</w:t>
      </w:r>
    </w:p>
    <w:p w:rsidR="00976D00" w:rsidRDefault="00976D00" w:rsidP="00976D00">
      <w:pPr>
        <w:pStyle w:val="Heading4"/>
        <w:rPr>
          <w:lang w:val="vi-VN"/>
        </w:rPr>
      </w:pPr>
      <w:r>
        <w:rPr>
          <w:lang w:val="vi-VN"/>
        </w:rPr>
        <w:t>Ví dụ mã nguồn từ dự án</w:t>
      </w:r>
    </w:p>
    <w:p w:rsidR="00976D00" w:rsidRDefault="00976D00" w:rsidP="00976D00">
      <w:pPr>
        <w:pStyle w:val="noidung"/>
        <w:rPr>
          <w:b/>
          <w:bCs/>
          <w:lang w:val="vi-VN"/>
        </w:rPr>
      </w:pPr>
      <w:r w:rsidRPr="00976D00">
        <w:rPr>
          <w:b/>
          <w:bCs/>
        </w:rPr>
        <w:t>Các selector trong style.css</w:t>
      </w:r>
    </w:p>
    <w:p w:rsidR="00976D00" w:rsidRPr="00976D00" w:rsidRDefault="00976D00" w:rsidP="00976D00">
      <w:pPr>
        <w:pStyle w:val="manguon"/>
      </w:pPr>
      <w:r w:rsidRPr="00976D00">
        <w:t>/* Class selector */</w:t>
      </w:r>
    </w:p>
    <w:p w:rsidR="00976D00" w:rsidRPr="00976D00" w:rsidRDefault="00976D00" w:rsidP="00976D00">
      <w:pPr>
        <w:pStyle w:val="manguon"/>
      </w:pPr>
      <w:r w:rsidRPr="00976D00">
        <w:t>.product-card { background: white; border-radius: 20px; }</w:t>
      </w:r>
    </w:p>
    <w:p w:rsidR="00976D00" w:rsidRPr="00976D00" w:rsidRDefault="00976D00" w:rsidP="00976D00">
      <w:pPr>
        <w:pStyle w:val="manguon"/>
      </w:pPr>
      <w:r w:rsidRPr="00976D00">
        <w:t xml:space="preserve"> </w:t>
      </w:r>
    </w:p>
    <w:p w:rsidR="00976D00" w:rsidRPr="00976D00" w:rsidRDefault="00976D00" w:rsidP="00976D00">
      <w:pPr>
        <w:pStyle w:val="manguon"/>
      </w:pPr>
      <w:r w:rsidRPr="00976D00">
        <w:t>/* Pseudo-class :hover */</w:t>
      </w:r>
    </w:p>
    <w:p w:rsidR="00976D00" w:rsidRPr="00976D00" w:rsidRDefault="00976D00" w:rsidP="00976D00">
      <w:pPr>
        <w:pStyle w:val="manguon"/>
      </w:pPr>
      <w:r w:rsidRPr="00976D00">
        <w:t>.product-card:hover { transform: translateY(-10px); }</w:t>
      </w:r>
    </w:p>
    <w:p w:rsidR="00976D00" w:rsidRPr="00976D00" w:rsidRDefault="00976D00" w:rsidP="00976D00">
      <w:pPr>
        <w:pStyle w:val="manguon"/>
      </w:pPr>
      <w:r w:rsidRPr="00976D00">
        <w:t xml:space="preserve"> </w:t>
      </w:r>
    </w:p>
    <w:p w:rsidR="00976D00" w:rsidRPr="00976D00" w:rsidRDefault="00976D00" w:rsidP="00976D00">
      <w:pPr>
        <w:pStyle w:val="manguon"/>
      </w:pPr>
      <w:r w:rsidRPr="00976D00">
        <w:t>/* Pseudo-element ::before tạo overlay */</w:t>
      </w:r>
    </w:p>
    <w:p w:rsidR="00976D00" w:rsidRPr="00976D00" w:rsidRDefault="00976D00" w:rsidP="00976D00">
      <w:pPr>
        <w:pStyle w:val="manguon"/>
      </w:pPr>
      <w:r w:rsidRPr="00976D00">
        <w:t>.img-bg::before {</w:t>
      </w:r>
    </w:p>
    <w:p w:rsidR="00976D00" w:rsidRPr="00976D00" w:rsidRDefault="00976D00" w:rsidP="00976D00">
      <w:pPr>
        <w:pStyle w:val="manguon"/>
      </w:pPr>
      <w:r w:rsidRPr="00976D00">
        <w:t xml:space="preserve">    content: '';</w:t>
      </w:r>
    </w:p>
    <w:p w:rsidR="00976D00" w:rsidRPr="00976D00" w:rsidRDefault="00976D00" w:rsidP="00976D00">
      <w:pPr>
        <w:pStyle w:val="manguon"/>
      </w:pPr>
      <w:r w:rsidRPr="00976D00">
        <w:t xml:space="preserve">    position: absolute;</w:t>
      </w:r>
    </w:p>
    <w:p w:rsidR="00976D00" w:rsidRPr="00976D00" w:rsidRDefault="00976D00" w:rsidP="00976D00">
      <w:pPr>
        <w:pStyle w:val="manguon"/>
      </w:pPr>
      <w:r w:rsidRPr="00976D00">
        <w:t xml:space="preserve">    inset: 0;</w:t>
      </w:r>
    </w:p>
    <w:p w:rsidR="00976D00" w:rsidRPr="00976D00" w:rsidRDefault="00976D00" w:rsidP="00976D00">
      <w:pPr>
        <w:pStyle w:val="manguon"/>
      </w:pPr>
      <w:r w:rsidRPr="00976D00">
        <w:t xml:space="preserve">    background: rgba(0, 0, 0, 0.65);</w:t>
      </w:r>
    </w:p>
    <w:p w:rsidR="00976D00" w:rsidRPr="00976D00" w:rsidRDefault="00976D00" w:rsidP="00976D00">
      <w:pPr>
        <w:pStyle w:val="manguon"/>
      </w:pPr>
      <w:r w:rsidRPr="00976D00">
        <w:t>}</w:t>
      </w:r>
    </w:p>
    <w:p w:rsidR="00976D00" w:rsidRPr="00976D00" w:rsidRDefault="00976D00" w:rsidP="00976D00">
      <w:pPr>
        <w:pStyle w:val="manguon"/>
      </w:pPr>
      <w:r w:rsidRPr="00976D00">
        <w:t xml:space="preserve"> </w:t>
      </w:r>
    </w:p>
    <w:p w:rsidR="00976D00" w:rsidRPr="00976D00" w:rsidRDefault="00976D00" w:rsidP="00976D00">
      <w:pPr>
        <w:pStyle w:val="manguon"/>
      </w:pPr>
      <w:r w:rsidRPr="00976D00">
        <w:t>/* Selector kết hợp */</w:t>
      </w:r>
    </w:p>
    <w:p w:rsidR="00976D00" w:rsidRDefault="00976D00" w:rsidP="00976D00">
      <w:pPr>
        <w:pStyle w:val="manguon"/>
        <w:rPr>
          <w:lang w:val="vi-VN"/>
        </w:rPr>
      </w:pPr>
      <w:r w:rsidRPr="00976D00">
        <w:t>.img-bg .container { position: relative; z-index: 1; }</w:t>
      </w:r>
    </w:p>
    <w:p w:rsidR="00976D00" w:rsidRDefault="00976D00" w:rsidP="00976D00">
      <w:pPr>
        <w:pStyle w:val="Heading4"/>
        <w:rPr>
          <w:lang w:val="vi-VN"/>
        </w:rPr>
      </w:pPr>
      <w:r>
        <w:rPr>
          <w:lang w:val="vi-VN"/>
        </w:rPr>
        <w:lastRenderedPageBreak/>
        <w:t>Kết quả và phân tích</w:t>
      </w:r>
    </w:p>
    <w:p w:rsidR="00976D00" w:rsidRDefault="00976D00" w:rsidP="00376ADA">
      <w:pPr>
        <w:pStyle w:val="noidung"/>
      </w:pPr>
      <w:r>
        <w:t>Khi người dùng rê chuột vào thẻ sản phẩm (.product-card:hover), thẻ di chuyển lên 10px tạo cảm giác nổi lên. Pseudo-element ::before tạo lớp phủ đen 65% phía trên ảnh nền mà không cần thêm thẻ HTML mới, đây là kỹ thuật CSS3 hiện đại và tiết kiệm code.</w:t>
      </w:r>
    </w:p>
    <w:p w:rsidR="00976D00" w:rsidRDefault="00376ADA" w:rsidP="00376ADA">
      <w:pPr>
        <w:pStyle w:val="Heading4"/>
        <w:rPr>
          <w:lang w:val="vi-VN"/>
        </w:rPr>
      </w:pPr>
      <w:r>
        <w:rPr>
          <w:lang w:val="vi-VN"/>
        </w:rPr>
        <w:t>Liên hệ với website Tiechs Store</w:t>
      </w:r>
    </w:p>
    <w:p w:rsidR="00376ADA" w:rsidRDefault="00376ADA" w:rsidP="00376ADA">
      <w:pPr>
        <w:pStyle w:val="noidung"/>
      </w:pPr>
      <w:r>
        <w:t>Tiechs Store sử dụng hầu hết các loại selector: class selector cho card, section, navbar; ID selector cho popup (#popup), form (#orderForm); pseudo-class :hover cho card sản phẩm; pseudo-element ::before cho overlay ảnh nền banner.</w:t>
      </w:r>
    </w:p>
    <w:p w:rsidR="00376ADA" w:rsidRDefault="00376ADA" w:rsidP="00376ADA">
      <w:pPr>
        <w:pStyle w:val="Heading3"/>
        <w:rPr>
          <w:lang w:val="vi-VN"/>
        </w:rPr>
      </w:pPr>
      <w:bookmarkStart w:id="28" w:name="_Toc232108007"/>
      <w:r>
        <w:rPr>
          <w:lang w:val="vi-VN"/>
        </w:rPr>
        <w:t>Box Model</w:t>
      </w:r>
      <w:bookmarkEnd w:id="28"/>
    </w:p>
    <w:p w:rsidR="00376ADA" w:rsidRDefault="00376ADA" w:rsidP="00376ADA">
      <w:pPr>
        <w:pStyle w:val="Heading4"/>
        <w:rPr>
          <w:lang w:val="vi-VN"/>
        </w:rPr>
      </w:pPr>
      <w:r>
        <w:rPr>
          <w:lang w:val="vi-VN"/>
        </w:rPr>
        <w:t>Khái niệm</w:t>
      </w:r>
    </w:p>
    <w:p w:rsidR="00376ADA" w:rsidRDefault="00376ADA" w:rsidP="00376ADA">
      <w:pPr>
        <w:pStyle w:val="noidung"/>
      </w:pPr>
      <w:r>
        <w:t>Box Model là mô hình hộp của CSS, mô tả cách mỗi phần tử HTML được bao quanh bởi 4 lớp: Content (nội dung), Padding (đệm trong), Border (viền) và Margin (khoảng cách ngoài) [2]. Hiểu Box Model là nền tảng để kiểm soát kích thước và khoảng cách giữa các phần tử.</w:t>
      </w:r>
    </w:p>
    <w:p w:rsidR="00376ADA" w:rsidRDefault="00376ADA" w:rsidP="00376ADA">
      <w:pPr>
        <w:pStyle w:val="Heading4"/>
        <w:rPr>
          <w:lang w:val="vi-VN"/>
        </w:rPr>
      </w:pPr>
      <w:r>
        <w:rPr>
          <w:lang w:val="vi-VN"/>
        </w:rPr>
        <w:t>Cú pháp</w:t>
      </w:r>
    </w:p>
    <w:p w:rsidR="00376ADA" w:rsidRDefault="00376ADA" w:rsidP="00376ADA">
      <w:pPr>
        <w:pStyle w:val="manguon"/>
        <w:rPr>
          <w:lang w:val="vi-VN"/>
        </w:rPr>
      </w:pPr>
      <w:r w:rsidRPr="00376ADA">
        <w:t>Cú pháp Box Model</w:t>
      </w:r>
    </w:p>
    <w:p w:rsidR="00376ADA" w:rsidRPr="00376ADA" w:rsidRDefault="00376ADA" w:rsidP="00376ADA">
      <w:pPr>
        <w:pStyle w:val="manguon"/>
      </w:pPr>
      <w:r w:rsidRPr="00376ADA">
        <w:t>.element {</w:t>
      </w:r>
    </w:p>
    <w:p w:rsidR="00376ADA" w:rsidRPr="00376ADA" w:rsidRDefault="00376ADA" w:rsidP="00376ADA">
      <w:pPr>
        <w:pStyle w:val="manguon"/>
      </w:pPr>
      <w:r w:rsidRPr="00376ADA">
        <w:t xml:space="preserve">    width: 300px;          /* Chiều rộng content */</w:t>
      </w:r>
    </w:p>
    <w:p w:rsidR="00376ADA" w:rsidRPr="00376ADA" w:rsidRDefault="00376ADA" w:rsidP="00376ADA">
      <w:pPr>
        <w:pStyle w:val="manguon"/>
      </w:pPr>
      <w:r w:rsidRPr="00376ADA">
        <w:t xml:space="preserve">    padding: 20px;         /* Đệm trong 4 phía */</w:t>
      </w:r>
    </w:p>
    <w:p w:rsidR="00376ADA" w:rsidRPr="00376ADA" w:rsidRDefault="00376ADA" w:rsidP="00376ADA">
      <w:pPr>
        <w:pStyle w:val="manguon"/>
      </w:pPr>
      <w:r w:rsidRPr="00376ADA">
        <w:t xml:space="preserve">    border: 1px solid #ddd; /* Viền */</w:t>
      </w:r>
    </w:p>
    <w:p w:rsidR="00376ADA" w:rsidRPr="00376ADA" w:rsidRDefault="00376ADA" w:rsidP="00376ADA">
      <w:pPr>
        <w:pStyle w:val="manguon"/>
      </w:pPr>
      <w:r w:rsidRPr="00376ADA">
        <w:t xml:space="preserve">    margin: 10px auto;     /* Khoảng ngoài, căn giữa */</w:t>
      </w:r>
    </w:p>
    <w:p w:rsidR="00376ADA" w:rsidRPr="00376ADA" w:rsidRDefault="00376ADA" w:rsidP="00376ADA">
      <w:pPr>
        <w:pStyle w:val="manguon"/>
      </w:pPr>
      <w:r w:rsidRPr="00376ADA">
        <w:t xml:space="preserve">    border-radius: 15px;   /* Bo góc */</w:t>
      </w:r>
    </w:p>
    <w:p w:rsidR="00376ADA" w:rsidRPr="00376ADA" w:rsidRDefault="00376ADA" w:rsidP="00376ADA">
      <w:pPr>
        <w:pStyle w:val="manguon"/>
      </w:pPr>
      <w:r w:rsidRPr="00376ADA">
        <w:t xml:space="preserve">    box-shadow: 0 5px 20px rgba(0,0,0,.1); /* Bóng */</w:t>
      </w:r>
    </w:p>
    <w:p w:rsidR="00376ADA" w:rsidRDefault="00376ADA" w:rsidP="00376ADA">
      <w:pPr>
        <w:pStyle w:val="manguon"/>
        <w:rPr>
          <w:lang w:val="vi-VN"/>
        </w:rPr>
      </w:pPr>
      <w:r w:rsidRPr="00376ADA">
        <w:t>}</w:t>
      </w:r>
    </w:p>
    <w:p w:rsidR="00376ADA" w:rsidRDefault="00376ADA" w:rsidP="00376ADA">
      <w:pPr>
        <w:pStyle w:val="Heading4"/>
        <w:rPr>
          <w:lang w:val="vi-VN"/>
        </w:rPr>
      </w:pPr>
      <w:r>
        <w:rPr>
          <w:lang w:val="vi-VN"/>
        </w:rPr>
        <w:t>Ví dụ mã nguồn từ dự án</w:t>
      </w:r>
    </w:p>
    <w:p w:rsidR="00376ADA" w:rsidRDefault="00376ADA" w:rsidP="00376ADA">
      <w:pPr>
        <w:pStyle w:val="noidung"/>
        <w:rPr>
          <w:b/>
          <w:bCs/>
          <w:lang w:val="vi-VN"/>
        </w:rPr>
      </w:pPr>
      <w:r w:rsidRPr="00376ADA">
        <w:rPr>
          <w:b/>
          <w:bCs/>
        </w:rPr>
        <w:t>Box Model trong .timeline-item</w:t>
      </w:r>
    </w:p>
    <w:p w:rsidR="00376ADA" w:rsidRPr="00376ADA" w:rsidRDefault="00376ADA" w:rsidP="00376ADA">
      <w:pPr>
        <w:pStyle w:val="manguon"/>
      </w:pPr>
      <w:r w:rsidRPr="00376ADA">
        <w:t>.timeline-item {</w:t>
      </w:r>
    </w:p>
    <w:p w:rsidR="00376ADA" w:rsidRPr="00376ADA" w:rsidRDefault="00376ADA" w:rsidP="00376ADA">
      <w:pPr>
        <w:pStyle w:val="manguon"/>
      </w:pPr>
      <w:r w:rsidRPr="00376ADA">
        <w:t xml:space="preserve">    background: white;</w:t>
      </w:r>
    </w:p>
    <w:p w:rsidR="00376ADA" w:rsidRPr="00376ADA" w:rsidRDefault="00376ADA" w:rsidP="00376ADA">
      <w:pPr>
        <w:pStyle w:val="manguon"/>
      </w:pPr>
      <w:r w:rsidRPr="00376ADA">
        <w:t xml:space="preserve">    padding: 30px;              /* Đệm trong 30px */</w:t>
      </w:r>
    </w:p>
    <w:p w:rsidR="00376ADA" w:rsidRPr="00376ADA" w:rsidRDefault="00376ADA" w:rsidP="00376ADA">
      <w:pPr>
        <w:pStyle w:val="manguon"/>
      </w:pPr>
      <w:r w:rsidRPr="00376ADA">
        <w:t xml:space="preserve">    border-radius: 15px;        /* Bo góc */</w:t>
      </w:r>
    </w:p>
    <w:p w:rsidR="00376ADA" w:rsidRPr="00376ADA" w:rsidRDefault="00376ADA" w:rsidP="00376ADA">
      <w:pPr>
        <w:pStyle w:val="manguon"/>
      </w:pPr>
      <w:r w:rsidRPr="00376ADA">
        <w:lastRenderedPageBreak/>
        <w:t xml:space="preserve">    box-shadow: 0 5px 20px rgba(0,0,0,.1); /* Đổ bóng */</w:t>
      </w:r>
    </w:p>
    <w:p w:rsidR="00376ADA" w:rsidRPr="00376ADA" w:rsidRDefault="00376ADA" w:rsidP="00376ADA">
      <w:pPr>
        <w:pStyle w:val="manguon"/>
      </w:pPr>
      <w:r w:rsidRPr="00376ADA">
        <w:t>}</w:t>
      </w:r>
    </w:p>
    <w:p w:rsidR="00376ADA" w:rsidRPr="00376ADA" w:rsidRDefault="00376ADA" w:rsidP="00376ADA">
      <w:pPr>
        <w:pStyle w:val="manguon"/>
      </w:pPr>
      <w:r w:rsidRPr="00376ADA">
        <w:t xml:space="preserve"> </w:t>
      </w:r>
    </w:p>
    <w:p w:rsidR="00376ADA" w:rsidRPr="00376ADA" w:rsidRDefault="00376ADA" w:rsidP="00376ADA">
      <w:pPr>
        <w:pStyle w:val="manguon"/>
      </w:pPr>
      <w:r w:rsidRPr="00376ADA">
        <w:t>.achievement-card {</w:t>
      </w:r>
    </w:p>
    <w:p w:rsidR="00376ADA" w:rsidRPr="00376ADA" w:rsidRDefault="00376ADA" w:rsidP="00376ADA">
      <w:pPr>
        <w:pStyle w:val="manguon"/>
      </w:pPr>
      <w:r w:rsidRPr="00376ADA">
        <w:t xml:space="preserve">    background: #D4AF37;        /* Nền vàng thương hiệu */</w:t>
      </w:r>
    </w:p>
    <w:p w:rsidR="00376ADA" w:rsidRPr="00376ADA" w:rsidRDefault="00376ADA" w:rsidP="00376ADA">
      <w:pPr>
        <w:pStyle w:val="manguon"/>
      </w:pPr>
      <w:r w:rsidRPr="00376ADA">
        <w:t xml:space="preserve">    padding: 40px;</w:t>
      </w:r>
    </w:p>
    <w:p w:rsidR="00376ADA" w:rsidRPr="00376ADA" w:rsidRDefault="00376ADA" w:rsidP="00376ADA">
      <w:pPr>
        <w:pStyle w:val="manguon"/>
      </w:pPr>
      <w:r w:rsidRPr="00376ADA">
        <w:t xml:space="preserve">    border-radius: 20px;</w:t>
      </w:r>
    </w:p>
    <w:p w:rsidR="00376ADA" w:rsidRDefault="00376ADA" w:rsidP="00376ADA">
      <w:pPr>
        <w:pStyle w:val="manguon"/>
        <w:rPr>
          <w:lang w:val="vi-VN"/>
        </w:rPr>
      </w:pPr>
      <w:r w:rsidRPr="00376ADA">
        <w:t>}</w:t>
      </w:r>
    </w:p>
    <w:p w:rsidR="00376ADA" w:rsidRDefault="00376ADA" w:rsidP="00376ADA">
      <w:pPr>
        <w:pStyle w:val="Heading4"/>
        <w:rPr>
          <w:lang w:val="vi-VN"/>
        </w:rPr>
      </w:pPr>
      <w:r>
        <w:rPr>
          <w:lang w:val="vi-VN"/>
        </w:rPr>
        <w:t>Kết quả và phân tích</w:t>
      </w:r>
    </w:p>
    <w:p w:rsidR="00376ADA" w:rsidRDefault="00376ADA" w:rsidP="00376ADA">
      <w:pPr>
        <w:pStyle w:val="noidung"/>
        <w:rPr>
          <w:lang w:val="vi-VN"/>
        </w:rPr>
      </w:pPr>
      <w:r>
        <w:t>Các thẻ timeline-item và achievement-card có padding lớn (30-40px) tạo không gian thoáng cho nội dung. box-shadow tạo hiệu ứng nổi khối, giúp thẻ nổi bật so với nền trắng. border-radius bo góc mềm mại, phù hợp phong cách thiết kế hiện đại của Tiechs Store.</w:t>
      </w:r>
    </w:p>
    <w:p w:rsidR="00376ADA" w:rsidRDefault="00376ADA" w:rsidP="00376ADA">
      <w:pPr>
        <w:pStyle w:val="Heading4"/>
        <w:rPr>
          <w:lang w:val="vi-VN"/>
        </w:rPr>
      </w:pPr>
      <w:r>
        <w:rPr>
          <w:lang w:val="vi-VN"/>
        </w:rPr>
        <w:t>Liên hệ với website Tiechs Store</w:t>
      </w:r>
    </w:p>
    <w:p w:rsidR="00376ADA" w:rsidRDefault="00376ADA" w:rsidP="00376ADA">
      <w:pPr>
        <w:pStyle w:val="noidung"/>
      </w:pPr>
      <w:r>
        <w:t>Box Model được áp dụng rộng rãi: .timeline-item, .achievement-card, .contact-box, .popup-content đều sử dụng padding + border-radius + box-shadow để tạo các khối nội dung có chiều sâu thị giác.</w:t>
      </w:r>
    </w:p>
    <w:p w:rsidR="00376ADA" w:rsidRDefault="00376ADA" w:rsidP="00376ADA">
      <w:pPr>
        <w:pStyle w:val="Heading3"/>
        <w:rPr>
          <w:lang w:val="vi-VN"/>
        </w:rPr>
      </w:pPr>
      <w:bookmarkStart w:id="29" w:name="_Toc232108008"/>
      <w:r>
        <w:rPr>
          <w:lang w:val="vi-VN"/>
        </w:rPr>
        <w:t>Flexbox</w:t>
      </w:r>
      <w:bookmarkEnd w:id="29"/>
    </w:p>
    <w:p w:rsidR="00376ADA" w:rsidRDefault="00376ADA" w:rsidP="00376ADA">
      <w:pPr>
        <w:pStyle w:val="Heading4"/>
        <w:rPr>
          <w:lang w:val="vi-VN"/>
        </w:rPr>
      </w:pPr>
      <w:r>
        <w:rPr>
          <w:lang w:val="vi-VN"/>
        </w:rPr>
        <w:t>Khái niệm</w:t>
      </w:r>
    </w:p>
    <w:p w:rsidR="00376ADA" w:rsidRDefault="00376ADA" w:rsidP="00376ADA">
      <w:pPr>
        <w:pStyle w:val="noidung"/>
        <w:rPr>
          <w:lang w:val="vi-VN"/>
        </w:rPr>
      </w:pPr>
      <w:r>
        <w:t>Flexbox (Flexible Box Layout) là mô hình bố cục CSS3 cho phép sắp xếp các phần tử con theo một chiều (hàng hoặc cột) một cách linh hoạt [2]. Flexbox giải quyết nhiều vấn đề căn chỉnh phức tạp mà CSS truyền thống gặp khó khăn như căn giữa theo chiều dọc.</w:t>
      </w:r>
    </w:p>
    <w:p w:rsidR="00376ADA" w:rsidRDefault="00376ADA" w:rsidP="00376ADA">
      <w:pPr>
        <w:pStyle w:val="Heading4"/>
        <w:rPr>
          <w:lang w:val="vi-VN"/>
        </w:rPr>
      </w:pPr>
      <w:r>
        <w:rPr>
          <w:lang w:val="vi-VN"/>
        </w:rPr>
        <w:t>Cú pháp</w:t>
      </w:r>
    </w:p>
    <w:p w:rsidR="00376ADA" w:rsidRPr="00376ADA" w:rsidRDefault="00376ADA" w:rsidP="00376ADA">
      <w:pPr>
        <w:pStyle w:val="noidung"/>
      </w:pPr>
      <w:r w:rsidRPr="00376ADA">
        <w:t>Plexbox</w:t>
      </w:r>
    </w:p>
    <w:p w:rsidR="00376ADA" w:rsidRDefault="00376ADA" w:rsidP="00376ADA">
      <w:pPr>
        <w:pStyle w:val="manguon"/>
      </w:pPr>
      <w:r>
        <w:t>.container {</w:t>
      </w:r>
    </w:p>
    <w:p w:rsidR="00376ADA" w:rsidRDefault="00376ADA" w:rsidP="00376ADA">
      <w:pPr>
        <w:pStyle w:val="manguon"/>
      </w:pPr>
      <w:r>
        <w:t xml:space="preserve">    display: flex;                 /* Kích hoạt Flexbox */</w:t>
      </w:r>
    </w:p>
    <w:p w:rsidR="00376ADA" w:rsidRDefault="00376ADA" w:rsidP="00376ADA">
      <w:pPr>
        <w:pStyle w:val="manguon"/>
      </w:pPr>
      <w:r>
        <w:t xml:space="preserve">    align-items: center;           /* Căn giữa theo trục ngang */</w:t>
      </w:r>
    </w:p>
    <w:p w:rsidR="00376ADA" w:rsidRDefault="00376ADA" w:rsidP="00376ADA">
      <w:pPr>
        <w:pStyle w:val="manguon"/>
      </w:pPr>
      <w:r>
        <w:t xml:space="preserve">    justify-content: space-between; /* Căn đều theo trục dọc */</w:t>
      </w:r>
    </w:p>
    <w:p w:rsidR="00376ADA" w:rsidRDefault="00376ADA" w:rsidP="00376ADA">
      <w:pPr>
        <w:pStyle w:val="manguon"/>
      </w:pPr>
      <w:r>
        <w:lastRenderedPageBreak/>
        <w:t xml:space="preserve">    flex-direction: row;           /* Sắp xếp theo hàng ngang */</w:t>
      </w:r>
    </w:p>
    <w:p w:rsidR="00376ADA" w:rsidRDefault="00376ADA" w:rsidP="00376ADA">
      <w:pPr>
        <w:pStyle w:val="manguon"/>
      </w:pPr>
      <w:r>
        <w:t xml:space="preserve">    gap: 20px;                     /* Khoảng cách giữa các items */</w:t>
      </w:r>
    </w:p>
    <w:p w:rsidR="00376ADA" w:rsidRPr="00376ADA" w:rsidRDefault="00376ADA" w:rsidP="00376ADA">
      <w:pPr>
        <w:pStyle w:val="manguon"/>
        <w:rPr>
          <w:lang w:val="vi-VN"/>
        </w:rPr>
      </w:pPr>
      <w:r>
        <w:t>}</w:t>
      </w:r>
    </w:p>
    <w:p w:rsidR="00376ADA" w:rsidRDefault="00376ADA" w:rsidP="00376ADA">
      <w:pPr>
        <w:pStyle w:val="Heading4"/>
        <w:rPr>
          <w:lang w:val="vi-VN"/>
        </w:rPr>
      </w:pPr>
      <w:r>
        <w:rPr>
          <w:lang w:val="vi-VN"/>
        </w:rPr>
        <w:t>Ví dụ mã nguồn từ dự án</w:t>
      </w:r>
    </w:p>
    <w:p w:rsidR="00376ADA" w:rsidRDefault="00376ADA" w:rsidP="00376ADA">
      <w:pPr>
        <w:pStyle w:val="manguon"/>
        <w:rPr>
          <w:lang w:val="vi-VN"/>
        </w:rPr>
      </w:pPr>
      <w:r w:rsidRPr="00376ADA">
        <w:t>Flexbox trong .hero và .contact-form</w:t>
      </w:r>
    </w:p>
    <w:p w:rsidR="00376ADA" w:rsidRPr="00376ADA" w:rsidRDefault="00376ADA" w:rsidP="00376ADA">
      <w:pPr>
        <w:pStyle w:val="manguon"/>
      </w:pPr>
      <w:r w:rsidRPr="00376ADA">
        <w:t>/* Hero section dùng Flexbox để căn giữa nội dung theo chiều dọc */</w:t>
      </w:r>
    </w:p>
    <w:p w:rsidR="00376ADA" w:rsidRPr="00376ADA" w:rsidRDefault="00376ADA" w:rsidP="00376ADA">
      <w:pPr>
        <w:pStyle w:val="manguon"/>
      </w:pPr>
      <w:r w:rsidRPr="00376ADA">
        <w:t>.hero {</w:t>
      </w:r>
    </w:p>
    <w:p w:rsidR="00376ADA" w:rsidRPr="00376ADA" w:rsidRDefault="00376ADA" w:rsidP="00376ADA">
      <w:pPr>
        <w:pStyle w:val="manguon"/>
      </w:pPr>
      <w:r w:rsidRPr="00376ADA">
        <w:t xml:space="preserve">    display: flex;</w:t>
      </w:r>
    </w:p>
    <w:p w:rsidR="00376ADA" w:rsidRPr="00376ADA" w:rsidRDefault="00376ADA" w:rsidP="00376ADA">
      <w:pPr>
        <w:pStyle w:val="manguon"/>
      </w:pPr>
      <w:r w:rsidRPr="00376ADA">
        <w:t xml:space="preserve">    align-items: center;       /* Căn giữa dọc */</w:t>
      </w:r>
    </w:p>
    <w:p w:rsidR="00376ADA" w:rsidRPr="00376ADA" w:rsidRDefault="00376ADA" w:rsidP="00376ADA">
      <w:pPr>
        <w:pStyle w:val="manguon"/>
      </w:pPr>
      <w:r w:rsidRPr="00376ADA">
        <w:t xml:space="preserve">    min-height: 90vh;</w:t>
      </w:r>
    </w:p>
    <w:p w:rsidR="00376ADA" w:rsidRPr="00376ADA" w:rsidRDefault="00376ADA" w:rsidP="00376ADA">
      <w:pPr>
        <w:pStyle w:val="manguon"/>
      </w:pPr>
      <w:r w:rsidRPr="00376ADA">
        <w:t>}</w:t>
      </w:r>
    </w:p>
    <w:p w:rsidR="00376ADA" w:rsidRPr="00376ADA" w:rsidRDefault="00376ADA" w:rsidP="00376ADA">
      <w:pPr>
        <w:pStyle w:val="manguon"/>
      </w:pPr>
      <w:r w:rsidRPr="00376ADA">
        <w:t xml:space="preserve"> </w:t>
      </w:r>
    </w:p>
    <w:p w:rsidR="00376ADA" w:rsidRPr="00376ADA" w:rsidRDefault="00376ADA" w:rsidP="00376ADA">
      <w:pPr>
        <w:pStyle w:val="manguon"/>
      </w:pPr>
      <w:r w:rsidRPr="00376ADA">
        <w:t>/* Form liên hệ dùng Flexbox cột */</w:t>
      </w:r>
    </w:p>
    <w:p w:rsidR="00376ADA" w:rsidRPr="00376ADA" w:rsidRDefault="00376ADA" w:rsidP="00376ADA">
      <w:pPr>
        <w:pStyle w:val="manguon"/>
      </w:pPr>
      <w:r w:rsidRPr="00376ADA">
        <w:t>.contact-form form {</w:t>
      </w:r>
    </w:p>
    <w:p w:rsidR="00376ADA" w:rsidRPr="00376ADA" w:rsidRDefault="00376ADA" w:rsidP="00376ADA">
      <w:pPr>
        <w:pStyle w:val="manguon"/>
      </w:pPr>
      <w:r w:rsidRPr="00376ADA">
        <w:t xml:space="preserve">    display: flex;</w:t>
      </w:r>
    </w:p>
    <w:p w:rsidR="00376ADA" w:rsidRPr="00376ADA" w:rsidRDefault="00376ADA" w:rsidP="00376ADA">
      <w:pPr>
        <w:pStyle w:val="manguon"/>
      </w:pPr>
      <w:r w:rsidRPr="00376ADA">
        <w:t xml:space="preserve">    flex-direction: column;    /* Xếp dọc */</w:t>
      </w:r>
    </w:p>
    <w:p w:rsidR="00376ADA" w:rsidRPr="00376ADA" w:rsidRDefault="00376ADA" w:rsidP="00376ADA">
      <w:pPr>
        <w:pStyle w:val="manguon"/>
      </w:pPr>
      <w:r w:rsidRPr="00376ADA">
        <w:t xml:space="preserve">    gap: 15px;                 /* Cách nhau 15px */</w:t>
      </w:r>
    </w:p>
    <w:p w:rsidR="00376ADA" w:rsidRDefault="00376ADA" w:rsidP="00376ADA">
      <w:pPr>
        <w:pStyle w:val="manguon"/>
        <w:rPr>
          <w:lang w:val="vi-VN"/>
        </w:rPr>
      </w:pPr>
      <w:r w:rsidRPr="00376ADA">
        <w:t>}</w:t>
      </w:r>
    </w:p>
    <w:p w:rsidR="00376ADA" w:rsidRDefault="00376ADA" w:rsidP="00376ADA">
      <w:pPr>
        <w:pStyle w:val="Heading4"/>
        <w:rPr>
          <w:lang w:val="vi-VN"/>
        </w:rPr>
      </w:pPr>
      <w:r>
        <w:rPr>
          <w:lang w:val="vi-VN"/>
        </w:rPr>
        <w:t>Kết quả và phân tích</w:t>
      </w:r>
    </w:p>
    <w:p w:rsidR="00376ADA" w:rsidRDefault="00376ADA" w:rsidP="00376ADA">
      <w:pPr>
        <w:pStyle w:val="noidung"/>
      </w:pPr>
      <w:r>
        <w:t>Hero section với display: flex và align-items: center giúp nội dung luôn căn giữa theo chiều dọc dù màn hình có chiều cao bao nhiêu. Điều này không thể thực hiện dễ dàng với CSS truyền thống. Form liên hệ dùng flex-direction: column để xếp các input theo chiều dọc đều nhau với khoảng cách 15px.</w:t>
      </w:r>
    </w:p>
    <w:p w:rsidR="00376ADA" w:rsidRDefault="00376ADA" w:rsidP="00376ADA">
      <w:pPr>
        <w:pStyle w:val="Heading4"/>
        <w:rPr>
          <w:lang w:val="vi-VN"/>
        </w:rPr>
      </w:pPr>
      <w:r>
        <w:rPr>
          <w:lang w:val="vi-VN"/>
        </w:rPr>
        <w:t>Liên hệ với website Tiechs store</w:t>
      </w:r>
    </w:p>
    <w:p w:rsidR="00376ADA" w:rsidRDefault="00376ADA" w:rsidP="00376ADA">
      <w:pPr>
        <w:pStyle w:val="noidung"/>
        <w:rPr>
          <w:lang w:val="vi-VN"/>
        </w:rPr>
      </w:pPr>
      <w:r>
        <w:t>Tiechs Store sử dụng Flexbox chủ yếu trong: (1) .hero để căn giữa nội dung hero section theo chiều dọc; (2) .contact-form để xếp các input form theo cột; (3) .contact-hero để căn giữa tiêu đề banner trang liên hệ; (4) .popup để căn giữa hộp popup trên màn hình.</w:t>
      </w:r>
    </w:p>
    <w:p w:rsidR="00376ADA" w:rsidRDefault="00376ADA" w:rsidP="00376ADA">
      <w:pPr>
        <w:pStyle w:val="Heading3"/>
        <w:rPr>
          <w:lang w:val="vi-VN"/>
        </w:rPr>
      </w:pPr>
      <w:bookmarkStart w:id="30" w:name="_Toc232108009"/>
      <w:r>
        <w:rPr>
          <w:lang w:val="vi-VN"/>
        </w:rPr>
        <w:lastRenderedPageBreak/>
        <w:t>CSS Grid</w:t>
      </w:r>
      <w:bookmarkEnd w:id="30"/>
    </w:p>
    <w:p w:rsidR="00376ADA" w:rsidRDefault="00376ADA" w:rsidP="00376ADA">
      <w:pPr>
        <w:pStyle w:val="Heading4"/>
        <w:rPr>
          <w:lang w:val="vi-VN"/>
        </w:rPr>
      </w:pPr>
      <w:r>
        <w:rPr>
          <w:lang w:val="vi-VN"/>
        </w:rPr>
        <w:t>Khái niệm</w:t>
      </w:r>
    </w:p>
    <w:p w:rsidR="00376ADA" w:rsidRDefault="00376ADA" w:rsidP="00376ADA">
      <w:pPr>
        <w:pStyle w:val="noidung"/>
        <w:rPr>
          <w:lang w:val="vi-VN"/>
        </w:rPr>
      </w:pPr>
      <w:r>
        <w:t>CSS Grid Layout là hệ thống bố cục hai chiều của CSS3, cho phép tạo lưới hàng và cột linh hoạt [2]. Khác với Flexbox (một chiều), Grid phù hợp để bố cục các khu vực nội dung lớn như lưới sản phẩm, bố cục 2 cột, dashboard.</w:t>
      </w:r>
    </w:p>
    <w:p w:rsidR="00376ADA" w:rsidRDefault="00376ADA" w:rsidP="00376ADA">
      <w:pPr>
        <w:pStyle w:val="Heading4"/>
        <w:rPr>
          <w:lang w:val="vi-VN"/>
        </w:rPr>
      </w:pPr>
      <w:r>
        <w:rPr>
          <w:lang w:val="vi-VN"/>
        </w:rPr>
        <w:t>Cú pháp</w:t>
      </w:r>
    </w:p>
    <w:p w:rsidR="00376ADA" w:rsidRDefault="00376ADA" w:rsidP="00376ADA">
      <w:pPr>
        <w:pStyle w:val="noidung"/>
        <w:rPr>
          <w:b/>
          <w:bCs/>
          <w:lang w:val="vi-VN"/>
        </w:rPr>
      </w:pPr>
      <w:r w:rsidRPr="00376ADA">
        <w:rPr>
          <w:b/>
          <w:bCs/>
        </w:rPr>
        <w:t>Cú pháp CSS Grid</w:t>
      </w:r>
    </w:p>
    <w:p w:rsidR="00CC4932" w:rsidRPr="00CC4932" w:rsidRDefault="00CC4932" w:rsidP="00CC4932">
      <w:pPr>
        <w:pStyle w:val="manguon"/>
      </w:pPr>
      <w:r w:rsidRPr="00CC4932">
        <w:t>.grid-container {</w:t>
      </w:r>
    </w:p>
    <w:p w:rsidR="00CC4932" w:rsidRPr="00CC4932" w:rsidRDefault="00CC4932" w:rsidP="00CC4932">
      <w:pPr>
        <w:pStyle w:val="manguon"/>
      </w:pPr>
      <w:r w:rsidRPr="00CC4932">
        <w:t xml:space="preserve">    display: grid;</w:t>
      </w:r>
    </w:p>
    <w:p w:rsidR="00CC4932" w:rsidRPr="00CC4932" w:rsidRDefault="00CC4932" w:rsidP="00CC4932">
      <w:pPr>
        <w:pStyle w:val="manguon"/>
      </w:pPr>
      <w:r w:rsidRPr="00CC4932">
        <w:t xml:space="preserve">    grid-template-columns: repeat(3, 1fr);  /* 3 cột bằng nhau */</w:t>
      </w:r>
    </w:p>
    <w:p w:rsidR="00CC4932" w:rsidRPr="00CC4932" w:rsidRDefault="00CC4932" w:rsidP="00CC4932">
      <w:pPr>
        <w:pStyle w:val="manguon"/>
      </w:pPr>
      <w:r w:rsidRPr="00CC4932">
        <w:t xml:space="preserve">    gap: 20px;                               /* Khoảng cách */</w:t>
      </w:r>
    </w:p>
    <w:p w:rsidR="00CC4932" w:rsidRPr="00CC4932" w:rsidRDefault="00CC4932" w:rsidP="00CC4932">
      <w:pPr>
        <w:pStyle w:val="manguon"/>
      </w:pPr>
      <w:r w:rsidRPr="00CC4932">
        <w:t>}</w:t>
      </w:r>
    </w:p>
    <w:p w:rsidR="00CC4932" w:rsidRPr="00CC4932" w:rsidRDefault="00CC4932" w:rsidP="00CC4932">
      <w:pPr>
        <w:pStyle w:val="manguon"/>
      </w:pPr>
      <w:r w:rsidRPr="00CC4932">
        <w:t>/* Responsive: tự động điều chỉnh số cột */</w:t>
      </w:r>
    </w:p>
    <w:p w:rsidR="00CC4932" w:rsidRPr="00CC4932" w:rsidRDefault="00CC4932" w:rsidP="00CC4932">
      <w:pPr>
        <w:pStyle w:val="manguon"/>
      </w:pPr>
      <w:r w:rsidRPr="00CC4932">
        <w:t>.auto-grid {</w:t>
      </w:r>
    </w:p>
    <w:p w:rsidR="00CC4932" w:rsidRPr="00CC4932" w:rsidRDefault="00CC4932" w:rsidP="00CC4932">
      <w:pPr>
        <w:pStyle w:val="manguon"/>
      </w:pPr>
      <w:r w:rsidRPr="00CC4932">
        <w:t xml:space="preserve">    grid-template-columns: repeat(auto-fit, minmax(250px, 1fr));</w:t>
      </w:r>
    </w:p>
    <w:p w:rsidR="00376ADA" w:rsidRPr="00376ADA" w:rsidRDefault="00CC4932" w:rsidP="00CC4932">
      <w:pPr>
        <w:pStyle w:val="manguon"/>
        <w:rPr>
          <w:lang w:val="vi-VN"/>
        </w:rPr>
      </w:pPr>
      <w:r w:rsidRPr="00CC4932">
        <w:t>}</w:t>
      </w:r>
    </w:p>
    <w:p w:rsidR="00376ADA" w:rsidRDefault="00CC4932" w:rsidP="00CC4932">
      <w:pPr>
        <w:pStyle w:val="Heading4"/>
        <w:rPr>
          <w:lang w:val="vi-VN"/>
        </w:rPr>
      </w:pPr>
      <w:r>
        <w:rPr>
          <w:lang w:val="vi-VN"/>
        </w:rPr>
        <w:t>Ví dụ mã nguồn từ dự án</w:t>
      </w:r>
    </w:p>
    <w:p w:rsidR="00CC4932" w:rsidRDefault="00CC4932" w:rsidP="00CC4932">
      <w:pPr>
        <w:pStyle w:val="noidung"/>
        <w:rPr>
          <w:b/>
          <w:bCs/>
          <w:lang w:val="vi-VN"/>
        </w:rPr>
      </w:pPr>
      <w:r w:rsidRPr="00CC4932">
        <w:rPr>
          <w:b/>
          <w:bCs/>
        </w:rPr>
        <w:t>CSS Grid trong style.css</w:t>
      </w:r>
    </w:p>
    <w:p w:rsidR="00CC4932" w:rsidRPr="00CC4932" w:rsidRDefault="00CC4932" w:rsidP="00CC4932">
      <w:pPr>
        <w:pStyle w:val="manguon"/>
      </w:pPr>
      <w:r w:rsidRPr="00CC4932">
        <w:t>/* Lưới sản phẩm – tự động điều chỉnh số cột */</w:t>
      </w:r>
    </w:p>
    <w:p w:rsidR="00CC4932" w:rsidRPr="00CC4932" w:rsidRDefault="00CC4932" w:rsidP="00CC4932">
      <w:pPr>
        <w:pStyle w:val="manguon"/>
      </w:pPr>
      <w:r w:rsidRPr="00CC4932">
        <w:t>.product-grid {</w:t>
      </w:r>
    </w:p>
    <w:p w:rsidR="00CC4932" w:rsidRPr="00CC4932" w:rsidRDefault="00CC4932" w:rsidP="00CC4932">
      <w:pPr>
        <w:pStyle w:val="manguon"/>
      </w:pPr>
      <w:r w:rsidRPr="00CC4932">
        <w:t xml:space="preserve">    display: grid;</w:t>
      </w:r>
    </w:p>
    <w:p w:rsidR="00CC4932" w:rsidRPr="00CC4932" w:rsidRDefault="00CC4932" w:rsidP="00CC4932">
      <w:pPr>
        <w:pStyle w:val="manguon"/>
      </w:pPr>
      <w:r w:rsidRPr="00CC4932">
        <w:t xml:space="preserve">    grid-template-columns: repeat(auto-fit, minmax(250px, 1fr));</w:t>
      </w:r>
    </w:p>
    <w:p w:rsidR="00CC4932" w:rsidRPr="00CC4932" w:rsidRDefault="00CC4932" w:rsidP="00CC4932">
      <w:pPr>
        <w:pStyle w:val="manguon"/>
      </w:pPr>
      <w:r w:rsidRPr="00CC4932">
        <w:t xml:space="preserve">    gap: 25px;</w:t>
      </w:r>
    </w:p>
    <w:p w:rsidR="00CC4932" w:rsidRPr="00CC4932" w:rsidRDefault="00CC4932" w:rsidP="00CC4932">
      <w:pPr>
        <w:pStyle w:val="manguon"/>
      </w:pPr>
      <w:r w:rsidRPr="00CC4932">
        <w:t>}</w:t>
      </w:r>
    </w:p>
    <w:p w:rsidR="00CC4932" w:rsidRPr="00CC4932" w:rsidRDefault="00CC4932" w:rsidP="00CC4932">
      <w:pPr>
        <w:pStyle w:val="manguon"/>
      </w:pPr>
      <w:r w:rsidRPr="00CC4932">
        <w:t xml:space="preserve"> </w:t>
      </w:r>
    </w:p>
    <w:p w:rsidR="00CC4932" w:rsidRPr="00CC4932" w:rsidRDefault="00CC4932" w:rsidP="00CC4932">
      <w:pPr>
        <w:pStyle w:val="manguon"/>
      </w:pPr>
      <w:r w:rsidRPr="00CC4932">
        <w:t>/* Layout 2 cột cho trang liên hệ */</w:t>
      </w:r>
    </w:p>
    <w:p w:rsidR="00CC4932" w:rsidRPr="00CC4932" w:rsidRDefault="00CC4932" w:rsidP="00CC4932">
      <w:pPr>
        <w:pStyle w:val="manguon"/>
      </w:pPr>
      <w:r w:rsidRPr="00CC4932">
        <w:t>.contact-container {</w:t>
      </w:r>
    </w:p>
    <w:p w:rsidR="00CC4932" w:rsidRPr="00CC4932" w:rsidRDefault="00CC4932" w:rsidP="00CC4932">
      <w:pPr>
        <w:pStyle w:val="manguon"/>
      </w:pPr>
      <w:r w:rsidRPr="00CC4932">
        <w:t xml:space="preserve">    display: grid;</w:t>
      </w:r>
    </w:p>
    <w:p w:rsidR="00CC4932" w:rsidRPr="00CC4932" w:rsidRDefault="00CC4932" w:rsidP="00CC4932">
      <w:pPr>
        <w:pStyle w:val="manguon"/>
      </w:pPr>
      <w:r w:rsidRPr="00CC4932">
        <w:t xml:space="preserve">    grid-template-columns: 1fr 1fr;  /* 2 cột bằng nhau */</w:t>
      </w:r>
    </w:p>
    <w:p w:rsidR="00CC4932" w:rsidRPr="00CC4932" w:rsidRDefault="00CC4932" w:rsidP="00CC4932">
      <w:pPr>
        <w:pStyle w:val="manguon"/>
      </w:pPr>
      <w:r w:rsidRPr="00CC4932">
        <w:lastRenderedPageBreak/>
        <w:t xml:space="preserve">    gap: 50px;</w:t>
      </w:r>
    </w:p>
    <w:p w:rsidR="00CC4932" w:rsidRPr="00CC4932" w:rsidRDefault="00CC4932" w:rsidP="00CC4932">
      <w:pPr>
        <w:pStyle w:val="manguon"/>
      </w:pPr>
      <w:r w:rsidRPr="00CC4932">
        <w:t>}</w:t>
      </w:r>
    </w:p>
    <w:p w:rsidR="00CC4932" w:rsidRPr="00CC4932" w:rsidRDefault="00CC4932" w:rsidP="00CC4932">
      <w:pPr>
        <w:pStyle w:val="manguon"/>
      </w:pPr>
      <w:r w:rsidRPr="00CC4932">
        <w:t xml:space="preserve"> </w:t>
      </w:r>
    </w:p>
    <w:p w:rsidR="00CC4932" w:rsidRPr="00CC4932" w:rsidRDefault="00CC4932" w:rsidP="00CC4932">
      <w:pPr>
        <w:pStyle w:val="manguon"/>
      </w:pPr>
      <w:r w:rsidRPr="00CC4932">
        <w:t>/* Layout 2 cột cho trang chi tiết sản phẩm */</w:t>
      </w:r>
    </w:p>
    <w:p w:rsidR="00CC4932" w:rsidRPr="00CC4932" w:rsidRDefault="00CC4932" w:rsidP="00CC4932">
      <w:pPr>
        <w:pStyle w:val="manguon"/>
      </w:pPr>
      <w:r w:rsidRPr="00CC4932">
        <w:t>.detail-section {</w:t>
      </w:r>
    </w:p>
    <w:p w:rsidR="00CC4932" w:rsidRPr="00CC4932" w:rsidRDefault="00CC4932" w:rsidP="00CC4932">
      <w:pPr>
        <w:pStyle w:val="manguon"/>
      </w:pPr>
      <w:r w:rsidRPr="00CC4932">
        <w:t xml:space="preserve">    display: grid;</w:t>
      </w:r>
    </w:p>
    <w:p w:rsidR="00CC4932" w:rsidRPr="00CC4932" w:rsidRDefault="00CC4932" w:rsidP="00CC4932">
      <w:pPr>
        <w:pStyle w:val="manguon"/>
      </w:pPr>
      <w:r w:rsidRPr="00CC4932">
        <w:t xml:space="preserve">    grid-template-columns: 1fr 1fr;</w:t>
      </w:r>
    </w:p>
    <w:p w:rsidR="00CC4932" w:rsidRPr="00CC4932" w:rsidRDefault="00CC4932" w:rsidP="00CC4932">
      <w:pPr>
        <w:pStyle w:val="manguon"/>
      </w:pPr>
      <w:r w:rsidRPr="00CC4932">
        <w:t xml:space="preserve">    gap: 50px;</w:t>
      </w:r>
    </w:p>
    <w:p w:rsidR="00CC4932" w:rsidRPr="00CC4932" w:rsidRDefault="00CC4932" w:rsidP="00CC4932">
      <w:pPr>
        <w:pStyle w:val="manguon"/>
        <w:rPr>
          <w:lang w:val="vi-VN"/>
        </w:rPr>
      </w:pPr>
      <w:r w:rsidRPr="00CC4932">
        <w:t>}</w:t>
      </w:r>
    </w:p>
    <w:p w:rsidR="00CC4932" w:rsidRDefault="00CC4932" w:rsidP="00CC4932">
      <w:pPr>
        <w:pStyle w:val="Heading4"/>
        <w:rPr>
          <w:lang w:val="vi-VN"/>
        </w:rPr>
      </w:pPr>
      <w:r>
        <w:rPr>
          <w:lang w:val="vi-VN"/>
        </w:rPr>
        <w:t>Kết quả và phân tích</w:t>
      </w:r>
    </w:p>
    <w:p w:rsidR="00CC4932" w:rsidRDefault="00CC4932" w:rsidP="00CC4932">
      <w:pPr>
        <w:pStyle w:val="noidung"/>
      </w:pPr>
      <w:r>
        <w:t>auto-fit và minmax(250px, 1fr) là kỹ thuật Grid hiện đại: lưới tự động tính số cột phù hợp dựa trên chiều rộng màn hình, mỗi cột tối thiểu 250px, tối đa chia đều. Trên màn hình lớn hiển thị 5 cột, trên tablet 3 cột, trên điện thoại 1-2 cột – tất cả không cần media query.</w:t>
      </w:r>
    </w:p>
    <w:p w:rsidR="00CC4932" w:rsidRDefault="00CC4932" w:rsidP="00CC4932">
      <w:pPr>
        <w:pStyle w:val="Heading4"/>
        <w:rPr>
          <w:lang w:val="vi-VN"/>
        </w:rPr>
      </w:pPr>
      <w:r>
        <w:rPr>
          <w:lang w:val="vi-VN"/>
        </w:rPr>
        <w:t>Liên hệ với website Tiechs Store</w:t>
      </w:r>
    </w:p>
    <w:p w:rsidR="00CC4932" w:rsidRDefault="00CC4932" w:rsidP="00CC4932">
      <w:pPr>
        <w:pStyle w:val="noidung"/>
      </w:pPr>
      <w:r>
        <w:t>CSS Grid được dùng ở 3 nơi quan trọng trong Tiechs Store: (1) .product-grid trong trang sản phẩm để hiển thị 36 sản phẩm theo lưới responsive; (2) .contact-container để chia form liên hệ và thông tin thành 2 cột; (3) .detail-section để chia ảnh sản phẩm và thông tin chi tiết thành 2 cột.</w:t>
      </w:r>
    </w:p>
    <w:p w:rsidR="00CC4932" w:rsidRDefault="00CC4932" w:rsidP="00CC4932">
      <w:pPr>
        <w:pStyle w:val="Heading3"/>
        <w:rPr>
          <w:lang w:val="vi-VN"/>
        </w:rPr>
      </w:pPr>
      <w:bookmarkStart w:id="31" w:name="_Toc232108010"/>
      <w:r>
        <w:rPr>
          <w:lang w:val="vi-VN"/>
        </w:rPr>
        <w:t>CSS Animation</w:t>
      </w:r>
      <w:bookmarkEnd w:id="31"/>
    </w:p>
    <w:p w:rsidR="00CC4932" w:rsidRDefault="00CC4932" w:rsidP="00CC4932">
      <w:pPr>
        <w:pStyle w:val="Heading4"/>
        <w:rPr>
          <w:lang w:val="vi-VN"/>
        </w:rPr>
      </w:pPr>
      <w:r>
        <w:rPr>
          <w:lang w:val="vi-VN"/>
        </w:rPr>
        <w:t>Khái niệm</w:t>
      </w:r>
    </w:p>
    <w:p w:rsidR="00CC4932" w:rsidRDefault="00CC4932" w:rsidP="00CC4932">
      <w:pPr>
        <w:pStyle w:val="noidung"/>
      </w:pPr>
      <w:r>
        <w:t>CSS Animation cho phép tạo hiệu ứng chuyển động trơn tru cho phần tử HTML mà không cần JavaScript [2]. Có 2 thành phần: @keyframes định nghĩa các trạng thái chuyển động và thuộc tính animation áp dụng hiệu ứng lên phần tử.</w:t>
      </w:r>
    </w:p>
    <w:p w:rsidR="00CC4932" w:rsidRDefault="00CC4932" w:rsidP="00CC4932">
      <w:pPr>
        <w:pStyle w:val="Heading4"/>
        <w:rPr>
          <w:lang w:val="vi-VN"/>
        </w:rPr>
      </w:pPr>
      <w:r>
        <w:rPr>
          <w:lang w:val="vi-VN"/>
        </w:rPr>
        <w:t>Cú pháp</w:t>
      </w:r>
    </w:p>
    <w:p w:rsidR="00CC4932" w:rsidRDefault="00CC4932" w:rsidP="00CC4932">
      <w:pPr>
        <w:pStyle w:val="noidung"/>
        <w:rPr>
          <w:b/>
          <w:bCs/>
          <w:lang w:val="vi-VN"/>
        </w:rPr>
      </w:pPr>
      <w:r w:rsidRPr="00CC4932">
        <w:rPr>
          <w:b/>
          <w:bCs/>
        </w:rPr>
        <w:t>Cú pháp @keyframes và animation</w:t>
      </w:r>
    </w:p>
    <w:p w:rsidR="00CC4932" w:rsidRPr="00CC4932" w:rsidRDefault="00CC4932" w:rsidP="00CC4932">
      <w:pPr>
        <w:pStyle w:val="manguon"/>
      </w:pPr>
      <w:r w:rsidRPr="00CC4932">
        <w:t>@keyframes tenHieuUng {</w:t>
      </w:r>
    </w:p>
    <w:p w:rsidR="00CC4932" w:rsidRPr="00CC4932" w:rsidRDefault="00CC4932" w:rsidP="00CC4932">
      <w:pPr>
        <w:pStyle w:val="manguon"/>
      </w:pPr>
      <w:r w:rsidRPr="00CC4932">
        <w:t xml:space="preserve">    0%   { /* Trạng thái bắt đầu */ }</w:t>
      </w:r>
    </w:p>
    <w:p w:rsidR="00CC4932" w:rsidRPr="00CC4932" w:rsidRDefault="00CC4932" w:rsidP="00CC4932">
      <w:pPr>
        <w:pStyle w:val="manguon"/>
      </w:pPr>
      <w:r w:rsidRPr="00CC4932">
        <w:t xml:space="preserve">    50%  { /* Trạng thái giữa */ }</w:t>
      </w:r>
    </w:p>
    <w:p w:rsidR="00CC4932" w:rsidRPr="00CC4932" w:rsidRDefault="00CC4932" w:rsidP="00CC4932">
      <w:pPr>
        <w:pStyle w:val="manguon"/>
      </w:pPr>
      <w:r w:rsidRPr="00CC4932">
        <w:t xml:space="preserve">    100% { /* Trạng thái kết thúc */ }</w:t>
      </w:r>
    </w:p>
    <w:p w:rsidR="00CC4932" w:rsidRPr="00CC4932" w:rsidRDefault="00CC4932" w:rsidP="00CC4932">
      <w:pPr>
        <w:pStyle w:val="manguon"/>
      </w:pPr>
      <w:r w:rsidRPr="00CC4932">
        <w:t>}</w:t>
      </w:r>
    </w:p>
    <w:p w:rsidR="00CC4932" w:rsidRPr="00CC4932" w:rsidRDefault="00CC4932" w:rsidP="00CC4932">
      <w:pPr>
        <w:pStyle w:val="manguon"/>
      </w:pPr>
      <w:r w:rsidRPr="00CC4932">
        <w:lastRenderedPageBreak/>
        <w:t>.element {</w:t>
      </w:r>
    </w:p>
    <w:p w:rsidR="00CC4932" w:rsidRPr="00CC4932" w:rsidRDefault="00CC4932" w:rsidP="00CC4932">
      <w:pPr>
        <w:pStyle w:val="manguon"/>
      </w:pPr>
      <w:r w:rsidRPr="00CC4932">
        <w:t xml:space="preserve">    animation: tenHieuUng duration timing-function iteration;</w:t>
      </w:r>
    </w:p>
    <w:p w:rsidR="00CC4932" w:rsidRDefault="00CC4932" w:rsidP="00CC4932">
      <w:pPr>
        <w:pStyle w:val="manguon"/>
        <w:rPr>
          <w:lang w:val="vi-VN"/>
        </w:rPr>
      </w:pPr>
      <w:r w:rsidRPr="00CC4932">
        <w:t>}</w:t>
      </w:r>
    </w:p>
    <w:p w:rsidR="00CC4932" w:rsidRDefault="00CC4932" w:rsidP="00CC4932">
      <w:pPr>
        <w:pStyle w:val="Heading4"/>
        <w:rPr>
          <w:lang w:val="vi-VN"/>
        </w:rPr>
      </w:pPr>
      <w:r>
        <w:rPr>
          <w:lang w:val="vi-VN"/>
        </w:rPr>
        <w:t>Giải thích cú pháp</w:t>
      </w:r>
    </w:p>
    <w:p w:rsidR="00CC4932" w:rsidRDefault="00CC4932" w:rsidP="00CC4932">
      <w:pPr>
        <w:pStyle w:val="noidung"/>
        <w:rPr>
          <w:lang w:val="vi-VN"/>
        </w:rPr>
      </w:pPr>
      <w:r>
        <w:t>@keyframes định nghĩa keyframe (khung hình chính) từ 0% đến 100%. Thuộc tính animation gồm: tên hiệu ứng, thời gian, hàm thời gian (ease, linear...) và số lần lặp (infinite = vô hạn).</w:t>
      </w:r>
    </w:p>
    <w:p w:rsidR="00CC4932" w:rsidRDefault="00CC4932" w:rsidP="00CC4932">
      <w:pPr>
        <w:pStyle w:val="Heading4"/>
        <w:rPr>
          <w:lang w:val="vi-VN"/>
        </w:rPr>
      </w:pPr>
      <w:r>
        <w:rPr>
          <w:lang w:val="vi-VN"/>
        </w:rPr>
        <w:t>Ví dụ mã nguồn từ dự án</w:t>
      </w:r>
    </w:p>
    <w:p w:rsidR="00CC4932" w:rsidRPr="00CC4932" w:rsidRDefault="00CC4932" w:rsidP="00CC4932">
      <w:pPr>
        <w:pStyle w:val="noidung"/>
        <w:rPr>
          <w:b/>
          <w:bCs/>
          <w:lang w:val="vi-VN"/>
        </w:rPr>
      </w:pPr>
      <w:r w:rsidRPr="00CC4932">
        <w:rPr>
          <w:b/>
          <w:bCs/>
        </w:rPr>
        <w:t>Animation float trong style.css</w:t>
      </w:r>
    </w:p>
    <w:p w:rsidR="00CC4932" w:rsidRPr="00CC4932" w:rsidRDefault="00CC4932" w:rsidP="00CC4932">
      <w:pPr>
        <w:pStyle w:val="manguon"/>
      </w:pPr>
      <w:r w:rsidRPr="00CC4932">
        <w:t>/* Định nghĩa hiệu ứng nổi lên xuống */</w:t>
      </w:r>
    </w:p>
    <w:p w:rsidR="00CC4932" w:rsidRPr="00CC4932" w:rsidRDefault="00CC4932" w:rsidP="00CC4932">
      <w:pPr>
        <w:pStyle w:val="manguon"/>
      </w:pPr>
      <w:r w:rsidRPr="00CC4932">
        <w:t>@keyframes float {</w:t>
      </w:r>
    </w:p>
    <w:p w:rsidR="00CC4932" w:rsidRPr="00CC4932" w:rsidRDefault="00CC4932" w:rsidP="00CC4932">
      <w:pPr>
        <w:pStyle w:val="manguon"/>
      </w:pPr>
      <w:r w:rsidRPr="00CC4932">
        <w:t xml:space="preserve">    0%, 100% { transform: translateY(0); }</w:t>
      </w:r>
    </w:p>
    <w:p w:rsidR="00CC4932" w:rsidRPr="00CC4932" w:rsidRDefault="00CC4932" w:rsidP="00CC4932">
      <w:pPr>
        <w:pStyle w:val="manguon"/>
      </w:pPr>
      <w:r w:rsidRPr="00CC4932">
        <w:t xml:space="preserve">    50%      { transform: translateY(-12px); }</w:t>
      </w:r>
    </w:p>
    <w:p w:rsidR="00CC4932" w:rsidRPr="00CC4932" w:rsidRDefault="00CC4932" w:rsidP="00CC4932">
      <w:pPr>
        <w:pStyle w:val="manguon"/>
      </w:pPr>
      <w:r w:rsidRPr="00CC4932">
        <w:t>}</w:t>
      </w:r>
    </w:p>
    <w:p w:rsidR="00CC4932" w:rsidRPr="00CC4932" w:rsidRDefault="00CC4932" w:rsidP="00CC4932">
      <w:pPr>
        <w:pStyle w:val="manguon"/>
      </w:pPr>
      <w:r w:rsidRPr="00CC4932">
        <w:t xml:space="preserve"> </w:t>
      </w:r>
    </w:p>
    <w:p w:rsidR="00CC4932" w:rsidRPr="00CC4932" w:rsidRDefault="00CC4932" w:rsidP="00CC4932">
      <w:pPr>
        <w:pStyle w:val="manguon"/>
      </w:pPr>
      <w:r w:rsidRPr="00CC4932">
        <w:t>/* Áp dụng cho ảnh hero */</w:t>
      </w:r>
    </w:p>
    <w:p w:rsidR="00CC4932" w:rsidRPr="00CC4932" w:rsidRDefault="00CC4932" w:rsidP="00CC4932">
      <w:pPr>
        <w:pStyle w:val="manguon"/>
      </w:pPr>
      <w:r w:rsidRPr="00CC4932">
        <w:t>.hero-img {</w:t>
      </w:r>
    </w:p>
    <w:p w:rsidR="00CC4932" w:rsidRPr="00CC4932" w:rsidRDefault="00CC4932" w:rsidP="00CC4932">
      <w:pPr>
        <w:pStyle w:val="manguon"/>
      </w:pPr>
      <w:r w:rsidRPr="00CC4932">
        <w:t xml:space="preserve">    max-height: 480px;</w:t>
      </w:r>
    </w:p>
    <w:p w:rsidR="00CC4932" w:rsidRPr="00CC4932" w:rsidRDefault="00CC4932" w:rsidP="00CC4932">
      <w:pPr>
        <w:pStyle w:val="manguon"/>
      </w:pPr>
      <w:r w:rsidRPr="00CC4932">
        <w:t xml:space="preserve">    filter: drop-shadow(0 20px 40px rgba(0,0,0,0.5));</w:t>
      </w:r>
    </w:p>
    <w:p w:rsidR="00CC4932" w:rsidRPr="00CC4932" w:rsidRDefault="00CC4932" w:rsidP="00CC4932">
      <w:pPr>
        <w:pStyle w:val="manguon"/>
      </w:pPr>
      <w:r w:rsidRPr="00CC4932">
        <w:t xml:space="preserve">    animation: float 3s ease-in-out infinite;</w:t>
      </w:r>
    </w:p>
    <w:p w:rsidR="00CC4932" w:rsidRPr="00CC4932" w:rsidRDefault="00CC4932" w:rsidP="00CC4932">
      <w:pPr>
        <w:pStyle w:val="manguon"/>
        <w:rPr>
          <w:lang w:val="vi-VN"/>
        </w:rPr>
      </w:pPr>
      <w:r w:rsidRPr="00CC4932">
        <w:t>}</w:t>
      </w:r>
    </w:p>
    <w:p w:rsidR="00CC4932" w:rsidRDefault="00CC4932" w:rsidP="00CC4932">
      <w:pPr>
        <w:pStyle w:val="Heading4"/>
        <w:rPr>
          <w:lang w:val="vi-VN"/>
        </w:rPr>
      </w:pPr>
      <w:r>
        <w:rPr>
          <w:lang w:val="vi-VN"/>
        </w:rPr>
        <w:t>Phân tích kết quả</w:t>
      </w:r>
    </w:p>
    <w:p w:rsidR="00CC4932" w:rsidRDefault="00CC4932" w:rsidP="00CC4932">
      <w:pPr>
        <w:pStyle w:val="noidung"/>
      </w:pPr>
      <w:r>
        <w:t>Animation float làm hình ảnh di chuyển lên 12px (50%) rồi về vị trí ban đầu (0%, 100%) trong 3 giây, lặp vô hạn (infinite). Hàm ease-in-out tạo chuyển động mượt, gia tốc đầu và giảm tốc cuối. filter: drop-shadow tạo bóng đổ theo hình dáng thực của ảnh PNG.</w:t>
      </w:r>
    </w:p>
    <w:p w:rsidR="00CC4932" w:rsidRDefault="00CC4932" w:rsidP="00CC4932">
      <w:pPr>
        <w:pStyle w:val="Heading4"/>
        <w:rPr>
          <w:lang w:val="vi-VN"/>
        </w:rPr>
      </w:pPr>
      <w:r>
        <w:rPr>
          <w:lang w:val="vi-VN"/>
        </w:rPr>
        <w:t>Liên hệ với website Tiechs Store</w:t>
      </w:r>
    </w:p>
    <w:p w:rsidR="00CC4932" w:rsidRDefault="00CC4932" w:rsidP="00CC4932">
      <w:pPr>
        <w:pStyle w:val="noidung"/>
      </w:pPr>
      <w:r>
        <w:t>Animation float được áp dụng cho ảnh banner trang chủ, tạo sự sống động và thu hút ánh nhìn ngay khi người dùng vào trang. Đây là điểm nhấn trực quan duy nhất nhưng đủ để tạo ấn tượng mà không gây rối mắt.</w:t>
      </w:r>
    </w:p>
    <w:p w:rsidR="00CC4932" w:rsidRDefault="00CC4932" w:rsidP="00CC4932">
      <w:pPr>
        <w:pStyle w:val="Heading3"/>
        <w:rPr>
          <w:lang w:val="vi-VN"/>
        </w:rPr>
      </w:pPr>
      <w:bookmarkStart w:id="32" w:name="_Toc232108011"/>
      <w:r>
        <w:rPr>
          <w:lang w:val="vi-VN"/>
        </w:rPr>
        <w:lastRenderedPageBreak/>
        <w:t>CSS Transition</w:t>
      </w:r>
      <w:bookmarkEnd w:id="32"/>
    </w:p>
    <w:p w:rsidR="00CC4932" w:rsidRPr="00CC4932" w:rsidRDefault="00CC4932" w:rsidP="00CC4932">
      <w:pPr>
        <w:pStyle w:val="Heading4"/>
        <w:rPr>
          <w:lang w:val="vi-VN"/>
        </w:rPr>
      </w:pPr>
      <w:r>
        <w:rPr>
          <w:lang w:val="vi-VN"/>
        </w:rPr>
        <w:t>Khái niệm</w:t>
      </w:r>
    </w:p>
    <w:p w:rsidR="00CC4932" w:rsidRDefault="00CC4932" w:rsidP="00CC4932">
      <w:pPr>
        <w:pStyle w:val="noidung"/>
      </w:pPr>
      <w:r>
        <w:t>CSS Transition tạo hiệu ứng chuyển đổi mượt mà khi giá trị thuộc tính CSS thay đổi (thường do :hover hoặc JavaScript) [2]. Transition đơn giản hơn Animation – chỉ định nghĩa trạng thái đầu và cuối, trình duyệt tự tính trạng thái trung gian.</w:t>
      </w:r>
    </w:p>
    <w:p w:rsidR="00CC4932" w:rsidRDefault="00CC4932" w:rsidP="00CC4932">
      <w:pPr>
        <w:pStyle w:val="Heading4"/>
        <w:rPr>
          <w:lang w:val="vi-VN"/>
        </w:rPr>
      </w:pPr>
      <w:r>
        <w:rPr>
          <w:lang w:val="vi-VN"/>
        </w:rPr>
        <w:t>Cú pháp và ví dụ từ dự án</w:t>
      </w:r>
    </w:p>
    <w:p w:rsidR="00CC4932" w:rsidRPr="00CC4932" w:rsidRDefault="00CC4932" w:rsidP="00CC4932">
      <w:pPr>
        <w:pStyle w:val="noidung"/>
        <w:rPr>
          <w:b/>
          <w:bCs/>
          <w:lang w:val="vi-VN"/>
        </w:rPr>
      </w:pPr>
      <w:r w:rsidRPr="00CC4932">
        <w:rPr>
          <w:b/>
          <w:bCs/>
        </w:rPr>
        <w:t>Transition hover cho thẻ sản phẩm</w:t>
      </w:r>
    </w:p>
    <w:p w:rsidR="00CC4932" w:rsidRPr="00CC4932" w:rsidRDefault="00CC4932" w:rsidP="00CC4932">
      <w:pPr>
        <w:pStyle w:val="manguon"/>
      </w:pPr>
      <w:r w:rsidRPr="00CC4932">
        <w:t>/* Trạng thái bình thường */</w:t>
      </w:r>
    </w:p>
    <w:p w:rsidR="00CC4932" w:rsidRPr="00CC4932" w:rsidRDefault="00CC4932" w:rsidP="00CC4932">
      <w:pPr>
        <w:pStyle w:val="manguon"/>
      </w:pPr>
      <w:r w:rsidRPr="00CC4932">
        <w:t>.product-card {</w:t>
      </w:r>
    </w:p>
    <w:p w:rsidR="00CC4932" w:rsidRPr="00CC4932" w:rsidRDefault="00CC4932" w:rsidP="00CC4932">
      <w:pPr>
        <w:pStyle w:val="manguon"/>
      </w:pPr>
      <w:r w:rsidRPr="00CC4932">
        <w:t xml:space="preserve">    background: white;</w:t>
      </w:r>
    </w:p>
    <w:p w:rsidR="00CC4932" w:rsidRPr="00CC4932" w:rsidRDefault="00CC4932" w:rsidP="00CC4932">
      <w:pPr>
        <w:pStyle w:val="manguon"/>
      </w:pPr>
      <w:r w:rsidRPr="00CC4932">
        <w:t xml:space="preserve">    border-radius: 20px;</w:t>
      </w:r>
    </w:p>
    <w:p w:rsidR="00CC4932" w:rsidRPr="00CC4932" w:rsidRDefault="00CC4932" w:rsidP="00CC4932">
      <w:pPr>
        <w:pStyle w:val="manguon"/>
      </w:pPr>
      <w:r w:rsidRPr="00CC4932">
        <w:t xml:space="preserve">    box-shadow: 0 5px 20px rgba(0,0,0,.1);</w:t>
      </w:r>
    </w:p>
    <w:p w:rsidR="00CC4932" w:rsidRPr="00CC4932" w:rsidRDefault="00CC4932" w:rsidP="00CC4932">
      <w:pPr>
        <w:pStyle w:val="manguon"/>
      </w:pPr>
      <w:r w:rsidRPr="00CC4932">
        <w:t xml:space="preserve">    transition: .3s;   /* Chuyển đổi trong 0.3 giây */</w:t>
      </w:r>
    </w:p>
    <w:p w:rsidR="00CC4932" w:rsidRPr="00CC4932" w:rsidRDefault="00CC4932" w:rsidP="00CC4932">
      <w:pPr>
        <w:pStyle w:val="manguon"/>
      </w:pPr>
      <w:r w:rsidRPr="00CC4932">
        <w:t>}</w:t>
      </w:r>
    </w:p>
    <w:p w:rsidR="00CC4932" w:rsidRPr="00CC4932" w:rsidRDefault="00CC4932" w:rsidP="00CC4932">
      <w:pPr>
        <w:pStyle w:val="manguon"/>
      </w:pPr>
      <w:r w:rsidRPr="00CC4932">
        <w:t xml:space="preserve"> </w:t>
      </w:r>
    </w:p>
    <w:p w:rsidR="00CC4932" w:rsidRPr="00CC4932" w:rsidRDefault="00CC4932" w:rsidP="00CC4932">
      <w:pPr>
        <w:pStyle w:val="manguon"/>
      </w:pPr>
      <w:r w:rsidRPr="00CC4932">
        <w:t>/* Trạng thái khi hover */</w:t>
      </w:r>
    </w:p>
    <w:p w:rsidR="00CC4932" w:rsidRPr="00CC4932" w:rsidRDefault="00CC4932" w:rsidP="00CC4932">
      <w:pPr>
        <w:pStyle w:val="manguon"/>
      </w:pPr>
      <w:r w:rsidRPr="00CC4932">
        <w:t>.product-card:hover {</w:t>
      </w:r>
    </w:p>
    <w:p w:rsidR="00CC4932" w:rsidRPr="00CC4932" w:rsidRDefault="00CC4932" w:rsidP="00CC4932">
      <w:pPr>
        <w:pStyle w:val="manguon"/>
      </w:pPr>
      <w:r w:rsidRPr="00CC4932">
        <w:t xml:space="preserve">    transform: translateY(-10px); /* Nâng lên 10px */</w:t>
      </w:r>
    </w:p>
    <w:p w:rsidR="00CC4932" w:rsidRDefault="00CC4932" w:rsidP="00CC4932">
      <w:pPr>
        <w:pStyle w:val="manguon"/>
        <w:rPr>
          <w:lang w:val="vi-VN"/>
        </w:rPr>
      </w:pPr>
      <w:r w:rsidRPr="00CC4932">
        <w:t>}</w:t>
      </w:r>
    </w:p>
    <w:p w:rsidR="00CC4932" w:rsidRDefault="00CC4932" w:rsidP="00CC4932">
      <w:pPr>
        <w:pStyle w:val="Heading4"/>
        <w:rPr>
          <w:lang w:val="vi-VN"/>
        </w:rPr>
      </w:pPr>
      <w:r>
        <w:rPr>
          <w:lang w:val="vi-VN"/>
        </w:rPr>
        <w:t>Kết quả và phân tích</w:t>
      </w:r>
    </w:p>
    <w:p w:rsidR="00CC4932" w:rsidRDefault="00CC4932" w:rsidP="00CC4932">
      <w:pPr>
        <w:pStyle w:val="noidung"/>
      </w:pPr>
      <w:r>
        <w:t>Khi người dùng rê chuột vào thẻ sản phẩm, thẻ trượt lên 10px trong 0.3 giây mượt mà, tạo cảm giác tương tác. Transition áp dụng cho tất cả thuộc tính CSS thay đổi khi hover. Chỉ cần 2 dòng CSS nhưng tạo ra trải nghiệm người dùng rõ rệt.</w:t>
      </w:r>
    </w:p>
    <w:p w:rsidR="00CC4932" w:rsidRDefault="00CC4932" w:rsidP="00CC4932">
      <w:pPr>
        <w:pStyle w:val="Heading4"/>
        <w:rPr>
          <w:lang w:val="vi-VN"/>
        </w:rPr>
      </w:pPr>
      <w:r>
        <w:rPr>
          <w:lang w:val="vi-VN"/>
        </w:rPr>
        <w:t>Liên hệ với website Tiechs Store</w:t>
      </w:r>
    </w:p>
    <w:p w:rsidR="00CC4932" w:rsidRDefault="00CC4932" w:rsidP="00CC4932">
      <w:pPr>
        <w:pStyle w:val="noidung"/>
      </w:pPr>
      <w:r>
        <w:t>Transition được áp dụng cho tất cả 36 thẻ sản phẩm trong trang san-pham.html. Hiệu ứng hover giúp người dùng biết thẻ có thể bấm được, cải thiện trải nghiệm tương tác (UX) mà không cần JavaScript.</w:t>
      </w:r>
    </w:p>
    <w:p w:rsidR="00CC4932" w:rsidRPr="00CC4932" w:rsidRDefault="00CC4932" w:rsidP="00CC4932">
      <w:pPr>
        <w:pStyle w:val="Heading3"/>
      </w:pPr>
      <w:bookmarkStart w:id="33" w:name="_Toc232108012"/>
      <w:r>
        <w:lastRenderedPageBreak/>
        <w:t>Responsive Design với @media</w:t>
      </w:r>
      <w:bookmarkEnd w:id="33"/>
    </w:p>
    <w:p w:rsidR="00CC4932" w:rsidRDefault="00CC4932" w:rsidP="00CC4932">
      <w:pPr>
        <w:pStyle w:val="Heading4"/>
        <w:rPr>
          <w:lang w:val="vi-VN"/>
        </w:rPr>
      </w:pPr>
      <w:r>
        <w:rPr>
          <w:lang w:val="vi-VN"/>
        </w:rPr>
        <w:t>Khái niệm</w:t>
      </w:r>
    </w:p>
    <w:p w:rsidR="00CC4932" w:rsidRDefault="00CC4932" w:rsidP="00CC4932">
      <w:pPr>
        <w:pStyle w:val="noidung"/>
      </w:pPr>
      <w:r>
        <w:t>Responsive Design là kỹ thuật thiết kế web cho phép giao diện tự điều chỉnh phù hợp với kích thước màn hình khác nhau [2]. CSS3 sử dụng @media queries để áp dụng CSS riêng cho từng dải kích thước màn hình.</w:t>
      </w:r>
    </w:p>
    <w:p w:rsidR="00CC4932" w:rsidRDefault="00CC4932" w:rsidP="00CC4932">
      <w:pPr>
        <w:pStyle w:val="Heading4"/>
        <w:rPr>
          <w:lang w:val="vi-VN"/>
        </w:rPr>
      </w:pPr>
      <w:r>
        <w:rPr>
          <w:lang w:val="vi-VN"/>
        </w:rPr>
        <w:t>Cú pháp</w:t>
      </w:r>
    </w:p>
    <w:p w:rsidR="00CC4932" w:rsidRDefault="00CC4932" w:rsidP="00CC4932">
      <w:pPr>
        <w:pStyle w:val="noidung"/>
        <w:rPr>
          <w:b/>
          <w:bCs/>
          <w:lang w:val="vi-VN"/>
        </w:rPr>
      </w:pPr>
      <w:r w:rsidRPr="00CC4932">
        <w:rPr>
          <w:b/>
          <w:bCs/>
        </w:rPr>
        <w:t>Cú pháp @media query</w:t>
      </w:r>
    </w:p>
    <w:p w:rsidR="00CC4932" w:rsidRPr="00CC4932" w:rsidRDefault="00CC4932" w:rsidP="00CC4932">
      <w:pPr>
        <w:pStyle w:val="manguon"/>
      </w:pPr>
      <w:r w:rsidRPr="00CC4932">
        <w:t>@media (max-width: 768px) {</w:t>
      </w:r>
    </w:p>
    <w:p w:rsidR="00CC4932" w:rsidRPr="00CC4932" w:rsidRDefault="00CC4932" w:rsidP="00CC4932">
      <w:pPr>
        <w:pStyle w:val="manguon"/>
      </w:pPr>
      <w:r w:rsidRPr="00CC4932">
        <w:t xml:space="preserve">    /* CSS áp dụng khi màn hình ≤ 768px (tablet/mobile) */</w:t>
      </w:r>
    </w:p>
    <w:p w:rsidR="00CC4932" w:rsidRPr="00CC4932" w:rsidRDefault="00CC4932" w:rsidP="00CC4932">
      <w:pPr>
        <w:pStyle w:val="manguon"/>
      </w:pPr>
      <w:r w:rsidRPr="00CC4932">
        <w:t xml:space="preserve">    .element { font-size: 14px; }</w:t>
      </w:r>
    </w:p>
    <w:p w:rsidR="00CC4932" w:rsidRPr="00CC4932" w:rsidRDefault="00CC4932" w:rsidP="00CC4932">
      <w:pPr>
        <w:pStyle w:val="manguon"/>
      </w:pPr>
      <w:r w:rsidRPr="00CC4932">
        <w:t>}</w:t>
      </w:r>
    </w:p>
    <w:p w:rsidR="00CC4932" w:rsidRPr="00CC4932" w:rsidRDefault="00CC4932" w:rsidP="00CC4932">
      <w:pPr>
        <w:pStyle w:val="manguon"/>
      </w:pPr>
      <w:r w:rsidRPr="00CC4932">
        <w:t>@media (min-width: 992px) {</w:t>
      </w:r>
    </w:p>
    <w:p w:rsidR="00CC4932" w:rsidRPr="00CC4932" w:rsidRDefault="00CC4932" w:rsidP="00CC4932">
      <w:pPr>
        <w:pStyle w:val="manguon"/>
      </w:pPr>
      <w:r w:rsidRPr="00CC4932">
        <w:t xml:space="preserve">    /* CSS áp dụng khi màn hình ≥ 992px (desktop) */</w:t>
      </w:r>
    </w:p>
    <w:p w:rsidR="00CC4932" w:rsidRDefault="00CC4932" w:rsidP="00CC4932">
      <w:pPr>
        <w:pStyle w:val="manguon"/>
        <w:rPr>
          <w:lang w:val="vi-VN"/>
        </w:rPr>
      </w:pPr>
      <w:r w:rsidRPr="00CC4932">
        <w:t>}</w:t>
      </w:r>
    </w:p>
    <w:p w:rsidR="00CC4932" w:rsidRDefault="00CC4932" w:rsidP="00CC4932">
      <w:pPr>
        <w:pStyle w:val="Heading4"/>
        <w:rPr>
          <w:lang w:val="vi-VN"/>
        </w:rPr>
      </w:pPr>
      <w:r>
        <w:rPr>
          <w:lang w:val="vi-VN"/>
        </w:rPr>
        <w:t xml:space="preserve">Ví dụ mã nguồn từ dự </w:t>
      </w:r>
      <w:r w:rsidR="005327BC">
        <w:rPr>
          <w:lang w:val="vi-VN"/>
        </w:rPr>
        <w:t xml:space="preserve">án </w:t>
      </w:r>
    </w:p>
    <w:p w:rsidR="005327BC" w:rsidRDefault="005327BC" w:rsidP="005327BC">
      <w:pPr>
        <w:pStyle w:val="noidung"/>
        <w:rPr>
          <w:b/>
          <w:bCs/>
          <w:lang w:val="vi-VN"/>
        </w:rPr>
      </w:pPr>
      <w:r w:rsidRPr="005327BC">
        <w:rPr>
          <w:b/>
          <w:bCs/>
        </w:rPr>
        <w:t>Media query trong style.css</w:t>
      </w:r>
    </w:p>
    <w:p w:rsidR="005327BC" w:rsidRPr="005327BC" w:rsidRDefault="005327BC" w:rsidP="005327BC">
      <w:pPr>
        <w:pStyle w:val="manguon"/>
      </w:pPr>
      <w:r w:rsidRPr="005327BC">
        <w:t>@media (max-width: 768px) {</w:t>
      </w:r>
    </w:p>
    <w:p w:rsidR="005327BC" w:rsidRPr="005327BC" w:rsidRDefault="005327BC" w:rsidP="005327BC">
      <w:pPr>
        <w:pStyle w:val="manguon"/>
      </w:pPr>
      <w:r w:rsidRPr="005327BC">
        <w:t xml:space="preserve">    .contact-hero {</w:t>
      </w:r>
    </w:p>
    <w:p w:rsidR="005327BC" w:rsidRPr="005327BC" w:rsidRDefault="005327BC" w:rsidP="005327BC">
      <w:pPr>
        <w:pStyle w:val="manguon"/>
      </w:pPr>
      <w:r w:rsidRPr="005327BC">
        <w:t xml:space="preserve">        padding: 80px 0 40px;</w:t>
      </w:r>
    </w:p>
    <w:p w:rsidR="005327BC" w:rsidRPr="005327BC" w:rsidRDefault="005327BC" w:rsidP="005327BC">
      <w:pPr>
        <w:pStyle w:val="manguon"/>
      </w:pPr>
      <w:r w:rsidRPr="005327BC">
        <w:t xml:space="preserve">    }</w:t>
      </w:r>
    </w:p>
    <w:p w:rsidR="005327BC" w:rsidRPr="005327BC" w:rsidRDefault="005327BC" w:rsidP="005327BC">
      <w:pPr>
        <w:pStyle w:val="manguon"/>
      </w:pPr>
      <w:r w:rsidRPr="005327BC">
        <w:t xml:space="preserve">    .contact-hero h1 {</w:t>
      </w:r>
    </w:p>
    <w:p w:rsidR="005327BC" w:rsidRPr="005327BC" w:rsidRDefault="005327BC" w:rsidP="005327BC">
      <w:pPr>
        <w:pStyle w:val="manguon"/>
      </w:pPr>
      <w:r w:rsidRPr="005327BC">
        <w:t xml:space="preserve">        font-size: 48px;  /* Giảm từ 90px xuống 48px */</w:t>
      </w:r>
    </w:p>
    <w:p w:rsidR="005327BC" w:rsidRPr="005327BC" w:rsidRDefault="005327BC" w:rsidP="005327BC">
      <w:pPr>
        <w:pStyle w:val="manguon"/>
      </w:pPr>
      <w:r w:rsidRPr="005327BC">
        <w:t xml:space="preserve">        font-weight: 700;</w:t>
      </w:r>
    </w:p>
    <w:p w:rsidR="005327BC" w:rsidRPr="005327BC" w:rsidRDefault="005327BC" w:rsidP="005327BC">
      <w:pPr>
        <w:pStyle w:val="manguon"/>
      </w:pPr>
      <w:r w:rsidRPr="005327BC">
        <w:t xml:space="preserve">    }</w:t>
      </w:r>
    </w:p>
    <w:p w:rsidR="005327BC" w:rsidRPr="005327BC" w:rsidRDefault="005327BC" w:rsidP="005327BC">
      <w:pPr>
        <w:pStyle w:val="manguon"/>
      </w:pPr>
      <w:r w:rsidRPr="005327BC">
        <w:t xml:space="preserve">    .contact-hero p {</w:t>
      </w:r>
    </w:p>
    <w:p w:rsidR="005327BC" w:rsidRPr="005327BC" w:rsidRDefault="005327BC" w:rsidP="005327BC">
      <w:pPr>
        <w:pStyle w:val="manguon"/>
      </w:pPr>
      <w:r w:rsidRPr="005327BC">
        <w:t xml:space="preserve">        font-size: 18px;  /* Giảm từ 24px xuống 18px */</w:t>
      </w:r>
    </w:p>
    <w:p w:rsidR="005327BC" w:rsidRPr="005327BC" w:rsidRDefault="005327BC" w:rsidP="005327BC">
      <w:pPr>
        <w:pStyle w:val="manguon"/>
      </w:pPr>
      <w:r w:rsidRPr="005327BC">
        <w:t xml:space="preserve">    }</w:t>
      </w:r>
    </w:p>
    <w:p w:rsidR="005327BC" w:rsidRDefault="005327BC" w:rsidP="005327BC">
      <w:pPr>
        <w:pStyle w:val="manguon"/>
        <w:rPr>
          <w:lang w:val="vi-VN"/>
        </w:rPr>
      </w:pPr>
      <w:r w:rsidRPr="005327BC">
        <w:t>}</w:t>
      </w:r>
    </w:p>
    <w:p w:rsidR="005327BC" w:rsidRDefault="005327BC" w:rsidP="005327BC">
      <w:pPr>
        <w:pStyle w:val="Heading4"/>
        <w:rPr>
          <w:lang w:val="vi-VN"/>
        </w:rPr>
      </w:pPr>
      <w:r>
        <w:rPr>
          <w:lang w:val="vi-VN"/>
        </w:rPr>
        <w:t>Kết quả và phân tích</w:t>
      </w:r>
    </w:p>
    <w:p w:rsidR="005327BC" w:rsidRDefault="005327BC" w:rsidP="005327BC">
      <w:pPr>
        <w:pStyle w:val="noidung"/>
        <w:rPr>
          <w:lang w:val="vi-VN"/>
        </w:rPr>
      </w:pPr>
      <w:r w:rsidRPr="005327BC">
        <w:t xml:space="preserve">Trên màn hình di động (≤768px), cỡ chữ tiêu đề giảm từ 90px xuống 48px để vừa với màn hình nhỏ. Ngoài media query tùy chỉnh, website còn tận dụng hệ thống </w:t>
      </w:r>
      <w:r w:rsidRPr="005327BC">
        <w:lastRenderedPageBreak/>
        <w:t>responsive sẵn của Bootstrap (col-md-3, col-lg-6...) giúp lưới tự động điều chỉnh theo breakpoint.</w:t>
      </w:r>
    </w:p>
    <w:p w:rsidR="005327BC" w:rsidRPr="005327BC" w:rsidRDefault="005327BC" w:rsidP="005327BC">
      <w:pPr>
        <w:pStyle w:val="Heading4"/>
      </w:pPr>
      <w:r>
        <w:t>Liên hệ với website Tiechs Store</w:t>
      </w:r>
    </w:p>
    <w:p w:rsidR="005327BC" w:rsidRPr="005327BC" w:rsidRDefault="005327BC" w:rsidP="005327BC">
      <w:pPr>
        <w:pStyle w:val="noidung"/>
      </w:pPr>
      <w:r>
        <w:rPr>
          <w:lang w:val="vi-VN"/>
        </w:rPr>
        <w:t xml:space="preserve">  </w:t>
      </w:r>
      <w:r w:rsidRPr="005327BC">
        <w:t>Tiechs Store đảm bảo responsive theo 2 cơ chế: Bootstrap Grid tự động điều chỉnh số cột theo breakpoint (xs, sm, md, lg, xl) và @media query tùy chỉnh cho các phần tử đặc biệt như contact-hero, chi tiết sản phẩm.</w:t>
      </w:r>
    </w:p>
    <w:p w:rsidR="005327BC" w:rsidRPr="005327BC" w:rsidRDefault="005327BC" w:rsidP="005327BC">
      <w:pPr>
        <w:pStyle w:val="Heading3"/>
      </w:pPr>
      <w:bookmarkStart w:id="34" w:name="_Toc232108013"/>
      <w:r>
        <w:t>CSS Variables (Custom Properties)</w:t>
      </w:r>
      <w:bookmarkEnd w:id="34"/>
    </w:p>
    <w:p w:rsidR="005327BC" w:rsidRPr="005327BC" w:rsidRDefault="005327BC" w:rsidP="005327BC">
      <w:pPr>
        <w:pStyle w:val="Heading4"/>
      </w:pPr>
      <w:r w:rsidRPr="005327BC">
        <w:t>Khái niệm và cú pháp</w:t>
      </w:r>
    </w:p>
    <w:p w:rsidR="005327BC" w:rsidRDefault="005327BC" w:rsidP="005327BC">
      <w:pPr>
        <w:pStyle w:val="noidung"/>
      </w:pPr>
      <w:r>
        <w:t>CSS Variables (hay CSS Custom Properties) cho phép định nghĩa giá trị tái sử dụng trong toàn bộ stylesheet [2]. Cú pháp: khai báo --tên-bien: gia-tri; trong :root, sử dụng bằng var(--tên-bien).</w:t>
      </w:r>
    </w:p>
    <w:p w:rsidR="005327BC" w:rsidRDefault="005327BC" w:rsidP="005327BC">
      <w:pPr>
        <w:pStyle w:val="Heading4"/>
        <w:rPr>
          <w:lang w:val="vi-VN"/>
        </w:rPr>
      </w:pPr>
      <w:r>
        <w:rPr>
          <w:lang w:val="vi-VN"/>
        </w:rPr>
        <w:t>Ví dụ từ dự án</w:t>
      </w:r>
    </w:p>
    <w:p w:rsidR="005327BC" w:rsidRDefault="005327BC" w:rsidP="005327BC">
      <w:pPr>
        <w:pStyle w:val="noidung"/>
      </w:pPr>
      <w:r>
        <w:t>Tiechs Store sử dụng màu vàng #D4AF37 làm màu thương hiệu chủ đạo, xuất hiện nhất quán trong toàn bộ website:</w:t>
      </w:r>
    </w:p>
    <w:p w:rsidR="005327BC" w:rsidRDefault="005327BC" w:rsidP="005327BC">
      <w:pPr>
        <w:pStyle w:val="noidung"/>
        <w:rPr>
          <w:b/>
          <w:bCs/>
          <w:lang w:val="vi-VN"/>
        </w:rPr>
      </w:pPr>
      <w:r w:rsidRPr="005327BC">
        <w:rPr>
          <w:b/>
          <w:bCs/>
        </w:rPr>
        <w:t>Màu thương hiệu dùng xuyên suốt</w:t>
      </w:r>
    </w:p>
    <w:p w:rsidR="005327BC" w:rsidRPr="005327BC" w:rsidRDefault="005327BC" w:rsidP="005327BC">
      <w:pPr>
        <w:pStyle w:val="manguon"/>
      </w:pPr>
      <w:r w:rsidRPr="005327BC">
        <w:t>/* Màu vàng #D4AF37 xuất hiện nhất quán */</w:t>
      </w:r>
    </w:p>
    <w:p w:rsidR="005327BC" w:rsidRPr="005327BC" w:rsidRDefault="005327BC" w:rsidP="005327BC">
      <w:pPr>
        <w:pStyle w:val="manguon"/>
      </w:pPr>
      <w:r w:rsidRPr="005327BC">
        <w:t>.achievement-card { background: #D4AF37; }</w:t>
      </w:r>
    </w:p>
    <w:p w:rsidR="005327BC" w:rsidRPr="005327BC" w:rsidRDefault="005327BC" w:rsidP="005327BC">
      <w:pPr>
        <w:pStyle w:val="manguon"/>
      </w:pPr>
      <w:r w:rsidRPr="005327BC">
        <w:t>.promo { background: linear-gradient(135deg, #D4AF37, #b8931f); }</w:t>
      </w:r>
    </w:p>
    <w:p w:rsidR="005327BC" w:rsidRPr="005327BC" w:rsidRDefault="005327BC" w:rsidP="005327BC">
      <w:pPr>
        <w:pStyle w:val="manguon"/>
      </w:pPr>
      <w:r w:rsidRPr="005327BC">
        <w:t>.product-card span { color: #D4AF37; }</w:t>
      </w:r>
    </w:p>
    <w:p w:rsidR="005327BC" w:rsidRPr="005327BC" w:rsidRDefault="005327BC" w:rsidP="005327BC">
      <w:pPr>
        <w:pStyle w:val="manguon"/>
      </w:pPr>
      <w:r w:rsidRPr="005327BC">
        <w:t>.product-card a { background: #D4AF37; }</w:t>
      </w:r>
    </w:p>
    <w:p w:rsidR="005327BC" w:rsidRPr="005327BC" w:rsidRDefault="005327BC" w:rsidP="005327BC">
      <w:pPr>
        <w:pStyle w:val="manguon"/>
      </w:pPr>
      <w:r w:rsidRPr="005327BC">
        <w:t>.buy-btn { background: #D4AF37; }</w:t>
      </w:r>
    </w:p>
    <w:p w:rsidR="005327BC" w:rsidRPr="005327BC" w:rsidRDefault="005327BC" w:rsidP="005327BC">
      <w:pPr>
        <w:pStyle w:val="manguon"/>
      </w:pPr>
      <w:r w:rsidRPr="005327BC">
        <w:t>/* Bootstrap text-warning cũng dùng màu vàng tương đương */</w:t>
      </w:r>
    </w:p>
    <w:p w:rsidR="005327BC" w:rsidRDefault="005327BC" w:rsidP="005327BC">
      <w:pPr>
        <w:pStyle w:val="manguon"/>
        <w:rPr>
          <w:lang w:val="vi-VN"/>
        </w:rPr>
      </w:pPr>
      <w:r w:rsidRPr="005327BC">
        <w:t>.text-warning { color: #ffc107 !important; }</w:t>
      </w:r>
    </w:p>
    <w:p w:rsidR="005327BC" w:rsidRDefault="005327BC" w:rsidP="005327BC">
      <w:pPr>
        <w:pStyle w:val="Heading4"/>
        <w:rPr>
          <w:lang w:val="vi-VN"/>
        </w:rPr>
      </w:pPr>
      <w:r>
        <w:rPr>
          <w:lang w:val="vi-VN"/>
        </w:rPr>
        <w:t>Kết quả và phân tích</w:t>
      </w:r>
    </w:p>
    <w:p w:rsidR="005327BC" w:rsidRDefault="005327BC" w:rsidP="005327BC">
      <w:pPr>
        <w:pStyle w:val="noidung"/>
      </w:pPr>
      <w:r>
        <w:t>Màu #D4AF37 (vàng gold) xuất hiện nhất quán trên toàn website: logo, nút CTA, tiêu đề section, giá sản phẩm, highlight menu active. Sự nhất quán màu sắc này tạo nhận diện thương hiệu mạnh mẽ và chuyên nghiệp cho Tiechs Store.</w:t>
      </w:r>
    </w:p>
    <w:p w:rsidR="005327BC" w:rsidRPr="005327BC" w:rsidRDefault="005327BC" w:rsidP="005327BC">
      <w:pPr>
        <w:rPr>
          <w:lang w:val="vi-VN"/>
        </w:rPr>
      </w:pPr>
    </w:p>
    <w:p w:rsidR="007950DA" w:rsidRDefault="005327BC" w:rsidP="00EC5402">
      <w:pPr>
        <w:pStyle w:val="Heading2"/>
        <w:rPr>
          <w:lang w:val="vi-VN"/>
        </w:rPr>
      </w:pPr>
      <w:bookmarkStart w:id="35" w:name="_Toc232108014"/>
      <w:r>
        <w:lastRenderedPageBreak/>
        <w:t>JavaScript</w:t>
      </w:r>
      <w:bookmarkEnd w:id="35"/>
    </w:p>
    <w:p w:rsidR="005327BC" w:rsidRPr="005327BC" w:rsidRDefault="005327BC" w:rsidP="005327BC">
      <w:pPr>
        <w:pStyle w:val="noidung"/>
        <w:rPr>
          <w:lang w:val="vi-VN"/>
        </w:rPr>
      </w:pPr>
      <w:r>
        <w:t>JavaScript là ngôn ngữ lập trình kịch bản phía client (client-side scripting), cho phép tạo trang web tương tác và động mà không cần liên lạc với server [3]. Trong dự án Tiechs Store, JavaScript thuần (Vanilla JavaScript ES6+) xử lý 4 chức năng chính: popup đặt hàng, form liên hệ, tìm kiếm sản phẩm và nút back to top – toàn bộ code được tập trung trong file script.js.</w:t>
      </w:r>
    </w:p>
    <w:p w:rsidR="00B3334D" w:rsidRDefault="005327BC" w:rsidP="005327BC">
      <w:pPr>
        <w:pStyle w:val="Heading3"/>
        <w:rPr>
          <w:bCs/>
          <w:lang w:val="vi-VN"/>
        </w:rPr>
      </w:pPr>
      <w:bookmarkStart w:id="36" w:name="_Toc232108015"/>
      <w:r w:rsidRPr="005327BC">
        <w:rPr>
          <w:bCs/>
        </w:rPr>
        <w:t>DOM – Document Object Model</w:t>
      </w:r>
      <w:bookmarkEnd w:id="36"/>
    </w:p>
    <w:p w:rsidR="005327BC" w:rsidRDefault="005327BC" w:rsidP="005327BC">
      <w:pPr>
        <w:pStyle w:val="Heading4"/>
        <w:rPr>
          <w:lang w:val="vi-VN"/>
        </w:rPr>
      </w:pPr>
      <w:r>
        <w:rPr>
          <w:lang w:val="vi-VN"/>
        </w:rPr>
        <w:t>Khái niệm</w:t>
      </w:r>
    </w:p>
    <w:p w:rsidR="005327BC" w:rsidRDefault="005327BC" w:rsidP="005327BC">
      <w:pPr>
        <w:pStyle w:val="noidung"/>
        <w:rPr>
          <w:lang w:val="vi-VN"/>
        </w:rPr>
      </w:pPr>
      <w:r>
        <w:t>DOM (Document Object Model) là giao diện lập trình cho phép JavaScript truy cập và thay đổi nội dung, cấu trúc và kiểu dáng của tài liệu HTML [3]. Khi trình duyệt tải trang web, nó tạo ra cây DOM đại diện cho toàn bộ nội dung trang.</w:t>
      </w:r>
    </w:p>
    <w:p w:rsidR="005327BC" w:rsidRDefault="005327BC" w:rsidP="005327BC">
      <w:pPr>
        <w:pStyle w:val="Heading4"/>
        <w:rPr>
          <w:lang w:val="vi-VN"/>
        </w:rPr>
      </w:pPr>
      <w:r>
        <w:rPr>
          <w:lang w:val="vi-VN"/>
        </w:rPr>
        <w:t>Cú pháp</w:t>
      </w:r>
    </w:p>
    <w:p w:rsidR="005327BC" w:rsidRPr="005327BC" w:rsidRDefault="005327BC" w:rsidP="005327BC">
      <w:pPr>
        <w:pStyle w:val="noidung"/>
        <w:rPr>
          <w:b/>
          <w:bCs/>
          <w:lang w:val="vi-VN"/>
        </w:rPr>
      </w:pPr>
      <w:r w:rsidRPr="005327BC">
        <w:rPr>
          <w:b/>
          <w:bCs/>
        </w:rPr>
        <w:t>Cú pháp truy cập DOM</w:t>
      </w:r>
    </w:p>
    <w:p w:rsidR="005327BC" w:rsidRPr="005327BC" w:rsidRDefault="005327BC" w:rsidP="005327BC">
      <w:pPr>
        <w:pStyle w:val="manguon"/>
      </w:pPr>
      <w:r w:rsidRPr="005327BC">
        <w:t>// Truy cập phần tử theo ID</w:t>
      </w:r>
    </w:p>
    <w:p w:rsidR="005327BC" w:rsidRPr="005327BC" w:rsidRDefault="005327BC" w:rsidP="005327BC">
      <w:pPr>
        <w:pStyle w:val="manguon"/>
      </w:pPr>
      <w:r w:rsidRPr="005327BC">
        <w:t>const element = document.getElementById("idPhanTu");</w:t>
      </w:r>
    </w:p>
    <w:p w:rsidR="005327BC" w:rsidRPr="005327BC" w:rsidRDefault="005327BC" w:rsidP="005327BC">
      <w:pPr>
        <w:pStyle w:val="manguon"/>
      </w:pPr>
      <w:r w:rsidRPr="005327BC">
        <w:t xml:space="preserve"> </w:t>
      </w:r>
    </w:p>
    <w:p w:rsidR="005327BC" w:rsidRPr="005327BC" w:rsidRDefault="005327BC" w:rsidP="005327BC">
      <w:pPr>
        <w:pStyle w:val="manguon"/>
      </w:pPr>
      <w:r w:rsidRPr="005327BC">
        <w:t>// Truy cập nhiều phần tử theo class</w:t>
      </w:r>
    </w:p>
    <w:p w:rsidR="005327BC" w:rsidRPr="005327BC" w:rsidRDefault="005327BC" w:rsidP="005327BC">
      <w:pPr>
        <w:pStyle w:val="manguon"/>
      </w:pPr>
      <w:r w:rsidRPr="005327BC">
        <w:t>const elements = document.querySelectorAll(".tenClass");</w:t>
      </w:r>
    </w:p>
    <w:p w:rsidR="005327BC" w:rsidRPr="005327BC" w:rsidRDefault="005327BC" w:rsidP="005327BC">
      <w:pPr>
        <w:pStyle w:val="manguon"/>
      </w:pPr>
      <w:r w:rsidRPr="005327BC">
        <w:t xml:space="preserve"> </w:t>
      </w:r>
    </w:p>
    <w:p w:rsidR="005327BC" w:rsidRPr="005327BC" w:rsidRDefault="005327BC" w:rsidP="005327BC">
      <w:pPr>
        <w:pStyle w:val="manguon"/>
      </w:pPr>
      <w:r w:rsidRPr="005327BC">
        <w:t>// Thay đổi nội dung</w:t>
      </w:r>
    </w:p>
    <w:p w:rsidR="005327BC" w:rsidRPr="005327BC" w:rsidRDefault="005327BC" w:rsidP="005327BC">
      <w:pPr>
        <w:pStyle w:val="manguon"/>
      </w:pPr>
      <w:r w:rsidRPr="005327BC">
        <w:t>element.textContent = "Nội dung mới";</w:t>
      </w:r>
    </w:p>
    <w:p w:rsidR="005327BC" w:rsidRPr="005327BC" w:rsidRDefault="005327BC" w:rsidP="005327BC">
      <w:pPr>
        <w:pStyle w:val="manguon"/>
      </w:pPr>
      <w:r w:rsidRPr="005327BC">
        <w:t xml:space="preserve"> </w:t>
      </w:r>
    </w:p>
    <w:p w:rsidR="005327BC" w:rsidRPr="005327BC" w:rsidRDefault="005327BC" w:rsidP="005327BC">
      <w:pPr>
        <w:pStyle w:val="manguon"/>
      </w:pPr>
      <w:r w:rsidRPr="005327BC">
        <w:t>// Thay đổi kiểu dáng</w:t>
      </w:r>
    </w:p>
    <w:p w:rsidR="005327BC" w:rsidRPr="005327BC" w:rsidRDefault="005327BC" w:rsidP="005327BC">
      <w:pPr>
        <w:pStyle w:val="manguon"/>
        <w:rPr>
          <w:lang w:val="vi-VN"/>
        </w:rPr>
      </w:pPr>
      <w:r w:rsidRPr="005327BC">
        <w:t>element.style.display = "none";</w:t>
      </w:r>
    </w:p>
    <w:p w:rsidR="005327BC" w:rsidRDefault="005327BC" w:rsidP="005327BC">
      <w:pPr>
        <w:pStyle w:val="Heading4"/>
        <w:rPr>
          <w:lang w:val="vi-VN"/>
        </w:rPr>
      </w:pPr>
      <w:r>
        <w:t>Ví dụ mã nguồn từ dự án</w:t>
      </w:r>
    </w:p>
    <w:p w:rsidR="005327BC" w:rsidRDefault="005327BC" w:rsidP="005327BC">
      <w:pPr>
        <w:pStyle w:val="noidung"/>
        <w:rPr>
          <w:b/>
          <w:bCs/>
          <w:lang w:val="vi-VN"/>
        </w:rPr>
      </w:pPr>
      <w:r w:rsidRPr="005327BC">
        <w:rPr>
          <w:b/>
          <w:bCs/>
        </w:rPr>
        <w:t>Truy cập DOM trong script.js</w:t>
      </w:r>
    </w:p>
    <w:p w:rsidR="005327BC" w:rsidRPr="005327BC" w:rsidRDefault="005327BC" w:rsidP="005327BC">
      <w:pPr>
        <w:pStyle w:val="manguon"/>
      </w:pPr>
      <w:r w:rsidRPr="005327BC">
        <w:t>// Lấy phần tử form đặt hàng qua ID</w:t>
      </w:r>
    </w:p>
    <w:p w:rsidR="005327BC" w:rsidRPr="005327BC" w:rsidRDefault="005327BC" w:rsidP="005327BC">
      <w:pPr>
        <w:pStyle w:val="manguon"/>
      </w:pPr>
      <w:r w:rsidRPr="005327BC">
        <w:t>const orderForm = document.getElementById("orderForm");</w:t>
      </w:r>
    </w:p>
    <w:p w:rsidR="005327BC" w:rsidRPr="005327BC" w:rsidRDefault="005327BC" w:rsidP="005327BC">
      <w:pPr>
        <w:pStyle w:val="manguon"/>
      </w:pPr>
      <w:r w:rsidRPr="005327BC">
        <w:t xml:space="preserve"> </w:t>
      </w:r>
    </w:p>
    <w:p w:rsidR="005327BC" w:rsidRPr="005327BC" w:rsidRDefault="005327BC" w:rsidP="005327BC">
      <w:pPr>
        <w:pStyle w:val="manguon"/>
      </w:pPr>
      <w:r w:rsidRPr="005327BC">
        <w:t>// Lấy nút back to top qua ID</w:t>
      </w:r>
    </w:p>
    <w:p w:rsidR="005327BC" w:rsidRPr="005327BC" w:rsidRDefault="005327BC" w:rsidP="005327BC">
      <w:pPr>
        <w:pStyle w:val="manguon"/>
      </w:pPr>
      <w:r w:rsidRPr="005327BC">
        <w:t>const topBtn = document.getElementById("backToTop");</w:t>
      </w:r>
    </w:p>
    <w:p w:rsidR="005327BC" w:rsidRPr="005327BC" w:rsidRDefault="005327BC" w:rsidP="005327BC">
      <w:pPr>
        <w:pStyle w:val="manguon"/>
      </w:pPr>
      <w:r w:rsidRPr="005327BC">
        <w:lastRenderedPageBreak/>
        <w:t xml:space="preserve"> </w:t>
      </w:r>
    </w:p>
    <w:p w:rsidR="005327BC" w:rsidRPr="005327BC" w:rsidRDefault="005327BC" w:rsidP="005327BC">
      <w:pPr>
        <w:pStyle w:val="manguon"/>
      </w:pPr>
      <w:r w:rsidRPr="005327BC">
        <w:t>// Lấy tất cả thẻ sản phẩm qua class</w:t>
      </w:r>
    </w:p>
    <w:p w:rsidR="005327BC" w:rsidRPr="005327BC" w:rsidRDefault="005327BC" w:rsidP="005327BC">
      <w:pPr>
        <w:pStyle w:val="manguon"/>
      </w:pPr>
      <w:r w:rsidRPr="005327BC">
        <w:t>let cards = document.querySelectorAll(".product-card");</w:t>
      </w:r>
    </w:p>
    <w:p w:rsidR="005327BC" w:rsidRPr="005327BC" w:rsidRDefault="005327BC" w:rsidP="005327BC">
      <w:pPr>
        <w:pStyle w:val="manguon"/>
      </w:pPr>
      <w:r w:rsidRPr="005327BC">
        <w:t xml:space="preserve"> </w:t>
      </w:r>
    </w:p>
    <w:p w:rsidR="005327BC" w:rsidRPr="005327BC" w:rsidRDefault="005327BC" w:rsidP="005327BC">
      <w:pPr>
        <w:pStyle w:val="manguon"/>
      </w:pPr>
      <w:r w:rsidRPr="005327BC">
        <w:t>// Thay đổi kiểu dáng popup</w:t>
      </w:r>
    </w:p>
    <w:p w:rsidR="005327BC" w:rsidRDefault="005327BC" w:rsidP="005327BC">
      <w:pPr>
        <w:pStyle w:val="manguon"/>
        <w:rPr>
          <w:lang w:val="vi-VN"/>
        </w:rPr>
      </w:pPr>
      <w:r w:rsidRPr="005327BC">
        <w:t>document.getElementById("popup").style.display = "flex";</w:t>
      </w:r>
      <w:r>
        <w:rPr>
          <w:lang w:val="vi-VN"/>
        </w:rPr>
        <w:t>v</w:t>
      </w:r>
    </w:p>
    <w:p w:rsidR="005327BC" w:rsidRDefault="005327BC" w:rsidP="005327BC">
      <w:pPr>
        <w:pStyle w:val="Heading4"/>
        <w:rPr>
          <w:lang w:val="vi-VN"/>
        </w:rPr>
      </w:pPr>
      <w:r>
        <w:t>Kết quả và phân tích</w:t>
      </w:r>
    </w:p>
    <w:p w:rsidR="005327BC" w:rsidRPr="005327BC" w:rsidRDefault="005327BC" w:rsidP="005327BC">
      <w:pPr>
        <w:pStyle w:val="noidung"/>
        <w:rPr>
          <w:lang w:val="vi-VN"/>
        </w:rPr>
      </w:pPr>
      <w:r>
        <w:t>getElementById trả về một phần tử duy nhất theo ID. querySelectorAll trả về NodeList (danh sách) tất cả phần tử khớp selector CSS. Cả hai đều cho phép JavaScript can thiệp vào DOM để thay đổi giao diện mà không cần tải lại trang.</w:t>
      </w:r>
    </w:p>
    <w:p w:rsidR="00B3334D" w:rsidRDefault="005327BC" w:rsidP="005327BC">
      <w:pPr>
        <w:pStyle w:val="Heading3"/>
      </w:pPr>
      <w:bookmarkStart w:id="37" w:name="_Toc232108016"/>
      <w:r>
        <w:t>Event và addEventListener</w:t>
      </w:r>
      <w:bookmarkEnd w:id="37"/>
    </w:p>
    <w:p w:rsidR="00B3334D" w:rsidRDefault="005327BC" w:rsidP="00D724C7">
      <w:pPr>
        <w:pStyle w:val="Heading4"/>
        <w:rPr>
          <w:lang w:val="vi-VN"/>
        </w:rPr>
      </w:pPr>
      <w:r>
        <w:t>Khái</w:t>
      </w:r>
      <w:r>
        <w:rPr>
          <w:lang w:val="vi-VN"/>
        </w:rPr>
        <w:t xml:space="preserve"> niệm</w:t>
      </w:r>
    </w:p>
    <w:p w:rsidR="005327BC" w:rsidRPr="005327BC" w:rsidRDefault="005327BC" w:rsidP="005327BC">
      <w:pPr>
        <w:pStyle w:val="noidung"/>
        <w:rPr>
          <w:lang w:val="vi-VN"/>
        </w:rPr>
      </w:pPr>
      <w:r>
        <w:t>Event (sự kiện) là các hành động xảy ra trong trình duyệt như click, keyup, scroll, submit... addEventListener là phương thức gắn hàm xử lý (event handler) vào một event của phần tử [3]. Đây là cách hiện đại và an toàn nhất để xử lý event trong JavaScript.</w:t>
      </w:r>
    </w:p>
    <w:p w:rsidR="00B3334D" w:rsidRDefault="005327BC" w:rsidP="00D724C7">
      <w:pPr>
        <w:pStyle w:val="Heading4"/>
        <w:rPr>
          <w:lang w:val="vi-VN"/>
        </w:rPr>
      </w:pPr>
      <w:r>
        <w:t>Cú</w:t>
      </w:r>
      <w:r>
        <w:rPr>
          <w:lang w:val="vi-VN"/>
        </w:rPr>
        <w:t xml:space="preserve"> pháp</w:t>
      </w:r>
    </w:p>
    <w:p w:rsidR="005327BC" w:rsidRPr="005327BC" w:rsidRDefault="005327BC" w:rsidP="005327BC">
      <w:pPr>
        <w:pStyle w:val="noidung"/>
        <w:rPr>
          <w:b/>
          <w:bCs/>
          <w:lang w:val="vi-VN"/>
        </w:rPr>
      </w:pPr>
      <w:r w:rsidRPr="005327BC">
        <w:rPr>
          <w:b/>
          <w:bCs/>
        </w:rPr>
        <w:t>Cú pháp addEventListener</w:t>
      </w:r>
    </w:p>
    <w:p w:rsidR="005327BC" w:rsidRPr="005327BC" w:rsidRDefault="005327BC" w:rsidP="005327BC">
      <w:pPr>
        <w:pStyle w:val="manguon"/>
      </w:pPr>
      <w:r w:rsidRPr="005327BC">
        <w:t>element.addEventListener("ten-event", function(e) {</w:t>
      </w:r>
    </w:p>
    <w:p w:rsidR="005327BC" w:rsidRPr="005327BC" w:rsidRDefault="005327BC" w:rsidP="005327BC">
      <w:pPr>
        <w:pStyle w:val="manguon"/>
      </w:pPr>
      <w:r w:rsidRPr="005327BC">
        <w:t xml:space="preserve">    // Xử lý khi event xảy ra</w:t>
      </w:r>
    </w:p>
    <w:p w:rsidR="005327BC" w:rsidRPr="005327BC" w:rsidRDefault="005327BC" w:rsidP="005327BC">
      <w:pPr>
        <w:pStyle w:val="manguon"/>
      </w:pPr>
      <w:r w:rsidRPr="005327BC">
        <w:t xml:space="preserve">    e.preventDefault(); // Ngăn hành động mặc định</w:t>
      </w:r>
    </w:p>
    <w:p w:rsidR="005327BC" w:rsidRPr="005327BC" w:rsidRDefault="005327BC" w:rsidP="005327BC">
      <w:pPr>
        <w:pStyle w:val="manguon"/>
      </w:pPr>
      <w:r w:rsidRPr="005327BC">
        <w:t>});</w:t>
      </w:r>
    </w:p>
    <w:p w:rsidR="005327BC" w:rsidRPr="005327BC" w:rsidRDefault="005327BC" w:rsidP="005327BC">
      <w:pPr>
        <w:pStyle w:val="manguon"/>
      </w:pPr>
      <w:r w:rsidRPr="005327BC">
        <w:t xml:space="preserve"> </w:t>
      </w:r>
    </w:p>
    <w:p w:rsidR="005327BC" w:rsidRPr="005327BC" w:rsidRDefault="005327BC" w:rsidP="005327BC">
      <w:pPr>
        <w:pStyle w:val="manguon"/>
      </w:pPr>
      <w:r w:rsidRPr="005327BC">
        <w:t>// Hoặc dùng arrow function (ES6+)</w:t>
      </w:r>
    </w:p>
    <w:p w:rsidR="005327BC" w:rsidRDefault="005327BC" w:rsidP="005327BC">
      <w:pPr>
        <w:pStyle w:val="manguon"/>
        <w:rPr>
          <w:lang w:val="vi-VN"/>
        </w:rPr>
      </w:pPr>
      <w:r w:rsidRPr="005327BC">
        <w:t>element.addEventListener("click", (e) =&gt; { });</w:t>
      </w:r>
      <w:r>
        <w:rPr>
          <w:lang w:val="vi-VN"/>
        </w:rPr>
        <w:t xml:space="preserve">  </w:t>
      </w:r>
    </w:p>
    <w:p w:rsidR="005327BC" w:rsidRDefault="005327BC" w:rsidP="005327BC">
      <w:pPr>
        <w:pStyle w:val="Heading4"/>
        <w:rPr>
          <w:lang w:val="vi-VN"/>
        </w:rPr>
      </w:pPr>
      <w:r>
        <w:t>Ví dụ mã nguồn từ dự án</w:t>
      </w:r>
    </w:p>
    <w:p w:rsidR="005327BC" w:rsidRPr="002964ED" w:rsidRDefault="005327BC" w:rsidP="002964ED">
      <w:pPr>
        <w:pStyle w:val="noidung"/>
        <w:rPr>
          <w:b/>
          <w:bCs/>
          <w:lang w:val="vi-VN"/>
        </w:rPr>
      </w:pPr>
      <w:r w:rsidRPr="002964ED">
        <w:rPr>
          <w:b/>
          <w:bCs/>
        </w:rPr>
        <w:t>addEventListener trong script.js</w:t>
      </w:r>
      <w:r w:rsidRPr="002964ED">
        <w:rPr>
          <w:b/>
          <w:bCs/>
          <w:lang w:val="vi-VN"/>
        </w:rPr>
        <w:t>v</w:t>
      </w:r>
    </w:p>
    <w:p w:rsidR="002964ED" w:rsidRPr="002964ED" w:rsidRDefault="002964ED" w:rsidP="002964ED">
      <w:pPr>
        <w:pStyle w:val="manguon"/>
      </w:pPr>
      <w:r w:rsidRPr="002964ED">
        <w:t>// Sự kiện submit form đặt hàng</w:t>
      </w:r>
    </w:p>
    <w:p w:rsidR="002964ED" w:rsidRPr="002964ED" w:rsidRDefault="002964ED" w:rsidP="002964ED">
      <w:pPr>
        <w:pStyle w:val="manguon"/>
      </w:pPr>
      <w:r w:rsidRPr="002964ED">
        <w:t>const orderForm = document.getElementById("orderForm");</w:t>
      </w:r>
    </w:p>
    <w:p w:rsidR="002964ED" w:rsidRPr="002964ED" w:rsidRDefault="002964ED" w:rsidP="002964ED">
      <w:pPr>
        <w:pStyle w:val="manguon"/>
      </w:pPr>
      <w:r w:rsidRPr="002964ED">
        <w:t>if(orderForm) {</w:t>
      </w:r>
    </w:p>
    <w:p w:rsidR="002964ED" w:rsidRPr="002964ED" w:rsidRDefault="002964ED" w:rsidP="002964ED">
      <w:pPr>
        <w:pStyle w:val="manguon"/>
      </w:pPr>
      <w:r w:rsidRPr="002964ED">
        <w:t xml:space="preserve">    orderForm.addEventListener("submit", function(e) {</w:t>
      </w:r>
    </w:p>
    <w:p w:rsidR="002964ED" w:rsidRPr="002964ED" w:rsidRDefault="002964ED" w:rsidP="002964ED">
      <w:pPr>
        <w:pStyle w:val="manguon"/>
      </w:pPr>
      <w:r w:rsidRPr="002964ED">
        <w:lastRenderedPageBreak/>
        <w:t xml:space="preserve">        e.preventDefault(); // Ngăn form gửi lên server</w:t>
      </w:r>
    </w:p>
    <w:p w:rsidR="002964ED" w:rsidRPr="002964ED" w:rsidRDefault="002964ED" w:rsidP="002964ED">
      <w:pPr>
        <w:pStyle w:val="manguon"/>
      </w:pPr>
      <w:r w:rsidRPr="002964ED">
        <w:t xml:space="preserve">        document.getElementById("popup").style.display = "flex";</w:t>
      </w:r>
    </w:p>
    <w:p w:rsidR="002964ED" w:rsidRPr="002964ED" w:rsidRDefault="002964ED" w:rsidP="002964ED">
      <w:pPr>
        <w:pStyle w:val="manguon"/>
      </w:pPr>
      <w:r w:rsidRPr="002964ED">
        <w:t xml:space="preserve">    });</w:t>
      </w:r>
    </w:p>
    <w:p w:rsidR="002964ED" w:rsidRPr="002964ED" w:rsidRDefault="002964ED" w:rsidP="002964ED">
      <w:pPr>
        <w:pStyle w:val="manguon"/>
      </w:pPr>
      <w:r w:rsidRPr="002964ED">
        <w:t>}</w:t>
      </w:r>
    </w:p>
    <w:p w:rsidR="002964ED" w:rsidRPr="002964ED" w:rsidRDefault="002964ED" w:rsidP="002964ED">
      <w:pPr>
        <w:pStyle w:val="manguon"/>
      </w:pPr>
      <w:r w:rsidRPr="002964ED">
        <w:t xml:space="preserve"> </w:t>
      </w:r>
    </w:p>
    <w:p w:rsidR="002964ED" w:rsidRPr="002964ED" w:rsidRDefault="002964ED" w:rsidP="002964ED">
      <w:pPr>
        <w:pStyle w:val="manguon"/>
      </w:pPr>
      <w:r w:rsidRPr="002964ED">
        <w:t>// Sự kiện cuộn trang</w:t>
      </w:r>
    </w:p>
    <w:p w:rsidR="002964ED" w:rsidRPr="002964ED" w:rsidRDefault="002964ED" w:rsidP="002964ED">
      <w:pPr>
        <w:pStyle w:val="manguon"/>
      </w:pPr>
      <w:r w:rsidRPr="002964ED">
        <w:t>window.addEventListener("scroll", () =&gt; {</w:t>
      </w:r>
    </w:p>
    <w:p w:rsidR="002964ED" w:rsidRPr="002964ED" w:rsidRDefault="002964ED" w:rsidP="002964ED">
      <w:pPr>
        <w:pStyle w:val="manguon"/>
      </w:pPr>
      <w:r w:rsidRPr="002964ED">
        <w:t xml:space="preserve">    if(topBtn) {</w:t>
      </w:r>
    </w:p>
    <w:p w:rsidR="002964ED" w:rsidRPr="002964ED" w:rsidRDefault="002964ED" w:rsidP="002964ED">
      <w:pPr>
        <w:pStyle w:val="manguon"/>
      </w:pPr>
      <w:r w:rsidRPr="002964ED">
        <w:t xml:space="preserve">        topBtn.style.display = window.scrollY &gt; 300 ? "block" : "none";</w:t>
      </w:r>
    </w:p>
    <w:p w:rsidR="002964ED" w:rsidRPr="002964ED" w:rsidRDefault="002964ED" w:rsidP="002964ED">
      <w:pPr>
        <w:pStyle w:val="manguon"/>
      </w:pPr>
      <w:r w:rsidRPr="002964ED">
        <w:t xml:space="preserve">    }</w:t>
      </w:r>
    </w:p>
    <w:p w:rsidR="005327BC" w:rsidRPr="005327BC" w:rsidRDefault="002964ED" w:rsidP="002964ED">
      <w:pPr>
        <w:pStyle w:val="manguon"/>
        <w:rPr>
          <w:lang w:val="vi-VN"/>
        </w:rPr>
      </w:pPr>
      <w:r w:rsidRPr="002964ED">
        <w:t>});</w:t>
      </w:r>
    </w:p>
    <w:p w:rsidR="005327BC" w:rsidRDefault="002964ED" w:rsidP="005327BC">
      <w:pPr>
        <w:pStyle w:val="Heading4"/>
        <w:rPr>
          <w:lang w:val="vi-VN"/>
        </w:rPr>
      </w:pPr>
      <w:r>
        <w:rPr>
          <w:lang w:val="vi-VN"/>
        </w:rPr>
        <w:t>Phân tích kết quả</w:t>
      </w:r>
    </w:p>
    <w:p w:rsidR="002964ED" w:rsidRDefault="002964ED" w:rsidP="002964ED">
      <w:pPr>
        <w:pStyle w:val="noidung"/>
        <w:rPr>
          <w:lang w:val="vi-VN"/>
        </w:rPr>
      </w:pPr>
      <w:r w:rsidRPr="002964ED">
        <w:t>e.preventDefault() ngăn form submit theo cách truyền thống (gửi HTTP request và reload trang). Thay vào đó, JavaScript hiển thị popup xác nhận ngay lập tức. window.scrollY &gt; 300 kiểm tra nếu đã cuộn quá 300px thì hiện nút back to top, ngược lại ẩn đi. Toán tử tam phân (? :) viết gọn thay cho if-else.</w:t>
      </w:r>
    </w:p>
    <w:p w:rsidR="002964ED" w:rsidRDefault="002964ED" w:rsidP="002964ED">
      <w:pPr>
        <w:pStyle w:val="Heading4"/>
        <w:rPr>
          <w:lang w:val="vi-VN"/>
        </w:rPr>
      </w:pPr>
      <w:r>
        <w:t>Liên hệ với website Tiechs Store</w:t>
      </w:r>
    </w:p>
    <w:p w:rsidR="002964ED" w:rsidRDefault="002964ED" w:rsidP="002964ED">
      <w:pPr>
        <w:pStyle w:val="noidung"/>
        <w:rPr>
          <w:lang w:val="vi-VN"/>
        </w:rPr>
      </w:pPr>
      <w:r>
        <w:t>Script.js có 4 addEventListener: submit cho orderForm (hiện popup), submit cho contactForm (hiện alert), keyup cho searchInput (lọc sản phẩm) và scroll cho window (nút back to top). Tất cả đều bọc trong if() kiểm tra element tồn tại trước – đây là coding pattern tốt khi dùng 1 file JS chung cho nhiều trang.</w:t>
      </w:r>
    </w:p>
    <w:p w:rsidR="002964ED" w:rsidRDefault="002964ED" w:rsidP="002964ED">
      <w:pPr>
        <w:pStyle w:val="Heading3"/>
        <w:rPr>
          <w:lang w:val="vi-VN"/>
        </w:rPr>
      </w:pPr>
      <w:bookmarkStart w:id="38" w:name="_Toc232108017"/>
      <w:r>
        <w:t>Tìm kiếm sản phẩm với querySelectorAll</w:t>
      </w:r>
      <w:bookmarkEnd w:id="38"/>
    </w:p>
    <w:p w:rsidR="002964ED" w:rsidRDefault="002964ED" w:rsidP="002964ED">
      <w:pPr>
        <w:pStyle w:val="Heading4"/>
        <w:rPr>
          <w:lang w:val="vi-VN"/>
        </w:rPr>
      </w:pPr>
      <w:r>
        <w:rPr>
          <w:lang w:val="vi-VN"/>
        </w:rPr>
        <w:t>Khái niệm</w:t>
      </w:r>
    </w:p>
    <w:p w:rsidR="002964ED" w:rsidRDefault="002964ED" w:rsidP="002964ED">
      <w:pPr>
        <w:pStyle w:val="noidung"/>
        <w:rPr>
          <w:lang w:val="vi-VN"/>
        </w:rPr>
      </w:pPr>
      <w:r w:rsidRPr="002964ED">
        <w:t>querySelectorAll trả về NodeList tất cả phần tử trong trang khớp với CSS selector [3]. Kết hợp với phương thức forEach và innerText/textContent, có thể tạo chức năng lọc nội dung theo thời gian thực.</w:t>
      </w:r>
    </w:p>
    <w:p w:rsidR="002964ED" w:rsidRDefault="002964ED" w:rsidP="002964ED">
      <w:pPr>
        <w:pStyle w:val="Heading4"/>
        <w:rPr>
          <w:lang w:val="vi-VN"/>
        </w:rPr>
      </w:pPr>
      <w:r>
        <w:t>Ví dụ mã nguồn từ dự án</w:t>
      </w:r>
    </w:p>
    <w:p w:rsidR="002964ED" w:rsidRPr="002964ED" w:rsidRDefault="002964ED" w:rsidP="002964ED">
      <w:pPr>
        <w:pStyle w:val="noidung"/>
        <w:rPr>
          <w:b/>
          <w:bCs/>
          <w:lang w:val="vi-VN"/>
        </w:rPr>
      </w:pPr>
      <w:r w:rsidRPr="002964ED">
        <w:rPr>
          <w:b/>
          <w:bCs/>
        </w:rPr>
        <w:t>Tìm kiếm sản phẩm trong script.js</w:t>
      </w:r>
    </w:p>
    <w:p w:rsidR="002964ED" w:rsidRPr="002964ED" w:rsidRDefault="002964ED" w:rsidP="002964ED">
      <w:pPr>
        <w:pStyle w:val="manguon"/>
      </w:pPr>
      <w:r w:rsidRPr="002964ED">
        <w:t>const searchInput = document.getElementById("searchInput");</w:t>
      </w:r>
    </w:p>
    <w:p w:rsidR="002964ED" w:rsidRPr="002964ED" w:rsidRDefault="002964ED" w:rsidP="002964ED">
      <w:pPr>
        <w:pStyle w:val="manguon"/>
      </w:pPr>
      <w:r w:rsidRPr="002964ED">
        <w:lastRenderedPageBreak/>
        <w:t>if(searchInput) {</w:t>
      </w:r>
    </w:p>
    <w:p w:rsidR="002964ED" w:rsidRPr="002964ED" w:rsidRDefault="002964ED" w:rsidP="002964ED">
      <w:pPr>
        <w:pStyle w:val="manguon"/>
      </w:pPr>
      <w:r w:rsidRPr="002964ED">
        <w:t xml:space="preserve">    searchInput.addEventListener("keyup", function() {</w:t>
      </w:r>
    </w:p>
    <w:p w:rsidR="002964ED" w:rsidRPr="002964ED" w:rsidRDefault="002964ED" w:rsidP="002964ED">
      <w:pPr>
        <w:pStyle w:val="manguon"/>
      </w:pPr>
      <w:r w:rsidRPr="002964ED">
        <w:t xml:space="preserve">        // Lấy từ khóa, chuyển về chữ thường</w:t>
      </w:r>
    </w:p>
    <w:p w:rsidR="002964ED" w:rsidRPr="002964ED" w:rsidRDefault="002964ED" w:rsidP="002964ED">
      <w:pPr>
        <w:pStyle w:val="manguon"/>
      </w:pPr>
      <w:r w:rsidRPr="002964ED">
        <w:t xml:space="preserve">        let value = searchInput.value.toLowerCase();</w:t>
      </w:r>
    </w:p>
    <w:p w:rsidR="002964ED" w:rsidRPr="002964ED" w:rsidRDefault="002964ED" w:rsidP="002964ED">
      <w:pPr>
        <w:pStyle w:val="manguon"/>
      </w:pPr>
      <w:r w:rsidRPr="002964ED">
        <w:t xml:space="preserve">        // Lấy tất cả thẻ sản phẩm</w:t>
      </w:r>
    </w:p>
    <w:p w:rsidR="002964ED" w:rsidRPr="002964ED" w:rsidRDefault="002964ED" w:rsidP="002964ED">
      <w:pPr>
        <w:pStyle w:val="manguon"/>
      </w:pPr>
      <w:r w:rsidRPr="002964ED">
        <w:t xml:space="preserve">        let cards = document.querySelectorAll(".product-card");</w:t>
      </w:r>
    </w:p>
    <w:p w:rsidR="002964ED" w:rsidRPr="002964ED" w:rsidRDefault="002964ED" w:rsidP="002964ED">
      <w:pPr>
        <w:pStyle w:val="manguon"/>
      </w:pPr>
      <w:r w:rsidRPr="002964ED">
        <w:t xml:space="preserve">        cards.forEach(card =&gt; {</w:t>
      </w:r>
    </w:p>
    <w:p w:rsidR="002964ED" w:rsidRPr="002964ED" w:rsidRDefault="002964ED" w:rsidP="002964ED">
      <w:pPr>
        <w:pStyle w:val="manguon"/>
      </w:pPr>
      <w:r w:rsidRPr="002964ED">
        <w:t xml:space="preserve">            // Lấy toàn bộ text trong thẻ, chuyển về chữ thường</w:t>
      </w:r>
    </w:p>
    <w:p w:rsidR="002964ED" w:rsidRPr="002964ED" w:rsidRDefault="002964ED" w:rsidP="002964ED">
      <w:pPr>
        <w:pStyle w:val="manguon"/>
      </w:pPr>
      <w:r w:rsidRPr="002964ED">
        <w:t xml:space="preserve">            let text = card.innerText.toLowerCase();</w:t>
      </w:r>
    </w:p>
    <w:p w:rsidR="002964ED" w:rsidRPr="002964ED" w:rsidRDefault="002964ED" w:rsidP="002964ED">
      <w:pPr>
        <w:pStyle w:val="manguon"/>
      </w:pPr>
      <w:r w:rsidRPr="002964ED">
        <w:t xml:space="preserve">            // Hiện hoặc ẩn thẻ tùy thuộc vào từ khóa</w:t>
      </w:r>
    </w:p>
    <w:p w:rsidR="002964ED" w:rsidRPr="002964ED" w:rsidRDefault="002964ED" w:rsidP="002964ED">
      <w:pPr>
        <w:pStyle w:val="manguon"/>
      </w:pPr>
      <w:r w:rsidRPr="002964ED">
        <w:t xml:space="preserve">            if(text.includes(value)) {</w:t>
      </w:r>
    </w:p>
    <w:p w:rsidR="002964ED" w:rsidRPr="002964ED" w:rsidRDefault="002964ED" w:rsidP="002964ED">
      <w:pPr>
        <w:pStyle w:val="manguon"/>
      </w:pPr>
      <w:r w:rsidRPr="002964ED">
        <w:t xml:space="preserve">                card.parentElement.style.display = "";</w:t>
      </w:r>
    </w:p>
    <w:p w:rsidR="002964ED" w:rsidRPr="002964ED" w:rsidRDefault="002964ED" w:rsidP="002964ED">
      <w:pPr>
        <w:pStyle w:val="manguon"/>
      </w:pPr>
      <w:r w:rsidRPr="002964ED">
        <w:t xml:space="preserve">            } else {</w:t>
      </w:r>
    </w:p>
    <w:p w:rsidR="002964ED" w:rsidRPr="002964ED" w:rsidRDefault="002964ED" w:rsidP="002964ED">
      <w:pPr>
        <w:pStyle w:val="manguon"/>
      </w:pPr>
      <w:r w:rsidRPr="002964ED">
        <w:t xml:space="preserve">                card.parentElement.style.display = "none";</w:t>
      </w:r>
    </w:p>
    <w:p w:rsidR="002964ED" w:rsidRPr="002964ED" w:rsidRDefault="002964ED" w:rsidP="002964ED">
      <w:pPr>
        <w:pStyle w:val="manguon"/>
      </w:pPr>
      <w:r w:rsidRPr="002964ED">
        <w:t xml:space="preserve">            }</w:t>
      </w:r>
    </w:p>
    <w:p w:rsidR="002964ED" w:rsidRPr="002964ED" w:rsidRDefault="002964ED" w:rsidP="002964ED">
      <w:pPr>
        <w:pStyle w:val="manguon"/>
      </w:pPr>
      <w:r w:rsidRPr="002964ED">
        <w:t xml:space="preserve">        });</w:t>
      </w:r>
    </w:p>
    <w:p w:rsidR="002964ED" w:rsidRPr="002964ED" w:rsidRDefault="002964ED" w:rsidP="002964ED">
      <w:pPr>
        <w:pStyle w:val="manguon"/>
      </w:pPr>
      <w:r w:rsidRPr="002964ED">
        <w:t xml:space="preserve">    });</w:t>
      </w:r>
    </w:p>
    <w:p w:rsidR="002964ED" w:rsidRDefault="002964ED" w:rsidP="002964ED">
      <w:pPr>
        <w:pStyle w:val="manguon"/>
        <w:rPr>
          <w:lang w:val="vi-VN"/>
        </w:rPr>
      </w:pPr>
      <w:r w:rsidRPr="002964ED">
        <w:t>}</w:t>
      </w:r>
    </w:p>
    <w:p w:rsidR="002964ED" w:rsidRPr="002964ED" w:rsidRDefault="002964ED" w:rsidP="002964ED">
      <w:pPr>
        <w:pStyle w:val="Heading4"/>
      </w:pPr>
      <w:r w:rsidRPr="002964ED">
        <w:t>Kết quả và phân tích</w:t>
      </w:r>
    </w:p>
    <w:p w:rsidR="002964ED" w:rsidRDefault="002964ED" w:rsidP="002964ED">
      <w:pPr>
        <w:pStyle w:val="noidung"/>
        <w:rPr>
          <w:lang w:val="vi-VN"/>
        </w:rPr>
      </w:pPr>
      <w:r>
        <w:t>Mỗi khi người dùng gõ phím (keyup), hàm duyệt qua tất cả 36 thẻ sản phẩm. Nếu text trong thẻ chứa từ khóa (includes(value)), hiện thẻ; ngược lại ẩn thẻ (display: "none"). toLowerCase() đảm bảo tìm kiếm không phân biệt chữ hoa/thường. Kết quả cập nhật ngay lập tức mỗi khi gõ, không cần nhấn Enter.</w:t>
      </w:r>
    </w:p>
    <w:p w:rsidR="002964ED" w:rsidRDefault="002964ED" w:rsidP="002964ED">
      <w:pPr>
        <w:pStyle w:val="Heading4"/>
        <w:rPr>
          <w:lang w:val="vi-VN"/>
        </w:rPr>
      </w:pPr>
      <w:r>
        <w:t>Liên hệ với website Tiechs Store</w:t>
      </w:r>
    </w:p>
    <w:p w:rsidR="002964ED" w:rsidRDefault="002964ED" w:rsidP="002964ED">
      <w:pPr>
        <w:pStyle w:val="noidung"/>
        <w:rPr>
          <w:lang w:val="vi-VN"/>
        </w:rPr>
      </w:pPr>
      <w:r>
        <w:t>Chức năng tìm kiếm của trang san-pham.html giúp khách hàng nhanh chóng tìm sản phẩm trong 36 mùi hương chỉ bằng cách gõ tên (ví dụ: "Dior", "Chanel", "Baccarat"). Đây là tính năng cải thiện UX đáng kể mà không cần backend hay database.</w:t>
      </w:r>
    </w:p>
    <w:p w:rsidR="002964ED" w:rsidRDefault="002964ED" w:rsidP="002964ED">
      <w:pPr>
        <w:pStyle w:val="Heading3"/>
        <w:rPr>
          <w:lang w:val="vi-VN"/>
        </w:rPr>
      </w:pPr>
      <w:bookmarkStart w:id="39" w:name="_Toc232108018"/>
      <w:r>
        <w:lastRenderedPageBreak/>
        <w:t>Popup xác nhận đặt hàng</w:t>
      </w:r>
      <w:bookmarkEnd w:id="39"/>
    </w:p>
    <w:p w:rsidR="002964ED" w:rsidRPr="002964ED" w:rsidRDefault="002964ED" w:rsidP="002964ED">
      <w:pPr>
        <w:pStyle w:val="Heading4"/>
        <w:rPr>
          <w:lang w:val="vi-VN"/>
        </w:rPr>
      </w:pPr>
      <w:r>
        <w:rPr>
          <w:lang w:val="vi-VN"/>
        </w:rPr>
        <w:t>Khái niệm</w:t>
      </w:r>
    </w:p>
    <w:p w:rsidR="002964ED" w:rsidRDefault="002964ED" w:rsidP="002964ED">
      <w:pPr>
        <w:pStyle w:val="noidung"/>
        <w:rPr>
          <w:lang w:val="vi-VN"/>
        </w:rPr>
      </w:pPr>
      <w:r>
        <w:t>Popup (modal) là hộp thoại nổi trên nền trang web, dùng để hiển thị thông báo, xác nhận hay thông tin bổ sung [3]. Trong CSS, popup được tạo bằng position: fixed và display: flex/none để hiện/ẩn.</w:t>
      </w:r>
    </w:p>
    <w:p w:rsidR="002964ED" w:rsidRDefault="002964ED" w:rsidP="002964ED">
      <w:pPr>
        <w:pStyle w:val="Heading4"/>
        <w:rPr>
          <w:lang w:val="vi-VN"/>
        </w:rPr>
      </w:pPr>
      <w:r>
        <w:t>Ví dụ mã nguồn từ dự án</w:t>
      </w:r>
    </w:p>
    <w:p w:rsidR="002964ED" w:rsidRPr="002964ED" w:rsidRDefault="002964ED" w:rsidP="002964ED">
      <w:pPr>
        <w:pStyle w:val="noidung"/>
        <w:rPr>
          <w:b/>
          <w:bCs/>
          <w:lang w:val="vi-VN"/>
        </w:rPr>
      </w:pPr>
      <w:r w:rsidRPr="002964ED">
        <w:rPr>
          <w:b/>
          <w:bCs/>
        </w:rPr>
        <w:t>Popup CSS và JavaScript</w:t>
      </w:r>
    </w:p>
    <w:p w:rsidR="002964ED" w:rsidRPr="002964ED" w:rsidRDefault="002964ED" w:rsidP="002964ED">
      <w:pPr>
        <w:pStyle w:val="manguon"/>
      </w:pPr>
      <w:r w:rsidRPr="002964ED">
        <w:t>/* CSS định nghĩa popup */</w:t>
      </w:r>
    </w:p>
    <w:p w:rsidR="002964ED" w:rsidRPr="002964ED" w:rsidRDefault="002964ED" w:rsidP="002964ED">
      <w:pPr>
        <w:pStyle w:val="manguon"/>
      </w:pPr>
      <w:r w:rsidRPr="002964ED">
        <w:t>.popup {</w:t>
      </w:r>
    </w:p>
    <w:p w:rsidR="002964ED" w:rsidRPr="002964ED" w:rsidRDefault="002964ED" w:rsidP="002964ED">
      <w:pPr>
        <w:pStyle w:val="manguon"/>
      </w:pPr>
      <w:r w:rsidRPr="002964ED">
        <w:t xml:space="preserve">    display: none;          /* Ẩn mặc định */</w:t>
      </w:r>
    </w:p>
    <w:p w:rsidR="002964ED" w:rsidRPr="002964ED" w:rsidRDefault="002964ED" w:rsidP="002964ED">
      <w:pPr>
        <w:pStyle w:val="manguon"/>
      </w:pPr>
      <w:r w:rsidRPr="002964ED">
        <w:t xml:space="preserve">    position: fixed;         /* Cố định trên màn hình */</w:t>
      </w:r>
    </w:p>
    <w:p w:rsidR="002964ED" w:rsidRPr="002964ED" w:rsidRDefault="002964ED" w:rsidP="002964ED">
      <w:pPr>
        <w:pStyle w:val="manguon"/>
      </w:pPr>
      <w:r w:rsidRPr="002964ED">
        <w:t xml:space="preserve">    top: 0; left: 0;</w:t>
      </w:r>
    </w:p>
    <w:p w:rsidR="002964ED" w:rsidRPr="002964ED" w:rsidRDefault="002964ED" w:rsidP="002964ED">
      <w:pPr>
        <w:pStyle w:val="manguon"/>
      </w:pPr>
      <w:r w:rsidRPr="002964ED">
        <w:t xml:space="preserve">    width: 100%; height: 100%;</w:t>
      </w:r>
    </w:p>
    <w:p w:rsidR="002964ED" w:rsidRPr="002964ED" w:rsidRDefault="002964ED" w:rsidP="002964ED">
      <w:pPr>
        <w:pStyle w:val="manguon"/>
      </w:pPr>
      <w:r w:rsidRPr="002964ED">
        <w:t xml:space="preserve">    background: rgba(0,0,0,.6); /* Nền tối mờ */</w:t>
      </w:r>
    </w:p>
    <w:p w:rsidR="002964ED" w:rsidRPr="002964ED" w:rsidRDefault="002964ED" w:rsidP="002964ED">
      <w:pPr>
        <w:pStyle w:val="manguon"/>
      </w:pPr>
      <w:r w:rsidRPr="002964ED">
        <w:t xml:space="preserve">    justify-content: center;</w:t>
      </w:r>
    </w:p>
    <w:p w:rsidR="002964ED" w:rsidRPr="002964ED" w:rsidRDefault="002964ED" w:rsidP="002964ED">
      <w:pPr>
        <w:pStyle w:val="manguon"/>
      </w:pPr>
      <w:r w:rsidRPr="002964ED">
        <w:t xml:space="preserve">    align-items: center;</w:t>
      </w:r>
    </w:p>
    <w:p w:rsidR="002964ED" w:rsidRPr="002964ED" w:rsidRDefault="002964ED" w:rsidP="002964ED">
      <w:pPr>
        <w:pStyle w:val="manguon"/>
      </w:pPr>
      <w:r w:rsidRPr="002964ED">
        <w:t xml:space="preserve">    z-index: 9999;           /* Nằm trên cùng */</w:t>
      </w:r>
    </w:p>
    <w:p w:rsidR="002964ED" w:rsidRPr="002964ED" w:rsidRDefault="002964ED" w:rsidP="002964ED">
      <w:pPr>
        <w:pStyle w:val="manguon"/>
      </w:pPr>
      <w:r w:rsidRPr="002964ED">
        <w:t>}</w:t>
      </w:r>
    </w:p>
    <w:p w:rsidR="002964ED" w:rsidRPr="002964ED" w:rsidRDefault="002964ED" w:rsidP="002964ED">
      <w:pPr>
        <w:pStyle w:val="manguon"/>
      </w:pPr>
      <w:r w:rsidRPr="002964ED">
        <w:t xml:space="preserve"> </w:t>
      </w:r>
    </w:p>
    <w:p w:rsidR="002964ED" w:rsidRPr="002964ED" w:rsidRDefault="002964ED" w:rsidP="002964ED">
      <w:pPr>
        <w:pStyle w:val="manguon"/>
      </w:pPr>
      <w:r w:rsidRPr="002964ED">
        <w:t>/* JavaScript hiện popup */</w:t>
      </w:r>
    </w:p>
    <w:p w:rsidR="002964ED" w:rsidRPr="002964ED" w:rsidRDefault="002964ED" w:rsidP="002964ED">
      <w:pPr>
        <w:pStyle w:val="manguon"/>
      </w:pPr>
      <w:r w:rsidRPr="002964ED">
        <w:t>document.getElementById("popup").style.display = "flex";</w:t>
      </w:r>
    </w:p>
    <w:p w:rsidR="002964ED" w:rsidRPr="002964ED" w:rsidRDefault="002964ED" w:rsidP="002964ED">
      <w:pPr>
        <w:pStyle w:val="manguon"/>
      </w:pPr>
      <w:r w:rsidRPr="002964ED">
        <w:t xml:space="preserve"> </w:t>
      </w:r>
    </w:p>
    <w:p w:rsidR="002964ED" w:rsidRPr="002964ED" w:rsidRDefault="002964ED" w:rsidP="002964ED">
      <w:pPr>
        <w:pStyle w:val="manguon"/>
      </w:pPr>
      <w:r w:rsidRPr="002964ED">
        <w:t>/* JavaScript ẩn popup */</w:t>
      </w:r>
    </w:p>
    <w:p w:rsidR="002964ED" w:rsidRPr="002964ED" w:rsidRDefault="002964ED" w:rsidP="002964ED">
      <w:pPr>
        <w:pStyle w:val="manguon"/>
      </w:pPr>
      <w:r w:rsidRPr="002964ED">
        <w:t>function closePopup() {</w:t>
      </w:r>
    </w:p>
    <w:p w:rsidR="002964ED" w:rsidRPr="002964ED" w:rsidRDefault="002964ED" w:rsidP="002964ED">
      <w:pPr>
        <w:pStyle w:val="manguon"/>
      </w:pPr>
      <w:r w:rsidRPr="002964ED">
        <w:t xml:space="preserve">    document.getElementById("popup").style.display = "none";</w:t>
      </w:r>
    </w:p>
    <w:p w:rsidR="002964ED" w:rsidRPr="002964ED" w:rsidRDefault="002964ED" w:rsidP="002964ED">
      <w:pPr>
        <w:pStyle w:val="manguon"/>
        <w:rPr>
          <w:lang w:val="vi-VN"/>
        </w:rPr>
      </w:pPr>
      <w:r w:rsidRPr="002964ED">
        <w:t>}</w:t>
      </w:r>
    </w:p>
    <w:p w:rsidR="002964ED" w:rsidRDefault="002964ED" w:rsidP="002964ED">
      <w:pPr>
        <w:pStyle w:val="Heading4"/>
        <w:rPr>
          <w:lang w:val="vi-VN"/>
        </w:rPr>
      </w:pPr>
      <w:r>
        <w:rPr>
          <w:lang w:val="vi-VN"/>
        </w:rPr>
        <w:t>Kết quả và phân tích</w:t>
      </w:r>
    </w:p>
    <w:p w:rsidR="002964ED" w:rsidRDefault="002964ED" w:rsidP="002964ED">
      <w:pPr>
        <w:pStyle w:val="noidung"/>
        <w:rPr>
          <w:lang w:val="vi-VN"/>
        </w:rPr>
      </w:pPr>
      <w:r>
        <w:t>Khi display chuyển từ "none" sang "flex", popup xuất hiện toàn màn hình với nền đen mờ 60%. Nội dung popup căn giữa nhờ flex + justify-content + align-items. z-index: 9999 đảm bảo popup nằm trên tất cả phần tử khác. Hàm closePopup() đổi lại display về "none" để ẩn popup.</w:t>
      </w:r>
    </w:p>
    <w:p w:rsidR="002964ED" w:rsidRDefault="002964ED" w:rsidP="002964ED">
      <w:pPr>
        <w:pStyle w:val="Heading4"/>
        <w:rPr>
          <w:lang w:val="vi-VN"/>
        </w:rPr>
      </w:pPr>
      <w:r>
        <w:lastRenderedPageBreak/>
        <w:t>Liên hệ với website Tiechs Store</w:t>
      </w:r>
    </w:p>
    <w:p w:rsidR="002964ED" w:rsidRDefault="002964ED" w:rsidP="002964ED">
      <w:pPr>
        <w:pStyle w:val="noidung"/>
        <w:rPr>
          <w:lang w:val="vi-VN"/>
        </w:rPr>
      </w:pPr>
      <w:r>
        <w:t>Popup "</w:t>
      </w:r>
      <w:r>
        <w:rPr>
          <w:rFonts w:ascii="Segoe UI Emoji" w:hAnsi="Segoe UI Emoji" w:cs="Segoe UI Emoji"/>
        </w:rPr>
        <w:t>🎉</w:t>
      </w:r>
      <w:r>
        <w:t xml:space="preserve"> Cảm Ơn Bạn! Tiechs Store đã nhận đơn hàng" xuất hiện sau khi khách hàng điền đầy đủ form và bấm "Xác Nhận Đặt Hàng". Popup có nút "Đóng" gọi closePopup() để quay lại trang. Đây thay thế cho việc gửi email hay lưu database, phù hợp với website front-end tĩnh.</w:t>
      </w:r>
    </w:p>
    <w:p w:rsidR="002964ED" w:rsidRDefault="002964ED" w:rsidP="002964ED">
      <w:pPr>
        <w:pStyle w:val="Heading2"/>
        <w:rPr>
          <w:lang w:val="vi-VN"/>
        </w:rPr>
      </w:pPr>
      <w:bookmarkStart w:id="40" w:name="_Toc232108019"/>
      <w:r>
        <w:t>Bootstrap 5</w:t>
      </w:r>
      <w:bookmarkEnd w:id="40"/>
    </w:p>
    <w:p w:rsidR="002964ED" w:rsidRDefault="002964ED" w:rsidP="002964ED">
      <w:pPr>
        <w:pStyle w:val="noidung"/>
        <w:rPr>
          <w:lang w:val="vi-VN"/>
        </w:rPr>
      </w:pPr>
      <w:r>
        <w:t>Bootstrap 5 là framework CSS mã nguồn mở phổ biến nhất thế giới, được phát triển bởi Twitter và hiện duy trì bởi cộng đồng open source [4]. Bootstrap 5 cung cấp hệ thống lưới 12 cột, hơn 50 component giao diện và hàng trăm utility class giúp xây dựng giao diện nhanh, nhất quán và responsive. Tiechs Store sử dụng Bootstrap 5.3.3 qua CDN, không cần tải về hay cài đặt.</w:t>
      </w:r>
    </w:p>
    <w:p w:rsidR="002964ED" w:rsidRDefault="002964ED" w:rsidP="002964ED">
      <w:pPr>
        <w:pStyle w:val="Heading3"/>
        <w:rPr>
          <w:bCs/>
          <w:lang w:val="vi-VN"/>
        </w:rPr>
      </w:pPr>
      <w:bookmarkStart w:id="41" w:name="_Toc232108020"/>
      <w:r w:rsidRPr="002964ED">
        <w:rPr>
          <w:bCs/>
        </w:rPr>
        <w:t>Container</w:t>
      </w:r>
      <w:bookmarkEnd w:id="41"/>
    </w:p>
    <w:p w:rsidR="002964ED" w:rsidRDefault="002964ED" w:rsidP="002964ED">
      <w:pPr>
        <w:pStyle w:val="Heading4"/>
        <w:rPr>
          <w:lang w:val="vi-VN"/>
        </w:rPr>
      </w:pPr>
      <w:r w:rsidRPr="002964ED">
        <w:t>Khái niệm và cú pháp</w:t>
      </w:r>
    </w:p>
    <w:p w:rsidR="002964ED" w:rsidRDefault="002964ED" w:rsidP="002964ED">
      <w:pPr>
        <w:pStyle w:val="noidung"/>
      </w:pPr>
      <w:r>
        <w:t>Container là thành phần cơ bản nhất của Bootstrap, dùng để bao nội dung và giới hạn chiều rộng tối đa theo breakpoint [4]. Container căn giữa nội dung và thêm padding hai bên để tránh nội dung sát cạnh màn hình.</w:t>
      </w:r>
    </w:p>
    <w:p w:rsidR="002964ED" w:rsidRDefault="002964ED" w:rsidP="002964ED">
      <w:pPr>
        <w:pStyle w:val="noidung"/>
        <w:rPr>
          <w:b/>
          <w:bCs/>
          <w:lang w:val="vi-VN"/>
        </w:rPr>
      </w:pPr>
      <w:r w:rsidRPr="002964ED">
        <w:rPr>
          <w:b/>
          <w:bCs/>
        </w:rPr>
        <w:t>Container Bootstrap trong dự án</w:t>
      </w:r>
    </w:p>
    <w:p w:rsidR="002964ED" w:rsidRPr="002964ED" w:rsidRDefault="002964ED" w:rsidP="002964ED">
      <w:pPr>
        <w:pStyle w:val="manguon"/>
      </w:pPr>
      <w:r w:rsidRPr="002964ED">
        <w:t>&lt;!-- Container chuẩn: max-width thay đổi theo breakpoint --&gt;</w:t>
      </w:r>
    </w:p>
    <w:p w:rsidR="002964ED" w:rsidRPr="002964ED" w:rsidRDefault="002964ED" w:rsidP="002964ED">
      <w:pPr>
        <w:pStyle w:val="manguon"/>
      </w:pPr>
      <w:r w:rsidRPr="002964ED">
        <w:t>&lt;section class="hero"&gt;</w:t>
      </w:r>
    </w:p>
    <w:p w:rsidR="002964ED" w:rsidRPr="002964ED" w:rsidRDefault="002964ED" w:rsidP="002964ED">
      <w:pPr>
        <w:pStyle w:val="manguon"/>
      </w:pPr>
      <w:r w:rsidRPr="002964ED">
        <w:t xml:space="preserve">  &lt;div class="container text-center"&gt;</w:t>
      </w:r>
    </w:p>
    <w:p w:rsidR="002964ED" w:rsidRPr="002964ED" w:rsidRDefault="002964ED" w:rsidP="002964ED">
      <w:pPr>
        <w:pStyle w:val="manguon"/>
      </w:pPr>
      <w:r w:rsidRPr="002964ED">
        <w:t xml:space="preserve">    &lt;h1&gt;TIECHS STORE&lt;/h1&gt;</w:t>
      </w:r>
    </w:p>
    <w:p w:rsidR="002964ED" w:rsidRPr="002964ED" w:rsidRDefault="002964ED" w:rsidP="002964ED">
      <w:pPr>
        <w:pStyle w:val="manguon"/>
      </w:pPr>
      <w:r w:rsidRPr="002964ED">
        <w:t xml:space="preserve">    &lt;p&gt;36 mùi hương cao cấp...&lt;/p&gt;</w:t>
      </w:r>
    </w:p>
    <w:p w:rsidR="002964ED" w:rsidRPr="002964ED" w:rsidRDefault="002964ED" w:rsidP="002964ED">
      <w:pPr>
        <w:pStyle w:val="manguon"/>
      </w:pPr>
      <w:r w:rsidRPr="002964ED">
        <w:t xml:space="preserve">  &lt;/div&gt;</w:t>
      </w:r>
    </w:p>
    <w:p w:rsidR="002964ED" w:rsidRPr="002964ED" w:rsidRDefault="002964ED" w:rsidP="002964ED">
      <w:pPr>
        <w:pStyle w:val="manguon"/>
      </w:pPr>
      <w:r w:rsidRPr="002964ED">
        <w:t>&lt;/section&gt;</w:t>
      </w:r>
    </w:p>
    <w:p w:rsidR="002964ED" w:rsidRPr="002964ED" w:rsidRDefault="002964ED" w:rsidP="002964ED">
      <w:pPr>
        <w:pStyle w:val="manguon"/>
      </w:pPr>
      <w:r w:rsidRPr="002964ED">
        <w:t xml:space="preserve"> </w:t>
      </w:r>
    </w:p>
    <w:p w:rsidR="002964ED" w:rsidRPr="002964ED" w:rsidRDefault="002964ED" w:rsidP="002964ED">
      <w:pPr>
        <w:pStyle w:val="manguon"/>
      </w:pPr>
      <w:r w:rsidRPr="002964ED">
        <w:t>&lt;!-- Container-fluid: full width 100% --&gt;</w:t>
      </w:r>
    </w:p>
    <w:p w:rsidR="002964ED" w:rsidRPr="002964ED" w:rsidRDefault="002964ED" w:rsidP="002964ED">
      <w:pPr>
        <w:pStyle w:val="manguon"/>
      </w:pPr>
      <w:r w:rsidRPr="002964ED">
        <w:t>&lt;nav class="navbar"&gt;</w:t>
      </w:r>
    </w:p>
    <w:p w:rsidR="002964ED" w:rsidRPr="002964ED" w:rsidRDefault="002964ED" w:rsidP="002964ED">
      <w:pPr>
        <w:pStyle w:val="manguon"/>
      </w:pPr>
      <w:r w:rsidRPr="002964ED">
        <w:t xml:space="preserve">  &lt;div class="container"&gt; ... &lt;/div&gt;</w:t>
      </w:r>
    </w:p>
    <w:p w:rsidR="002964ED" w:rsidRPr="002964ED" w:rsidRDefault="002964ED" w:rsidP="002964ED">
      <w:pPr>
        <w:pStyle w:val="manguon"/>
        <w:rPr>
          <w:lang w:val="vi-VN"/>
        </w:rPr>
      </w:pPr>
      <w:r w:rsidRPr="002964ED">
        <w:t>&lt;/nav&gt;</w:t>
      </w:r>
    </w:p>
    <w:p w:rsidR="002964ED" w:rsidRDefault="002964ED" w:rsidP="002964ED">
      <w:pPr>
        <w:pStyle w:val="Heading4"/>
        <w:rPr>
          <w:lang w:val="vi-VN"/>
        </w:rPr>
      </w:pPr>
      <w:r>
        <w:lastRenderedPageBreak/>
        <w:t>Kết quả và liên hệ</w:t>
      </w:r>
    </w:p>
    <w:p w:rsidR="002964ED" w:rsidRPr="002964ED" w:rsidRDefault="002964ED" w:rsidP="002964ED">
      <w:pPr>
        <w:pStyle w:val="noidung"/>
        <w:rPr>
          <w:lang w:val="vi-VN"/>
        </w:rPr>
      </w:pPr>
      <w:r>
        <w:t>Trên màn hình ≥1200px, .container có max-width 1140px và căn giữa. Trên màn hình nhỏ hơn, max-width tự điều chỉnh. Toàn bộ 5 trang Tiechs Store sử dụng .container bên trong mọi section và navbar để giữ nội dung trong vùng đọc được.</w:t>
      </w:r>
    </w:p>
    <w:p w:rsidR="002964ED" w:rsidRDefault="002964ED" w:rsidP="002964ED">
      <w:pPr>
        <w:pStyle w:val="Heading3"/>
        <w:rPr>
          <w:lang w:val="vi-VN"/>
        </w:rPr>
      </w:pPr>
      <w:bookmarkStart w:id="42" w:name="_Toc232108021"/>
      <w:r>
        <w:t>Grid System – Row và Col</w:t>
      </w:r>
      <w:bookmarkEnd w:id="42"/>
    </w:p>
    <w:p w:rsidR="002964ED" w:rsidRDefault="003F1AD1" w:rsidP="003F1AD1">
      <w:pPr>
        <w:pStyle w:val="Heading4"/>
        <w:rPr>
          <w:lang w:val="vi-VN"/>
        </w:rPr>
      </w:pPr>
      <w:r>
        <w:rPr>
          <w:lang w:val="vi-VN"/>
        </w:rPr>
        <w:t>Khái niệm</w:t>
      </w:r>
    </w:p>
    <w:p w:rsidR="003F1AD1" w:rsidRDefault="003F1AD1" w:rsidP="003F1AD1">
      <w:pPr>
        <w:pStyle w:val="noidung"/>
        <w:rPr>
          <w:lang w:val="vi-VN"/>
        </w:rPr>
      </w:pPr>
      <w:r>
        <w:t>Bootstrap Grid System là hệ thống lưới 12 cột linh hoạt dựa trên Flexbox [4]. .row tạo một hàng, .col-{breakpoint}-{n} tạo cột chiếm n/12 chiều rộng tại breakpoint đó. Các breakpoint: xs (&lt;576px), sm (≥576px), md (≥768px), lg (≥992px), xl (≥1200px).</w:t>
      </w:r>
    </w:p>
    <w:p w:rsidR="003F1AD1" w:rsidRDefault="003F1AD1" w:rsidP="003F1AD1">
      <w:pPr>
        <w:pStyle w:val="Heading4"/>
        <w:rPr>
          <w:lang w:val="vi-VN"/>
        </w:rPr>
      </w:pPr>
      <w:r>
        <w:rPr>
          <w:lang w:val="vi-VN"/>
        </w:rPr>
        <w:t>Cú pháp</w:t>
      </w:r>
    </w:p>
    <w:p w:rsidR="003F1AD1" w:rsidRDefault="003F1AD1" w:rsidP="003F1AD1">
      <w:pPr>
        <w:pStyle w:val="noidung"/>
        <w:rPr>
          <w:b/>
          <w:bCs/>
          <w:lang w:val="vi-VN"/>
        </w:rPr>
      </w:pPr>
      <w:r w:rsidRPr="003F1AD1">
        <w:rPr>
          <w:b/>
          <w:bCs/>
        </w:rPr>
        <w:t>Cú pháp Row và Col</w:t>
      </w:r>
    </w:p>
    <w:p w:rsidR="003F1AD1" w:rsidRPr="003F1AD1" w:rsidRDefault="003F1AD1" w:rsidP="003F1AD1">
      <w:pPr>
        <w:pStyle w:val="manguon"/>
      </w:pPr>
      <w:r w:rsidRPr="003F1AD1">
        <w:t>&lt;div class="row g-4"&gt;</w:t>
      </w:r>
    </w:p>
    <w:p w:rsidR="003F1AD1" w:rsidRPr="003F1AD1" w:rsidRDefault="003F1AD1" w:rsidP="003F1AD1">
      <w:pPr>
        <w:pStyle w:val="manguon"/>
      </w:pPr>
      <w:r w:rsidRPr="003F1AD1">
        <w:t xml:space="preserve">  &lt;div class="col-12 col-md-6 col-lg-3"&gt;</w:t>
      </w:r>
    </w:p>
    <w:p w:rsidR="003F1AD1" w:rsidRPr="003F1AD1" w:rsidRDefault="003F1AD1" w:rsidP="003F1AD1">
      <w:pPr>
        <w:pStyle w:val="manguon"/>
      </w:pPr>
      <w:r w:rsidRPr="003F1AD1">
        <w:t xml:space="preserve">    &lt;!-- 100% mobile | 50% tablet | 25% desktop --&gt;</w:t>
      </w:r>
    </w:p>
    <w:p w:rsidR="003F1AD1" w:rsidRPr="003F1AD1" w:rsidRDefault="003F1AD1" w:rsidP="003F1AD1">
      <w:pPr>
        <w:pStyle w:val="manguon"/>
      </w:pPr>
      <w:r w:rsidRPr="003F1AD1">
        <w:t xml:space="preserve">  &lt;/div&gt;</w:t>
      </w:r>
    </w:p>
    <w:p w:rsidR="003F1AD1" w:rsidRPr="003F1AD1" w:rsidRDefault="003F1AD1" w:rsidP="003F1AD1">
      <w:pPr>
        <w:pStyle w:val="manguon"/>
        <w:rPr>
          <w:lang w:val="vi-VN"/>
        </w:rPr>
      </w:pPr>
      <w:r w:rsidRPr="003F1AD1">
        <w:t>&lt;/div&gt;</w:t>
      </w:r>
    </w:p>
    <w:p w:rsidR="003F1AD1" w:rsidRDefault="003F1AD1" w:rsidP="003F1AD1">
      <w:pPr>
        <w:pStyle w:val="Heading4"/>
        <w:rPr>
          <w:lang w:val="vi-VN"/>
        </w:rPr>
      </w:pPr>
      <w:r>
        <w:rPr>
          <w:lang w:val="vi-VN"/>
        </w:rPr>
        <w:t>Ví dụ mã nguồn từ dự án</w:t>
      </w:r>
    </w:p>
    <w:p w:rsidR="003F1AD1" w:rsidRDefault="003F1AD1" w:rsidP="003F1AD1">
      <w:pPr>
        <w:pStyle w:val="noidung"/>
        <w:rPr>
          <w:b/>
          <w:bCs/>
          <w:lang w:val="vi-VN"/>
        </w:rPr>
      </w:pPr>
      <w:r w:rsidRPr="003F1AD1">
        <w:rPr>
          <w:b/>
          <w:bCs/>
        </w:rPr>
        <w:t>Grid System trong Best Seller</w:t>
      </w:r>
    </w:p>
    <w:p w:rsidR="003F1AD1" w:rsidRPr="003F1AD1" w:rsidRDefault="003F1AD1" w:rsidP="003F1AD1">
      <w:pPr>
        <w:pStyle w:val="manguon"/>
      </w:pPr>
      <w:r w:rsidRPr="003F1AD1">
        <w:t>&lt;div class="row g-4"&gt;</w:t>
      </w:r>
    </w:p>
    <w:p w:rsidR="003F1AD1" w:rsidRPr="003F1AD1" w:rsidRDefault="003F1AD1" w:rsidP="003F1AD1">
      <w:pPr>
        <w:pStyle w:val="manguon"/>
      </w:pPr>
      <w:r w:rsidRPr="003F1AD1">
        <w:t xml:space="preserve">  &lt;div class="col-md-3"&gt;</w:t>
      </w:r>
    </w:p>
    <w:p w:rsidR="003F1AD1" w:rsidRPr="003F1AD1" w:rsidRDefault="003F1AD1" w:rsidP="003F1AD1">
      <w:pPr>
        <w:pStyle w:val="manguon"/>
      </w:pPr>
      <w:r w:rsidRPr="003F1AD1">
        <w:t xml:space="preserve">    &lt;div class="card h-100 shadow"&gt;</w:t>
      </w:r>
    </w:p>
    <w:p w:rsidR="003F1AD1" w:rsidRPr="003F1AD1" w:rsidRDefault="003F1AD1" w:rsidP="003F1AD1">
      <w:pPr>
        <w:pStyle w:val="manguon"/>
      </w:pPr>
      <w:r w:rsidRPr="003F1AD1">
        <w:t xml:space="preserve">      &lt;img src="assets/images/ld05.jpg" class="card-img-top"&gt;</w:t>
      </w:r>
    </w:p>
    <w:p w:rsidR="003F1AD1" w:rsidRPr="003F1AD1" w:rsidRDefault="003F1AD1" w:rsidP="003F1AD1">
      <w:pPr>
        <w:pStyle w:val="manguon"/>
      </w:pPr>
      <w:r w:rsidRPr="003F1AD1">
        <w:t xml:space="preserve">      &lt;div class="card-body text-center"&gt;</w:t>
      </w:r>
    </w:p>
    <w:p w:rsidR="003F1AD1" w:rsidRPr="003F1AD1" w:rsidRDefault="003F1AD1" w:rsidP="003F1AD1">
      <w:pPr>
        <w:pStyle w:val="manguon"/>
      </w:pPr>
      <w:r w:rsidRPr="003F1AD1">
        <w:t xml:space="preserve">        &lt;h5&gt;LD05 Dior Sauvage&lt;/h5&gt;</w:t>
      </w:r>
    </w:p>
    <w:p w:rsidR="003F1AD1" w:rsidRPr="003F1AD1" w:rsidRDefault="003F1AD1" w:rsidP="003F1AD1">
      <w:pPr>
        <w:pStyle w:val="manguon"/>
      </w:pPr>
      <w:r w:rsidRPr="003F1AD1">
        <w:t xml:space="preserve">        &lt;p&gt;199.000 VNĐ&lt;/p&gt;</w:t>
      </w:r>
    </w:p>
    <w:p w:rsidR="003F1AD1" w:rsidRPr="003F1AD1" w:rsidRDefault="003F1AD1" w:rsidP="003F1AD1">
      <w:pPr>
        <w:pStyle w:val="manguon"/>
      </w:pPr>
      <w:r w:rsidRPr="003F1AD1">
        <w:t xml:space="preserve">        &lt;a href="html/chi-tiet.html?id=ld05" class="btn btn-dark"&gt;</w:t>
      </w:r>
    </w:p>
    <w:p w:rsidR="003F1AD1" w:rsidRPr="003F1AD1" w:rsidRDefault="003F1AD1" w:rsidP="003F1AD1">
      <w:pPr>
        <w:pStyle w:val="manguon"/>
      </w:pPr>
      <w:r w:rsidRPr="003F1AD1">
        <w:t xml:space="preserve">          Chi Tiết</w:t>
      </w:r>
    </w:p>
    <w:p w:rsidR="003F1AD1" w:rsidRPr="003F1AD1" w:rsidRDefault="003F1AD1" w:rsidP="003F1AD1">
      <w:pPr>
        <w:pStyle w:val="manguon"/>
      </w:pPr>
      <w:r w:rsidRPr="003F1AD1">
        <w:t xml:space="preserve">        &lt;/a&gt;</w:t>
      </w:r>
    </w:p>
    <w:p w:rsidR="003F1AD1" w:rsidRPr="003F1AD1" w:rsidRDefault="003F1AD1" w:rsidP="003F1AD1">
      <w:pPr>
        <w:pStyle w:val="manguon"/>
      </w:pPr>
      <w:r w:rsidRPr="003F1AD1">
        <w:t xml:space="preserve">      &lt;/div&gt;</w:t>
      </w:r>
    </w:p>
    <w:p w:rsidR="003F1AD1" w:rsidRPr="003F1AD1" w:rsidRDefault="003F1AD1" w:rsidP="003F1AD1">
      <w:pPr>
        <w:pStyle w:val="manguon"/>
      </w:pPr>
      <w:r w:rsidRPr="003F1AD1">
        <w:t xml:space="preserve">    &lt;/div&gt;</w:t>
      </w:r>
    </w:p>
    <w:p w:rsidR="003F1AD1" w:rsidRPr="003F1AD1" w:rsidRDefault="003F1AD1" w:rsidP="003F1AD1">
      <w:pPr>
        <w:pStyle w:val="manguon"/>
      </w:pPr>
      <w:r w:rsidRPr="003F1AD1">
        <w:lastRenderedPageBreak/>
        <w:t xml:space="preserve">  &lt;/div&gt;</w:t>
      </w:r>
    </w:p>
    <w:p w:rsidR="003F1AD1" w:rsidRPr="003F1AD1" w:rsidRDefault="003F1AD1" w:rsidP="003F1AD1">
      <w:pPr>
        <w:pStyle w:val="manguon"/>
      </w:pPr>
      <w:r w:rsidRPr="003F1AD1">
        <w:t xml:space="preserve">  &lt;!-- 3 col-md-3 tương tự cho LD08, LD25, LD35 --&gt;</w:t>
      </w:r>
    </w:p>
    <w:p w:rsidR="003F1AD1" w:rsidRDefault="003F1AD1" w:rsidP="003F1AD1">
      <w:pPr>
        <w:pStyle w:val="manguon"/>
        <w:rPr>
          <w:lang w:val="vi-VN"/>
        </w:rPr>
      </w:pPr>
      <w:r w:rsidRPr="003F1AD1">
        <w:t>&lt;/div&gt;</w:t>
      </w:r>
    </w:p>
    <w:p w:rsidR="003F1AD1" w:rsidRDefault="003F1AD1" w:rsidP="003F1AD1">
      <w:pPr>
        <w:pStyle w:val="Heading4"/>
        <w:rPr>
          <w:lang w:val="vi-VN"/>
        </w:rPr>
      </w:pPr>
      <w:r>
        <w:t>Kết quả và phân tích</w:t>
      </w:r>
    </w:p>
    <w:p w:rsidR="003F1AD1" w:rsidRPr="003F1AD1" w:rsidRDefault="003F1AD1" w:rsidP="003F1AD1">
      <w:pPr>
        <w:pStyle w:val="noidung"/>
        <w:rPr>
          <w:lang w:val="vi-VN"/>
        </w:rPr>
      </w:pPr>
      <w:r>
        <w:t>col-md-3 chiếm 3/12 = 25% chiều rộng trên màn hình ≥768px (4 cột/hàng). Trên màn hình nhỏ hơn, col-md-3 tự động chiếm 100% (xếp dọc từng cái). g-4 tạo khoảng cách 1.5rem giữa các cột. h-100 làm card cao bằng nhau trong cùng hàng.</w:t>
      </w:r>
    </w:p>
    <w:p w:rsidR="003F1AD1" w:rsidRDefault="003F1AD1" w:rsidP="003F1AD1">
      <w:pPr>
        <w:pStyle w:val="Heading4"/>
        <w:rPr>
          <w:lang w:val="vi-VN"/>
        </w:rPr>
      </w:pPr>
      <w:r>
        <w:t>Liên hệ với website Tiechs Store</w:t>
      </w:r>
    </w:p>
    <w:p w:rsidR="003F1AD1" w:rsidRPr="003F1AD1" w:rsidRDefault="003F1AD1" w:rsidP="003F1AD1">
      <w:pPr>
        <w:pStyle w:val="noidung"/>
        <w:rPr>
          <w:lang w:val="vi-VN"/>
        </w:rPr>
      </w:pPr>
      <w:r>
        <w:t>Grid System được dùng rộng rãi: col-md-3 cho 4 card Best Seller (trang chủ), col-md-3 cho lưới ưu điểm, col-lg-6 cho hero section 2 cột (ảnh + chữ), col-lg-5 và col-lg-7 cho trang chi tiết sản phẩm.</w:t>
      </w:r>
    </w:p>
    <w:p w:rsidR="002964ED" w:rsidRDefault="003F1AD1" w:rsidP="002964ED">
      <w:pPr>
        <w:pStyle w:val="Heading3"/>
        <w:rPr>
          <w:lang w:val="vi-VN"/>
        </w:rPr>
      </w:pPr>
      <w:bookmarkStart w:id="43" w:name="_Toc232108022"/>
      <w:r>
        <w:rPr>
          <w:lang w:val="vi-VN"/>
        </w:rPr>
        <w:t>Navbar</w:t>
      </w:r>
      <w:bookmarkEnd w:id="43"/>
    </w:p>
    <w:p w:rsidR="003F1AD1" w:rsidRDefault="003F1AD1" w:rsidP="003F1AD1">
      <w:pPr>
        <w:pStyle w:val="Heading4"/>
        <w:rPr>
          <w:lang w:val="vi-VN"/>
        </w:rPr>
      </w:pPr>
      <w:r>
        <w:rPr>
          <w:lang w:val="vi-VN"/>
        </w:rPr>
        <w:t>Khái niệm</w:t>
      </w:r>
    </w:p>
    <w:p w:rsidR="003F1AD1" w:rsidRDefault="003F1AD1" w:rsidP="003F1AD1">
      <w:pPr>
        <w:pStyle w:val="noidung"/>
        <w:rPr>
          <w:lang w:val="vi-VN"/>
        </w:rPr>
      </w:pPr>
      <w:r>
        <w:t>Bootstrap Navbar là component thanh điều hướng responsive sẵn có, tự động thu gọn thành menu hamburger (</w:t>
      </w:r>
      <w:r>
        <w:rPr>
          <w:rFonts w:ascii="Segoe UI Symbol" w:hAnsi="Segoe UI Symbol" w:cs="Segoe UI Symbol"/>
        </w:rPr>
        <w:t>☰</w:t>
      </w:r>
      <w:r>
        <w:t>) trên màn hình nhỏ [4]. Navbar kết hợp JavaScript của Bootstrap để toggle menu mà không cần viết JS thêm.</w:t>
      </w:r>
    </w:p>
    <w:p w:rsidR="003F1AD1" w:rsidRDefault="003F1AD1" w:rsidP="003F1AD1">
      <w:pPr>
        <w:pStyle w:val="Heading4"/>
        <w:rPr>
          <w:lang w:val="vi-VN"/>
        </w:rPr>
      </w:pPr>
      <w:r>
        <w:t>Ví dụ và phân tích</w:t>
      </w:r>
    </w:p>
    <w:p w:rsidR="003F1AD1" w:rsidRPr="003F1AD1" w:rsidRDefault="003F1AD1" w:rsidP="003F1AD1">
      <w:pPr>
        <w:pStyle w:val="noidung"/>
      </w:pPr>
      <w:r w:rsidRPr="003F1AD1">
        <w:t>Xem Đoạn mã 2.2 (mục 2.1.2). Phân tích thêm về Bootstrap classes:</w:t>
      </w:r>
    </w:p>
    <w:p w:rsidR="003F1AD1" w:rsidRPr="003F1AD1" w:rsidRDefault="003F1AD1" w:rsidP="003F1AD1">
      <w:pPr>
        <w:pStyle w:val="noidung"/>
      </w:pPr>
      <w:r w:rsidRPr="003F1AD1">
        <w:t>navbar-dark: màu chữ sáng (trắng) để hiện rõ trên nền tối.</w:t>
      </w:r>
    </w:p>
    <w:p w:rsidR="003F1AD1" w:rsidRPr="003F1AD1" w:rsidRDefault="003F1AD1" w:rsidP="003F1AD1">
      <w:pPr>
        <w:pStyle w:val="noidung"/>
      </w:pPr>
      <w:r w:rsidRPr="003F1AD1">
        <w:t>bg-black: nền đen (Bootstrap 5 hỗ trợ sẵn).</w:t>
      </w:r>
    </w:p>
    <w:p w:rsidR="003F1AD1" w:rsidRPr="003F1AD1" w:rsidRDefault="003F1AD1" w:rsidP="003F1AD1">
      <w:pPr>
        <w:pStyle w:val="noidung"/>
      </w:pPr>
      <w:r w:rsidRPr="003F1AD1">
        <w:t>fixed-top: navbar cố định đầu trang (position: fixed; top: 0).</w:t>
      </w:r>
    </w:p>
    <w:p w:rsidR="003F1AD1" w:rsidRPr="003F1AD1" w:rsidRDefault="003F1AD1" w:rsidP="003F1AD1">
      <w:pPr>
        <w:pStyle w:val="noidung"/>
      </w:pPr>
      <w:r w:rsidRPr="003F1AD1">
        <w:t>shadow: đổ bóng nhẹ tạo chiều sâu.</w:t>
      </w:r>
    </w:p>
    <w:p w:rsidR="003F1AD1" w:rsidRPr="003F1AD1" w:rsidRDefault="003F1AD1" w:rsidP="003F1AD1">
      <w:pPr>
        <w:pStyle w:val="noidung"/>
      </w:pPr>
      <w:r w:rsidRPr="003F1AD1">
        <w:t>navbar-expand-lg: expand đầy đủ từ breakpoint lg (≥992px) trở lên.</w:t>
      </w:r>
    </w:p>
    <w:p w:rsidR="003F1AD1" w:rsidRDefault="003F1AD1" w:rsidP="003F1AD1">
      <w:pPr>
        <w:pStyle w:val="noidung"/>
        <w:rPr>
          <w:lang w:val="vi-VN"/>
        </w:rPr>
      </w:pPr>
      <w:r w:rsidRPr="003F1AD1">
        <w:t>data-bs-toggle="collapse" + data-bs-target="#menu": kích hoạt toggle menu không cần JS.</w:t>
      </w:r>
    </w:p>
    <w:p w:rsidR="003F1AD1" w:rsidRDefault="003F1AD1" w:rsidP="003F1AD1">
      <w:pPr>
        <w:pStyle w:val="Heading3"/>
        <w:rPr>
          <w:lang w:val="vi-VN"/>
        </w:rPr>
      </w:pPr>
      <w:bookmarkStart w:id="44" w:name="_Toc232108023"/>
      <w:r>
        <w:rPr>
          <w:lang w:val="vi-VN"/>
        </w:rPr>
        <w:lastRenderedPageBreak/>
        <w:t>Card</w:t>
      </w:r>
      <w:bookmarkEnd w:id="44"/>
    </w:p>
    <w:p w:rsidR="003F1AD1" w:rsidRDefault="003F1AD1" w:rsidP="003F1AD1">
      <w:pPr>
        <w:pStyle w:val="Heading4"/>
        <w:rPr>
          <w:lang w:val="vi-VN"/>
        </w:rPr>
      </w:pPr>
      <w:r>
        <w:rPr>
          <w:lang w:val="vi-VN"/>
        </w:rPr>
        <w:t>Khái niệm</w:t>
      </w:r>
    </w:p>
    <w:p w:rsidR="003F1AD1" w:rsidRDefault="003F1AD1" w:rsidP="003F1AD1">
      <w:pPr>
        <w:pStyle w:val="noidung"/>
        <w:rPr>
          <w:lang w:val="vi-VN"/>
        </w:rPr>
      </w:pPr>
      <w:r>
        <w:t>Bootstrap Card là component hộp nội dung linh hoạt với header, body, footer tùy chọn [4]. Card thường dùng để hiển thị sản phẩm, bài viết hay bất kỳ nội dung dạng khối nào.</w:t>
      </w:r>
    </w:p>
    <w:p w:rsidR="003F1AD1" w:rsidRDefault="003F1AD1" w:rsidP="003F1AD1">
      <w:pPr>
        <w:pStyle w:val="Heading4"/>
        <w:rPr>
          <w:lang w:val="vi-VN"/>
        </w:rPr>
      </w:pPr>
      <w:r w:rsidRPr="003F1AD1">
        <w:t>Ví dụ mã nguồn từ dự án</w:t>
      </w:r>
    </w:p>
    <w:p w:rsidR="003F1AD1" w:rsidRPr="003F1AD1" w:rsidRDefault="003F1AD1" w:rsidP="003F1AD1">
      <w:pPr>
        <w:pStyle w:val="noidung"/>
        <w:rPr>
          <w:b/>
          <w:bCs/>
          <w:lang w:val="vi-VN"/>
        </w:rPr>
      </w:pPr>
      <w:r w:rsidRPr="003F1AD1">
        <w:rPr>
          <w:b/>
          <w:bCs/>
        </w:rPr>
        <w:t>Card sản phẩm Best Seller</w:t>
      </w:r>
    </w:p>
    <w:p w:rsidR="003F1AD1" w:rsidRPr="003F1AD1" w:rsidRDefault="003F1AD1" w:rsidP="003F1AD1">
      <w:pPr>
        <w:pStyle w:val="manguon"/>
      </w:pPr>
      <w:r w:rsidRPr="003F1AD1">
        <w:t>&lt;div class="card h-100 shadow"&gt;</w:t>
      </w:r>
    </w:p>
    <w:p w:rsidR="003F1AD1" w:rsidRPr="003F1AD1" w:rsidRDefault="003F1AD1" w:rsidP="003F1AD1">
      <w:pPr>
        <w:pStyle w:val="manguon"/>
      </w:pPr>
      <w:r w:rsidRPr="003F1AD1">
        <w:t xml:space="preserve">  &lt;!-- Ảnh ở đầu card --&gt;</w:t>
      </w:r>
    </w:p>
    <w:p w:rsidR="003F1AD1" w:rsidRPr="003F1AD1" w:rsidRDefault="003F1AD1" w:rsidP="003F1AD1">
      <w:pPr>
        <w:pStyle w:val="manguon"/>
      </w:pPr>
      <w:r w:rsidRPr="003F1AD1">
        <w:t xml:space="preserve">  &lt;img src="assets/images/ld05.jpg" class="card-img-top" alt="LD05"&gt;</w:t>
      </w:r>
    </w:p>
    <w:p w:rsidR="003F1AD1" w:rsidRPr="003F1AD1" w:rsidRDefault="003F1AD1" w:rsidP="003F1AD1">
      <w:pPr>
        <w:pStyle w:val="manguon"/>
      </w:pPr>
      <w:r w:rsidRPr="003F1AD1">
        <w:t xml:space="preserve">  &lt;!-- Nội dung card --&gt;</w:t>
      </w:r>
    </w:p>
    <w:p w:rsidR="003F1AD1" w:rsidRPr="003F1AD1" w:rsidRDefault="003F1AD1" w:rsidP="003F1AD1">
      <w:pPr>
        <w:pStyle w:val="manguon"/>
      </w:pPr>
      <w:r w:rsidRPr="003F1AD1">
        <w:t xml:space="preserve">  &lt;div class="card-body text-center"&gt;</w:t>
      </w:r>
    </w:p>
    <w:p w:rsidR="003F1AD1" w:rsidRPr="003F1AD1" w:rsidRDefault="003F1AD1" w:rsidP="003F1AD1">
      <w:pPr>
        <w:pStyle w:val="manguon"/>
      </w:pPr>
      <w:r w:rsidRPr="003F1AD1">
        <w:t xml:space="preserve">    &lt;h5 class="card-title"&gt;LD05 Dior Sauvage&lt;/h5&gt;</w:t>
      </w:r>
    </w:p>
    <w:p w:rsidR="003F1AD1" w:rsidRPr="003F1AD1" w:rsidRDefault="003F1AD1" w:rsidP="003F1AD1">
      <w:pPr>
        <w:pStyle w:val="manguon"/>
      </w:pPr>
      <w:r w:rsidRPr="003F1AD1">
        <w:t xml:space="preserve">    &lt;p class="card-text"&gt;199.000 VNĐ&lt;/p&gt;</w:t>
      </w:r>
    </w:p>
    <w:p w:rsidR="003F1AD1" w:rsidRPr="003F1AD1" w:rsidRDefault="003F1AD1" w:rsidP="003F1AD1">
      <w:pPr>
        <w:pStyle w:val="manguon"/>
      </w:pPr>
      <w:r w:rsidRPr="003F1AD1">
        <w:t xml:space="preserve">    &lt;a href="html/chi-tiet.html?id=ld05" class="btn btn-dark"&gt;</w:t>
      </w:r>
    </w:p>
    <w:p w:rsidR="003F1AD1" w:rsidRPr="003F1AD1" w:rsidRDefault="003F1AD1" w:rsidP="003F1AD1">
      <w:pPr>
        <w:pStyle w:val="manguon"/>
      </w:pPr>
      <w:r w:rsidRPr="003F1AD1">
        <w:t xml:space="preserve">      Chi Tiết</w:t>
      </w:r>
    </w:p>
    <w:p w:rsidR="003F1AD1" w:rsidRPr="003F1AD1" w:rsidRDefault="003F1AD1" w:rsidP="003F1AD1">
      <w:pPr>
        <w:pStyle w:val="manguon"/>
      </w:pPr>
      <w:r w:rsidRPr="003F1AD1">
        <w:t xml:space="preserve">    &lt;/a&gt;</w:t>
      </w:r>
    </w:p>
    <w:p w:rsidR="003F1AD1" w:rsidRPr="003F1AD1" w:rsidRDefault="003F1AD1" w:rsidP="003F1AD1">
      <w:pPr>
        <w:pStyle w:val="manguon"/>
      </w:pPr>
      <w:r w:rsidRPr="003F1AD1">
        <w:t xml:space="preserve">  &lt;/div&gt;</w:t>
      </w:r>
    </w:p>
    <w:p w:rsidR="003F1AD1" w:rsidRPr="003F1AD1" w:rsidRDefault="003F1AD1" w:rsidP="003F1AD1">
      <w:pPr>
        <w:pStyle w:val="manguon"/>
        <w:rPr>
          <w:lang w:val="vi-VN"/>
        </w:rPr>
      </w:pPr>
      <w:r w:rsidRPr="003F1AD1">
        <w:t>&lt;/div&gt;</w:t>
      </w:r>
    </w:p>
    <w:p w:rsidR="003F1AD1" w:rsidRDefault="003F1AD1" w:rsidP="003F1AD1">
      <w:pPr>
        <w:pStyle w:val="Heading4"/>
        <w:rPr>
          <w:lang w:val="vi-VN"/>
        </w:rPr>
      </w:pPr>
      <w:r w:rsidRPr="003F1AD1">
        <w:t>Kết quả và phân tích</w:t>
      </w:r>
    </w:p>
    <w:p w:rsidR="003F1AD1" w:rsidRDefault="003F1AD1" w:rsidP="003F1AD1">
      <w:pPr>
        <w:pStyle w:val="noidung"/>
      </w:pPr>
      <w:r>
        <w:t>card-img-top đặt ảnh vừa khít chiều rộng card không bị méo. card-body chứa nội dung với padding mặc định 1rem. h-100 làm tất cả card trong cùng hàng có chiều cao bằng nhau dù nội dung khác nhau. shadow thêm bóng đổ nhẹ.</w:t>
      </w:r>
    </w:p>
    <w:p w:rsidR="003F1AD1" w:rsidRDefault="003F1AD1" w:rsidP="003F1AD1">
      <w:pPr>
        <w:pStyle w:val="Heading4"/>
        <w:rPr>
          <w:lang w:val="vi-VN"/>
        </w:rPr>
      </w:pPr>
      <w:r>
        <w:t>Liên hệ với website Tiechs Store</w:t>
      </w:r>
    </w:p>
    <w:p w:rsidR="003F1AD1" w:rsidRDefault="003F1AD1" w:rsidP="003F1AD1">
      <w:pPr>
        <w:pStyle w:val="noidung"/>
        <w:rPr>
          <w:lang w:val="vi-VN"/>
        </w:rPr>
      </w:pPr>
      <w:r>
        <w:t>Card được dùng cho 4 Best Seller (trang chủ), 36 sản phẩm (san-pham.html) và 3 sản phẩm liên quan (chi-tiet.html). Đây là component quan trọng nhất của website, hiển thị hình ảnh, tên, giá và nút chi tiết của mỗi sản phẩm.</w:t>
      </w:r>
    </w:p>
    <w:p w:rsidR="003F1AD1" w:rsidRDefault="003F1AD1" w:rsidP="003F1AD1">
      <w:pPr>
        <w:pStyle w:val="Heading3"/>
        <w:rPr>
          <w:lang w:val="vi-VN"/>
        </w:rPr>
      </w:pPr>
      <w:bookmarkStart w:id="45" w:name="_Toc232108024"/>
      <w:r>
        <w:lastRenderedPageBreak/>
        <w:t>Button và Utility Classes</w:t>
      </w:r>
      <w:bookmarkEnd w:id="45"/>
    </w:p>
    <w:p w:rsidR="003F1AD1" w:rsidRDefault="003F1AD1" w:rsidP="003F1AD1">
      <w:pPr>
        <w:pStyle w:val="Heading4"/>
        <w:rPr>
          <w:lang w:val="vi-VN"/>
        </w:rPr>
      </w:pPr>
      <w:r w:rsidRPr="003F1AD1">
        <w:t>Bootstrap Button</w:t>
      </w:r>
    </w:p>
    <w:p w:rsidR="003F1AD1" w:rsidRDefault="003F1AD1" w:rsidP="003F1AD1">
      <w:pPr>
        <w:pStyle w:val="noidung"/>
      </w:pPr>
      <w:r>
        <w:t>Bootstrap cung cấp các class button với kiểu dáng sẵn có [4]. Cú pháp: class="btn btn-{color}" với các màu: primary, secondary, success, danger, warning, dark, light...</w:t>
      </w:r>
    </w:p>
    <w:p w:rsidR="003F1AD1" w:rsidRDefault="003F1AD1" w:rsidP="003F1AD1">
      <w:pPr>
        <w:pStyle w:val="noidung"/>
        <w:rPr>
          <w:b/>
          <w:bCs/>
          <w:lang w:val="vi-VN"/>
        </w:rPr>
      </w:pPr>
      <w:r w:rsidRPr="003F1AD1">
        <w:rPr>
          <w:b/>
          <w:bCs/>
        </w:rPr>
        <w:t>Các kiểu button trong Tiechs Store</w:t>
      </w:r>
    </w:p>
    <w:p w:rsidR="003F1AD1" w:rsidRPr="003F1AD1" w:rsidRDefault="003F1AD1" w:rsidP="003F1AD1">
      <w:pPr>
        <w:pStyle w:val="manguon"/>
      </w:pPr>
      <w:r w:rsidRPr="003F1AD1">
        <w:t>&lt;!-- Nút vàng CTA (Call to Action) --&gt;</w:t>
      </w:r>
    </w:p>
    <w:p w:rsidR="003F1AD1" w:rsidRPr="003F1AD1" w:rsidRDefault="003F1AD1" w:rsidP="003F1AD1">
      <w:pPr>
        <w:pStyle w:val="manguon"/>
      </w:pPr>
      <w:r w:rsidRPr="003F1AD1">
        <w:t>&lt;a class="btn btn-warning btn-lg" href="html/san-pham.html"&gt;</w:t>
      </w:r>
    </w:p>
    <w:p w:rsidR="003F1AD1" w:rsidRPr="003F1AD1" w:rsidRDefault="003F1AD1" w:rsidP="003F1AD1">
      <w:pPr>
        <w:pStyle w:val="manguon"/>
      </w:pPr>
      <w:r w:rsidRPr="003F1AD1">
        <w:t xml:space="preserve">  Khám Phá Ngay</w:t>
      </w:r>
    </w:p>
    <w:p w:rsidR="003F1AD1" w:rsidRPr="003F1AD1" w:rsidRDefault="003F1AD1" w:rsidP="003F1AD1">
      <w:pPr>
        <w:pStyle w:val="manguon"/>
      </w:pPr>
      <w:r w:rsidRPr="003F1AD1">
        <w:t>&lt;/a&gt;</w:t>
      </w:r>
    </w:p>
    <w:p w:rsidR="003F1AD1" w:rsidRPr="003F1AD1" w:rsidRDefault="003F1AD1" w:rsidP="003F1AD1">
      <w:pPr>
        <w:pStyle w:val="manguon"/>
      </w:pPr>
      <w:r w:rsidRPr="003F1AD1">
        <w:t xml:space="preserve"> </w:t>
      </w:r>
    </w:p>
    <w:p w:rsidR="003F1AD1" w:rsidRPr="003F1AD1" w:rsidRDefault="003F1AD1" w:rsidP="003F1AD1">
      <w:pPr>
        <w:pStyle w:val="manguon"/>
      </w:pPr>
      <w:r w:rsidRPr="003F1AD1">
        <w:t>&lt;!-- Nút đen xem chi tiết --&gt;</w:t>
      </w:r>
    </w:p>
    <w:p w:rsidR="003F1AD1" w:rsidRPr="003F1AD1" w:rsidRDefault="003F1AD1" w:rsidP="003F1AD1">
      <w:pPr>
        <w:pStyle w:val="manguon"/>
      </w:pPr>
      <w:r w:rsidRPr="003F1AD1">
        <w:t>&lt;a class="btn btn-dark" href="chi-tiet.html?id=ld05"&gt;Chi Tiết&lt;/a&gt;</w:t>
      </w:r>
    </w:p>
    <w:p w:rsidR="003F1AD1" w:rsidRPr="003F1AD1" w:rsidRDefault="003F1AD1" w:rsidP="003F1AD1">
      <w:pPr>
        <w:pStyle w:val="manguon"/>
      </w:pPr>
      <w:r w:rsidRPr="003F1AD1">
        <w:t xml:space="preserve"> </w:t>
      </w:r>
    </w:p>
    <w:p w:rsidR="003F1AD1" w:rsidRPr="003F1AD1" w:rsidRDefault="003F1AD1" w:rsidP="003F1AD1">
      <w:pPr>
        <w:pStyle w:val="manguon"/>
      </w:pPr>
      <w:r w:rsidRPr="003F1AD1">
        <w:t>&lt;!-- Nút đen full width đặt hàng --&gt;</w:t>
      </w:r>
    </w:p>
    <w:p w:rsidR="003F1AD1" w:rsidRPr="003F1AD1" w:rsidRDefault="003F1AD1" w:rsidP="003F1AD1">
      <w:pPr>
        <w:pStyle w:val="manguon"/>
      </w:pPr>
      <w:r w:rsidRPr="003F1AD1">
        <w:t>&lt;button type="submit" class="btn btn-dark w-100 py-3 fw-bold"&gt;</w:t>
      </w:r>
    </w:p>
    <w:p w:rsidR="003F1AD1" w:rsidRPr="003F1AD1" w:rsidRDefault="003F1AD1" w:rsidP="003F1AD1">
      <w:pPr>
        <w:pStyle w:val="manguon"/>
      </w:pPr>
      <w:r w:rsidRPr="003F1AD1">
        <w:t xml:space="preserve">  XÁC NHẬN ĐẶT HÀNG</w:t>
      </w:r>
    </w:p>
    <w:p w:rsidR="003F1AD1" w:rsidRDefault="003F1AD1" w:rsidP="003F1AD1">
      <w:pPr>
        <w:pStyle w:val="manguon"/>
        <w:rPr>
          <w:lang w:val="vi-VN"/>
        </w:rPr>
      </w:pPr>
      <w:r w:rsidRPr="003F1AD1">
        <w:t>&lt;/button&gt;</w:t>
      </w:r>
    </w:p>
    <w:p w:rsidR="003F1AD1" w:rsidRDefault="003F1AD1" w:rsidP="003F1AD1">
      <w:pPr>
        <w:pStyle w:val="Heading4"/>
        <w:rPr>
          <w:lang w:val="vi-VN"/>
        </w:rPr>
      </w:pPr>
      <w:r>
        <w:t>Utility Classes</w:t>
      </w:r>
    </w:p>
    <w:p w:rsidR="003F1AD1" w:rsidRPr="003F1AD1" w:rsidRDefault="003F1AD1" w:rsidP="003F1AD1">
      <w:pPr>
        <w:pStyle w:val="noidung"/>
      </w:pPr>
      <w:r w:rsidRPr="003F1AD1">
        <w:t>Bootstrap Utility Classes là các class CSS tiện ích dùng để nhanh chóng định kiểu mà không cần viết CSS riêng [4]. Bảng dưới tóm tắt các utility được dùng phổ biến nhất trong Tiechs Store:</w:t>
      </w:r>
    </w:p>
    <w:p w:rsidR="00F76619" w:rsidRDefault="00F76619" w:rsidP="00E2127A">
      <w:pPr>
        <w:pStyle w:val="Caption"/>
        <w:keepNext/>
        <w:spacing w:after="0" w:line="240" w:lineRule="auto"/>
      </w:pPr>
      <w:bookmarkStart w:id="46" w:name="_Toc232108645"/>
      <w:r>
        <w:t xml:space="preserve">Bảng 2. </w:t>
      </w:r>
      <w:fldSimple w:instr=" SEQ Bảng_2. \* ARABIC ">
        <w:r w:rsidR="00C27048">
          <w:rPr>
            <w:noProof/>
          </w:rPr>
          <w:t>1</w:t>
        </w:r>
      </w:fldSimple>
      <w:r>
        <w:rPr>
          <w:lang w:val="vi-VN"/>
        </w:rPr>
        <w:t xml:space="preserve">: </w:t>
      </w:r>
      <w:r w:rsidRPr="003904D4">
        <w:rPr>
          <w:lang w:val="vi-VN"/>
        </w:rPr>
        <w:t>Utility Classes Bootstrap được sử dụng trong Tiechs Store</w:t>
      </w:r>
      <w:bookmarkEnd w:id="46"/>
    </w:p>
    <w:tbl>
      <w:tblPr>
        <w:tblStyle w:val="myTable"/>
        <w:tblW w:w="8700" w:type="dxa"/>
        <w:tblLook w:val="04A0" w:firstRow="1" w:lastRow="0" w:firstColumn="1" w:lastColumn="0" w:noHBand="0" w:noVBand="1"/>
      </w:tblPr>
      <w:tblGrid>
        <w:gridCol w:w="1499"/>
        <w:gridCol w:w="2849"/>
        <w:gridCol w:w="4352"/>
      </w:tblGrid>
      <w:tr w:rsidR="003F1AD1" w:rsidTr="003F1A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F1AD1" w:rsidRDefault="003F1AD1">
            <w:pPr>
              <w:spacing w:before="40" w:after="40" w:line="278" w:lineRule="auto"/>
            </w:pPr>
            <w:r>
              <w:rPr>
                <w:b w:val="0"/>
                <w:bCs/>
                <w:sz w:val="24"/>
                <w:szCs w:val="24"/>
              </w:rPr>
              <w:t>Class</w:t>
            </w:r>
          </w:p>
        </w:tc>
        <w:tc>
          <w:tcPr>
            <w:tcW w:w="0" w:type="auto"/>
            <w:hideMark/>
          </w:tcPr>
          <w:p w:rsidR="003F1AD1" w:rsidRDefault="003F1AD1">
            <w:pPr>
              <w:spacing w:before="40" w:after="40" w:line="278" w:lineRule="auto"/>
              <w:cnfStyle w:val="100000000000" w:firstRow="1" w:lastRow="0" w:firstColumn="0" w:lastColumn="0" w:oddVBand="0" w:evenVBand="0" w:oddHBand="0" w:evenHBand="0" w:firstRowFirstColumn="0" w:firstRowLastColumn="0" w:lastRowFirstColumn="0" w:lastRowLastColumn="0"/>
            </w:pPr>
            <w:r>
              <w:rPr>
                <w:b w:val="0"/>
                <w:bCs/>
                <w:sz w:val="24"/>
                <w:szCs w:val="24"/>
              </w:rPr>
              <w:t>CSS tương đương</w:t>
            </w:r>
          </w:p>
        </w:tc>
        <w:tc>
          <w:tcPr>
            <w:tcW w:w="0" w:type="auto"/>
            <w:hideMark/>
          </w:tcPr>
          <w:p w:rsidR="003F1AD1" w:rsidRDefault="003F1AD1">
            <w:pPr>
              <w:spacing w:before="40" w:after="40" w:line="278" w:lineRule="auto"/>
              <w:cnfStyle w:val="100000000000" w:firstRow="1" w:lastRow="0" w:firstColumn="0" w:lastColumn="0" w:oddVBand="0" w:evenVBand="0" w:oddHBand="0" w:evenHBand="0" w:firstRowFirstColumn="0" w:firstRowLastColumn="0" w:lastRowFirstColumn="0" w:lastRowLastColumn="0"/>
            </w:pPr>
            <w:r>
              <w:rPr>
                <w:b w:val="0"/>
                <w:bCs/>
                <w:sz w:val="24"/>
                <w:szCs w:val="24"/>
              </w:rPr>
              <w:t>Ứng dụng trong dự án</w:t>
            </w:r>
          </w:p>
        </w:tc>
      </w:tr>
      <w:tr w:rsidR="003F1AD1" w:rsidTr="003F1AD1">
        <w:tc>
          <w:tcPr>
            <w:cnfStyle w:val="001000000000" w:firstRow="0" w:lastRow="0" w:firstColumn="1" w:lastColumn="0" w:oddVBand="0" w:evenVBand="0" w:oddHBand="0" w:evenHBand="0" w:firstRowFirstColumn="0" w:firstRowLastColumn="0" w:lastRowFirstColumn="0" w:lastRowLastColumn="0"/>
            <w:tcW w:w="0" w:type="auto"/>
            <w:hideMark/>
          </w:tcPr>
          <w:p w:rsidR="003F1AD1" w:rsidRDefault="003F1AD1">
            <w:pPr>
              <w:spacing w:before="40" w:after="40" w:line="278" w:lineRule="auto"/>
            </w:pPr>
            <w:r>
              <w:rPr>
                <w:sz w:val="24"/>
                <w:szCs w:val="24"/>
              </w:rPr>
              <w:t>fw-bold</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font-weight: bold</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Logo navbar, tiêu đề, nút quan trọng</w:t>
            </w:r>
          </w:p>
        </w:tc>
      </w:tr>
      <w:tr w:rsidR="003F1AD1" w:rsidTr="003F1AD1">
        <w:tc>
          <w:tcPr>
            <w:cnfStyle w:val="001000000000" w:firstRow="0" w:lastRow="0" w:firstColumn="1" w:lastColumn="0" w:oddVBand="0" w:evenVBand="0" w:oddHBand="0" w:evenHBand="0" w:firstRowFirstColumn="0" w:firstRowLastColumn="0" w:lastRowFirstColumn="0" w:lastRowLastColumn="0"/>
            <w:tcW w:w="0" w:type="auto"/>
            <w:hideMark/>
          </w:tcPr>
          <w:p w:rsidR="003F1AD1" w:rsidRDefault="003F1AD1">
            <w:pPr>
              <w:spacing w:before="40" w:after="40" w:line="278" w:lineRule="auto"/>
            </w:pPr>
            <w:r>
              <w:rPr>
                <w:sz w:val="24"/>
                <w:szCs w:val="24"/>
              </w:rPr>
              <w:t>text-warning</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color: #ffc107</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Logo, highlight menu active, tiêu đề hero</w:t>
            </w:r>
          </w:p>
        </w:tc>
      </w:tr>
      <w:tr w:rsidR="003F1AD1" w:rsidTr="003F1AD1">
        <w:tc>
          <w:tcPr>
            <w:cnfStyle w:val="001000000000" w:firstRow="0" w:lastRow="0" w:firstColumn="1" w:lastColumn="0" w:oddVBand="0" w:evenVBand="0" w:oddHBand="0" w:evenHBand="0" w:firstRowFirstColumn="0" w:firstRowLastColumn="0" w:lastRowFirstColumn="0" w:lastRowLastColumn="0"/>
            <w:tcW w:w="0" w:type="auto"/>
            <w:hideMark/>
          </w:tcPr>
          <w:p w:rsidR="003F1AD1" w:rsidRDefault="003F1AD1">
            <w:pPr>
              <w:spacing w:before="40" w:after="40" w:line="278" w:lineRule="auto"/>
            </w:pPr>
            <w:r>
              <w:rPr>
                <w:sz w:val="24"/>
                <w:szCs w:val="24"/>
              </w:rPr>
              <w:t>text-center</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text-align: center</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Card body, footer, banner section</w:t>
            </w:r>
          </w:p>
        </w:tc>
      </w:tr>
      <w:tr w:rsidR="003F1AD1" w:rsidTr="003F1AD1">
        <w:tc>
          <w:tcPr>
            <w:cnfStyle w:val="001000000000" w:firstRow="0" w:lastRow="0" w:firstColumn="1" w:lastColumn="0" w:oddVBand="0" w:evenVBand="0" w:oddHBand="0" w:evenHBand="0" w:firstRowFirstColumn="0" w:firstRowLastColumn="0" w:lastRowFirstColumn="0" w:lastRowLastColumn="0"/>
            <w:tcW w:w="0" w:type="auto"/>
            <w:hideMark/>
          </w:tcPr>
          <w:p w:rsidR="003F1AD1" w:rsidRDefault="003F1AD1">
            <w:pPr>
              <w:spacing w:before="40" w:after="40" w:line="278" w:lineRule="auto"/>
            </w:pPr>
            <w:r>
              <w:rPr>
                <w:sz w:val="24"/>
                <w:szCs w:val="24"/>
              </w:rPr>
              <w:t>py-5</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padding-top/bottom: 3rem</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Khoảng cách giữa các section</w:t>
            </w:r>
          </w:p>
        </w:tc>
      </w:tr>
      <w:tr w:rsidR="003F1AD1" w:rsidTr="003F1AD1">
        <w:tc>
          <w:tcPr>
            <w:cnfStyle w:val="001000000000" w:firstRow="0" w:lastRow="0" w:firstColumn="1" w:lastColumn="0" w:oddVBand="0" w:evenVBand="0" w:oddHBand="0" w:evenHBand="0" w:firstRowFirstColumn="0" w:firstRowLastColumn="0" w:lastRowFirstColumn="0" w:lastRowLastColumn="0"/>
            <w:tcW w:w="0" w:type="auto"/>
            <w:hideMark/>
          </w:tcPr>
          <w:p w:rsidR="003F1AD1" w:rsidRDefault="003F1AD1">
            <w:pPr>
              <w:spacing w:before="40" w:after="40" w:line="278" w:lineRule="auto"/>
            </w:pPr>
            <w:r>
              <w:rPr>
                <w:sz w:val="24"/>
                <w:szCs w:val="24"/>
              </w:rPr>
              <w:lastRenderedPageBreak/>
              <w:t>mb-3</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margin-bottom: 1rem</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Khoảng cách giữa các input form</w:t>
            </w:r>
          </w:p>
        </w:tc>
      </w:tr>
      <w:tr w:rsidR="003F1AD1" w:rsidTr="003F1AD1">
        <w:tc>
          <w:tcPr>
            <w:cnfStyle w:val="001000000000" w:firstRow="0" w:lastRow="0" w:firstColumn="1" w:lastColumn="0" w:oddVBand="0" w:evenVBand="0" w:oddHBand="0" w:evenHBand="0" w:firstRowFirstColumn="0" w:firstRowLastColumn="0" w:lastRowFirstColumn="0" w:lastRowLastColumn="0"/>
            <w:tcW w:w="0" w:type="auto"/>
            <w:hideMark/>
          </w:tcPr>
          <w:p w:rsidR="003F1AD1" w:rsidRDefault="003F1AD1">
            <w:pPr>
              <w:spacing w:before="40" w:after="40" w:line="278" w:lineRule="auto"/>
            </w:pPr>
            <w:r>
              <w:rPr>
                <w:sz w:val="24"/>
                <w:szCs w:val="24"/>
              </w:rPr>
              <w:t>text-white</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color: #ffffff</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Chữ trên nền tối</w:t>
            </w:r>
          </w:p>
        </w:tc>
      </w:tr>
      <w:tr w:rsidR="003F1AD1" w:rsidTr="003F1AD1">
        <w:tc>
          <w:tcPr>
            <w:cnfStyle w:val="001000000000" w:firstRow="0" w:lastRow="0" w:firstColumn="1" w:lastColumn="0" w:oddVBand="0" w:evenVBand="0" w:oddHBand="0" w:evenHBand="0" w:firstRowFirstColumn="0" w:firstRowLastColumn="0" w:lastRowFirstColumn="0" w:lastRowLastColumn="0"/>
            <w:tcW w:w="0" w:type="auto"/>
            <w:hideMark/>
          </w:tcPr>
          <w:p w:rsidR="003F1AD1" w:rsidRDefault="003F1AD1">
            <w:pPr>
              <w:spacing w:before="40" w:after="40" w:line="278" w:lineRule="auto"/>
            </w:pPr>
            <w:r>
              <w:rPr>
                <w:sz w:val="24"/>
                <w:szCs w:val="24"/>
              </w:rPr>
              <w:t>bg-black</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background-color: #000</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Navbar, footer, hero section</w:t>
            </w:r>
          </w:p>
        </w:tc>
      </w:tr>
      <w:tr w:rsidR="003F1AD1" w:rsidTr="003F1AD1">
        <w:tc>
          <w:tcPr>
            <w:cnfStyle w:val="001000000000" w:firstRow="0" w:lastRow="0" w:firstColumn="1" w:lastColumn="0" w:oddVBand="0" w:evenVBand="0" w:oddHBand="0" w:evenHBand="0" w:firstRowFirstColumn="0" w:firstRowLastColumn="0" w:lastRowFirstColumn="0" w:lastRowLastColumn="0"/>
            <w:tcW w:w="0" w:type="auto"/>
            <w:hideMark/>
          </w:tcPr>
          <w:p w:rsidR="003F1AD1" w:rsidRDefault="003F1AD1">
            <w:pPr>
              <w:spacing w:before="40" w:after="40" w:line="278" w:lineRule="auto"/>
            </w:pPr>
            <w:r>
              <w:rPr>
                <w:sz w:val="24"/>
                <w:szCs w:val="24"/>
              </w:rPr>
              <w:t>shadow</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box-shadow: ...</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Card sản phẩm, navbar</w:t>
            </w:r>
          </w:p>
        </w:tc>
      </w:tr>
      <w:tr w:rsidR="003F1AD1" w:rsidTr="003F1AD1">
        <w:tc>
          <w:tcPr>
            <w:cnfStyle w:val="001000000000" w:firstRow="0" w:lastRow="0" w:firstColumn="1" w:lastColumn="0" w:oddVBand="0" w:evenVBand="0" w:oddHBand="0" w:evenHBand="0" w:firstRowFirstColumn="0" w:firstRowLastColumn="0" w:lastRowFirstColumn="0" w:lastRowLastColumn="0"/>
            <w:tcW w:w="0" w:type="auto"/>
            <w:hideMark/>
          </w:tcPr>
          <w:p w:rsidR="003F1AD1" w:rsidRDefault="003F1AD1">
            <w:pPr>
              <w:spacing w:before="40" w:after="40" w:line="278" w:lineRule="auto"/>
            </w:pPr>
            <w:r>
              <w:rPr>
                <w:sz w:val="24"/>
                <w:szCs w:val="24"/>
              </w:rPr>
              <w:t>ms-auto</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margin-left: auto</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Đẩy menu navbar sang phải</w:t>
            </w:r>
          </w:p>
        </w:tc>
      </w:tr>
      <w:tr w:rsidR="003F1AD1" w:rsidTr="003F1AD1">
        <w:tc>
          <w:tcPr>
            <w:cnfStyle w:val="001000000000" w:firstRow="0" w:lastRow="0" w:firstColumn="1" w:lastColumn="0" w:oddVBand="0" w:evenVBand="0" w:oddHBand="0" w:evenHBand="0" w:firstRowFirstColumn="0" w:firstRowLastColumn="0" w:lastRowFirstColumn="0" w:lastRowLastColumn="0"/>
            <w:tcW w:w="0" w:type="auto"/>
            <w:hideMark/>
          </w:tcPr>
          <w:p w:rsidR="003F1AD1" w:rsidRDefault="003F1AD1">
            <w:pPr>
              <w:spacing w:before="40" w:after="40" w:line="278" w:lineRule="auto"/>
            </w:pPr>
            <w:r>
              <w:rPr>
                <w:sz w:val="24"/>
                <w:szCs w:val="24"/>
              </w:rPr>
              <w:t>w-100</w:t>
            </w:r>
          </w:p>
        </w:tc>
        <w:tc>
          <w:tcPr>
            <w:tcW w:w="0" w:type="auto"/>
            <w:hideMark/>
          </w:tcPr>
          <w:p w:rsidR="003F1AD1" w:rsidRDefault="003F1AD1">
            <w:pPr>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width: 100%</w:t>
            </w:r>
          </w:p>
        </w:tc>
        <w:tc>
          <w:tcPr>
            <w:tcW w:w="0" w:type="auto"/>
            <w:hideMark/>
          </w:tcPr>
          <w:p w:rsidR="003F1AD1" w:rsidRDefault="003F1AD1" w:rsidP="003F1AD1">
            <w:pPr>
              <w:keepNext/>
              <w:spacing w:before="40" w:after="40" w:line="278" w:lineRule="auto"/>
              <w:cnfStyle w:val="000000000000" w:firstRow="0" w:lastRow="0" w:firstColumn="0" w:lastColumn="0" w:oddVBand="0" w:evenVBand="0" w:oddHBand="0" w:evenHBand="0" w:firstRowFirstColumn="0" w:firstRowLastColumn="0" w:lastRowFirstColumn="0" w:lastRowLastColumn="0"/>
            </w:pPr>
            <w:r>
              <w:rPr>
                <w:sz w:val="24"/>
                <w:szCs w:val="24"/>
              </w:rPr>
              <w:t>Nút đặt hàng full chiều rộng</w:t>
            </w:r>
          </w:p>
        </w:tc>
      </w:tr>
    </w:tbl>
    <w:p w:rsidR="003F1AD1" w:rsidRPr="00F76619" w:rsidRDefault="003F1AD1" w:rsidP="00F76619">
      <w:pPr>
        <w:pStyle w:val="noidung"/>
        <w:rPr>
          <w:szCs w:val="26"/>
          <w:lang w:val="vi-VN"/>
        </w:rPr>
      </w:pPr>
      <w:r>
        <w:rPr>
          <w:b/>
          <w:bCs/>
        </w:rPr>
        <w:t xml:space="preserve">Nhận xét: </w:t>
      </w:r>
      <w:r>
        <w:t>Utility Classes giúp định kiểu nhanh chóng mà không cần viết CSS riêng. Tiechs Store sử dụng hơn 20 utility class khác nhau của Bootstrap, giảm đáng kể lượng CSS tùy chỉnh cần viết và đảm bảo tính nhất quán giao diện trên toàn bộ website.</w:t>
      </w:r>
    </w:p>
    <w:p w:rsidR="003F1AD1" w:rsidRPr="00F76619" w:rsidRDefault="003F1AD1" w:rsidP="00F76619">
      <w:pPr>
        <w:pStyle w:val="noidung"/>
        <w:rPr>
          <w:b/>
          <w:bCs/>
        </w:rPr>
      </w:pPr>
      <w:r w:rsidRPr="00F76619">
        <w:rPr>
          <w:b/>
          <w:bCs/>
        </w:rPr>
        <w:t>Kết luận Chương 2</w:t>
      </w:r>
    </w:p>
    <w:p w:rsidR="003F1AD1" w:rsidRPr="00F76619" w:rsidRDefault="003F1AD1" w:rsidP="00F76619">
      <w:pPr>
        <w:pStyle w:val="noidung"/>
        <w:rPr>
          <w:lang w:val="vi-VN"/>
        </w:rPr>
      </w:pPr>
      <w:r>
        <w:rPr>
          <w:color w:val="000000"/>
        </w:rPr>
        <w:t>Chương 2 đã trình bày đầy đủ cơ sở lý thuyết về 4 công nghệ được sử dụng trong dự án, với mỗi khái niệm đều có cú pháp, ví dụ mã nguồn thực tế từ Tiechs Store, phân tích và liên hệ cụ thể. HTML5 cung cấp cấu trúc ngữ nghĩa cho 5 trang web. CSS3 định kiểu giao diện với Flexbox, Grid, Animation và Transition. JavaScript xử lý các tương tác như popup đặt hàng, tìm kiếm và form liên hệ. Bootstrap 5 tăng tốc phát triển với hệ thống lưới, Navbar, Card và Utility Classes. Sự kết hợp hài hòa của 4 công nghệ này tạo nên website Tiechs Store chuyên nghiệp, responsive và thân thiện với người dùng. Chương 3 sẽ trình bày phân tích và thiết kế hệ thống dựa trên nền tảng lý thuyết đã học.</w:t>
      </w:r>
    </w:p>
    <w:p w:rsidR="003F1AD1" w:rsidRPr="003F1AD1" w:rsidRDefault="003F1AD1" w:rsidP="003F1AD1">
      <w:pPr>
        <w:rPr>
          <w:lang w:val="vi-VN"/>
        </w:rPr>
      </w:pPr>
    </w:p>
    <w:p w:rsidR="002964ED" w:rsidRPr="002964ED" w:rsidRDefault="003F1AD1" w:rsidP="002964ED">
      <w:pPr>
        <w:rPr>
          <w:lang w:val="vi-VN"/>
        </w:rPr>
      </w:pPr>
      <w:r>
        <w:rPr>
          <w:lang w:val="vi-VN"/>
        </w:rPr>
        <w:t xml:space="preserve"> </w:t>
      </w:r>
    </w:p>
    <w:p w:rsidR="002964ED" w:rsidRPr="002964ED" w:rsidRDefault="002964ED" w:rsidP="002964ED">
      <w:pPr>
        <w:rPr>
          <w:lang w:val="vi-VN"/>
        </w:rPr>
      </w:pPr>
    </w:p>
    <w:p w:rsidR="002964ED" w:rsidRPr="002964ED" w:rsidRDefault="002964ED" w:rsidP="002964ED">
      <w:pPr>
        <w:pStyle w:val="noidung"/>
        <w:rPr>
          <w:lang w:val="vi-VN"/>
        </w:rPr>
      </w:pPr>
    </w:p>
    <w:p w:rsidR="002964ED" w:rsidRPr="002964ED" w:rsidRDefault="002964ED" w:rsidP="002964ED">
      <w:pPr>
        <w:rPr>
          <w:lang w:val="vi-VN"/>
        </w:rPr>
      </w:pPr>
    </w:p>
    <w:p w:rsidR="005327BC" w:rsidRPr="005327BC" w:rsidRDefault="005327BC" w:rsidP="005327BC">
      <w:pPr>
        <w:rPr>
          <w:lang w:val="vi-VN"/>
        </w:rPr>
      </w:pPr>
    </w:p>
    <w:p w:rsidR="00AE636C" w:rsidRPr="00AE636C" w:rsidRDefault="00AE636C" w:rsidP="00AE636C">
      <w:r w:rsidRPr="00AE636C">
        <w:br w:type="page"/>
      </w:r>
    </w:p>
    <w:p w:rsidR="00314527" w:rsidRDefault="0035699F" w:rsidP="00653A3A">
      <w:pPr>
        <w:pStyle w:val="Heading1"/>
        <w:rPr>
          <w:lang w:val="vi-VN"/>
        </w:rPr>
      </w:pPr>
      <w:bookmarkStart w:id="47" w:name="_Toc230160109"/>
      <w:bookmarkStart w:id="48" w:name="_Toc232108025"/>
      <w:r>
        <w:lastRenderedPageBreak/>
        <w:t>Phân tích thiết kế hệ thống</w:t>
      </w:r>
      <w:bookmarkEnd w:id="47"/>
      <w:bookmarkEnd w:id="48"/>
    </w:p>
    <w:p w:rsidR="00F76619" w:rsidRPr="00F76619" w:rsidRDefault="00F76619" w:rsidP="00F76619">
      <w:pPr>
        <w:pStyle w:val="noidung"/>
        <w:rPr>
          <w:lang w:val="vi-VN"/>
        </w:rPr>
      </w:pPr>
      <w:r>
        <w:t>Chương 3 trình bày quá trình phân tích yêu cầu và thiết kế hệ thống của website Tiechs Store, bao gồm: đặc tả yêu cầu chức năng và phi chức năng, thiết kế dữ liệu, sơ đồ Use Case và thiết kế giao diện. Đây là bước then chốt để chuyển từ ý tưởng sang thiết kế cụ thể trước khi lập trình.</w:t>
      </w:r>
    </w:p>
    <w:p w:rsidR="00D724C7" w:rsidRDefault="00FD44BF" w:rsidP="00D724C7">
      <w:pPr>
        <w:pStyle w:val="Heading2"/>
        <w:rPr>
          <w:lang w:val="vi-VN"/>
        </w:rPr>
      </w:pPr>
      <w:bookmarkStart w:id="49" w:name="_Toc230160110"/>
      <w:bookmarkStart w:id="50" w:name="_Toc232108026"/>
      <w:r>
        <w:t>Mô tả vấn đề</w:t>
      </w:r>
      <w:bookmarkEnd w:id="49"/>
      <w:bookmarkEnd w:id="50"/>
    </w:p>
    <w:p w:rsidR="00F76619" w:rsidRPr="00F76619" w:rsidRDefault="00F76619" w:rsidP="00F76619">
      <w:pPr>
        <w:pStyle w:val="noidung"/>
        <w:rPr>
          <w:lang w:val="vi-VN"/>
        </w:rPr>
      </w:pPr>
      <w:r>
        <w:t>Tiechs Store là đại lý phân phối tinh dầu nước hoa LD Perfume Oil tại Trà Vinh. Hiện tại cửa hàng chưa có website, kinh doanh qua mạng xã hội, dẫn đến khó khăn trong việc trình bày 36 sản phẩm có hệ thống và tiếp nhận đơn hàng trực tuyến. Website cần được xây dựng để giải quyết các vấn đề này, sử dụng công nghệ HTML5, CSS3, JavaScript và Bootstrap 5 theo phạm vi môn học.</w:t>
      </w:r>
    </w:p>
    <w:p w:rsidR="00D724C7" w:rsidRDefault="00FD44BF" w:rsidP="00D724C7">
      <w:pPr>
        <w:pStyle w:val="Heading2"/>
      </w:pPr>
      <w:bookmarkStart w:id="51" w:name="_Toc230160111"/>
      <w:bookmarkStart w:id="52" w:name="_Toc232108027"/>
      <w:r>
        <w:t>Đặc tả yêu cầu hệ thống</w:t>
      </w:r>
      <w:bookmarkEnd w:id="51"/>
      <w:bookmarkEnd w:id="52"/>
    </w:p>
    <w:p w:rsidR="00D724C7" w:rsidRDefault="00FD44BF" w:rsidP="00D724C7">
      <w:pPr>
        <w:pStyle w:val="Heading3"/>
        <w:rPr>
          <w:lang w:val="vi-VN"/>
        </w:rPr>
      </w:pPr>
      <w:bookmarkStart w:id="53" w:name="_Toc230160112"/>
      <w:bookmarkStart w:id="54" w:name="_Toc232108028"/>
      <w:r>
        <w:t>Yêu cầu chức năng</w:t>
      </w:r>
      <w:bookmarkEnd w:id="53"/>
      <w:bookmarkEnd w:id="54"/>
    </w:p>
    <w:p w:rsidR="00F76619" w:rsidRDefault="00F76619" w:rsidP="00E2127A">
      <w:pPr>
        <w:pStyle w:val="Caption"/>
        <w:keepNext/>
        <w:spacing w:after="0" w:line="240" w:lineRule="auto"/>
      </w:pPr>
      <w:bookmarkStart w:id="55" w:name="_Toc232108715"/>
      <w:r>
        <w:t xml:space="preserve">Bảng 3. </w:t>
      </w:r>
      <w:fldSimple w:instr=" SEQ Bảng_3. \* ARABIC ">
        <w:r w:rsidR="00C27048">
          <w:rPr>
            <w:noProof/>
          </w:rPr>
          <w:t>1</w:t>
        </w:r>
      </w:fldSimple>
      <w:r>
        <w:rPr>
          <w:lang w:val="vi-VN"/>
        </w:rPr>
        <w:t xml:space="preserve">: </w:t>
      </w:r>
      <w:r w:rsidRPr="003807CB">
        <w:rPr>
          <w:lang w:val="vi-VN"/>
        </w:rPr>
        <w:t>Danh sách yêu cầu chức năng của website Tiechs Store</w:t>
      </w:r>
      <w:bookmarkEnd w:id="55"/>
    </w:p>
    <w:tbl>
      <w:tblPr>
        <w:tblStyle w:val="TableGrid"/>
        <w:tblW w:w="8500" w:type="dxa"/>
        <w:tblLook w:val="04A0" w:firstRow="1" w:lastRow="0" w:firstColumn="1" w:lastColumn="0" w:noHBand="0" w:noVBand="1"/>
      </w:tblPr>
      <w:tblGrid>
        <w:gridCol w:w="643"/>
        <w:gridCol w:w="1780"/>
        <w:gridCol w:w="4593"/>
        <w:gridCol w:w="1484"/>
      </w:tblGrid>
      <w:tr w:rsidR="00F76619" w:rsidTr="00F76619">
        <w:tc>
          <w:tcPr>
            <w:tcW w:w="0" w:type="auto"/>
            <w:hideMark/>
          </w:tcPr>
          <w:p w:rsidR="00F76619" w:rsidRDefault="00F76619">
            <w:pPr>
              <w:spacing w:before="40" w:after="40" w:line="278" w:lineRule="auto"/>
              <w:jc w:val="center"/>
              <w:rPr>
                <w:color w:val="000000"/>
              </w:rPr>
            </w:pPr>
            <w:r>
              <w:rPr>
                <w:bCs/>
                <w:color w:val="000000"/>
                <w:sz w:val="24"/>
                <w:szCs w:val="24"/>
              </w:rPr>
              <w:t>STT</w:t>
            </w:r>
          </w:p>
        </w:tc>
        <w:tc>
          <w:tcPr>
            <w:tcW w:w="0" w:type="auto"/>
            <w:hideMark/>
          </w:tcPr>
          <w:p w:rsidR="00F76619" w:rsidRDefault="00F76619">
            <w:pPr>
              <w:spacing w:before="40" w:after="40" w:line="278" w:lineRule="auto"/>
              <w:jc w:val="center"/>
              <w:rPr>
                <w:color w:val="000000"/>
              </w:rPr>
            </w:pPr>
            <w:r>
              <w:rPr>
                <w:bCs/>
                <w:color w:val="000000"/>
                <w:sz w:val="24"/>
                <w:szCs w:val="24"/>
              </w:rPr>
              <w:t>Chức năng</w:t>
            </w:r>
          </w:p>
        </w:tc>
        <w:tc>
          <w:tcPr>
            <w:tcW w:w="0" w:type="auto"/>
            <w:hideMark/>
          </w:tcPr>
          <w:p w:rsidR="00F76619" w:rsidRDefault="00F76619">
            <w:pPr>
              <w:spacing w:before="40" w:after="40" w:line="278" w:lineRule="auto"/>
              <w:jc w:val="center"/>
              <w:rPr>
                <w:color w:val="000000"/>
              </w:rPr>
            </w:pPr>
            <w:r>
              <w:rPr>
                <w:bCs/>
                <w:color w:val="000000"/>
                <w:sz w:val="24"/>
                <w:szCs w:val="24"/>
              </w:rPr>
              <w:t>Mô tả</w:t>
            </w:r>
          </w:p>
        </w:tc>
        <w:tc>
          <w:tcPr>
            <w:tcW w:w="0" w:type="auto"/>
            <w:hideMark/>
          </w:tcPr>
          <w:p w:rsidR="00F76619" w:rsidRDefault="00F76619">
            <w:pPr>
              <w:spacing w:before="40" w:after="40" w:line="278" w:lineRule="auto"/>
              <w:jc w:val="center"/>
              <w:rPr>
                <w:color w:val="000000"/>
              </w:rPr>
            </w:pPr>
            <w:r>
              <w:rPr>
                <w:bCs/>
                <w:color w:val="000000"/>
                <w:sz w:val="24"/>
                <w:szCs w:val="24"/>
              </w:rPr>
              <w:t>Trang</w:t>
            </w:r>
          </w:p>
        </w:tc>
      </w:tr>
      <w:tr w:rsidR="00F76619" w:rsidTr="00F76619">
        <w:tc>
          <w:tcPr>
            <w:tcW w:w="0" w:type="auto"/>
            <w:hideMark/>
          </w:tcPr>
          <w:p w:rsidR="00F76619" w:rsidRDefault="00F76619">
            <w:pPr>
              <w:spacing w:before="40" w:after="40" w:line="278" w:lineRule="auto"/>
              <w:rPr>
                <w:color w:val="000000"/>
              </w:rPr>
            </w:pPr>
            <w:r>
              <w:rPr>
                <w:color w:val="000000"/>
                <w:sz w:val="24"/>
                <w:szCs w:val="24"/>
              </w:rPr>
              <w:t>1</w:t>
            </w:r>
          </w:p>
        </w:tc>
        <w:tc>
          <w:tcPr>
            <w:tcW w:w="0" w:type="auto"/>
            <w:hideMark/>
          </w:tcPr>
          <w:p w:rsidR="00F76619" w:rsidRDefault="00F76619">
            <w:pPr>
              <w:spacing w:before="40" w:after="40" w:line="278" w:lineRule="auto"/>
              <w:rPr>
                <w:color w:val="000000"/>
              </w:rPr>
            </w:pPr>
            <w:r>
              <w:rPr>
                <w:color w:val="000000"/>
                <w:sz w:val="24"/>
                <w:szCs w:val="24"/>
              </w:rPr>
              <w:t>Hiển thị trang chủ</w:t>
            </w:r>
          </w:p>
        </w:tc>
        <w:tc>
          <w:tcPr>
            <w:tcW w:w="0" w:type="auto"/>
            <w:hideMark/>
          </w:tcPr>
          <w:p w:rsidR="00F76619" w:rsidRDefault="00F76619">
            <w:pPr>
              <w:spacing w:before="40" w:after="40" w:line="278" w:lineRule="auto"/>
              <w:rPr>
                <w:color w:val="000000"/>
              </w:rPr>
            </w:pPr>
            <w:r>
              <w:rPr>
                <w:color w:val="000000"/>
                <w:sz w:val="24"/>
                <w:szCs w:val="24"/>
              </w:rPr>
              <w:t>Banner, thống kê thương hiệu, sản phẩm nổi bật, đánh giá khách hàng</w:t>
            </w:r>
          </w:p>
        </w:tc>
        <w:tc>
          <w:tcPr>
            <w:tcW w:w="0" w:type="auto"/>
            <w:hideMark/>
          </w:tcPr>
          <w:p w:rsidR="00F76619" w:rsidRDefault="00F76619">
            <w:pPr>
              <w:spacing w:before="40" w:after="40" w:line="278" w:lineRule="auto"/>
              <w:rPr>
                <w:color w:val="000000"/>
              </w:rPr>
            </w:pPr>
            <w:r>
              <w:rPr>
                <w:color w:val="000000"/>
                <w:sz w:val="24"/>
                <w:szCs w:val="24"/>
              </w:rPr>
              <w:t>index.html</w:t>
            </w:r>
          </w:p>
        </w:tc>
      </w:tr>
      <w:tr w:rsidR="00F76619" w:rsidTr="00F76619">
        <w:tc>
          <w:tcPr>
            <w:tcW w:w="0" w:type="auto"/>
            <w:hideMark/>
          </w:tcPr>
          <w:p w:rsidR="00F76619" w:rsidRDefault="00F76619">
            <w:pPr>
              <w:spacing w:before="40" w:after="40" w:line="278" w:lineRule="auto"/>
              <w:rPr>
                <w:color w:val="000000"/>
              </w:rPr>
            </w:pPr>
            <w:r>
              <w:rPr>
                <w:color w:val="000000"/>
                <w:sz w:val="24"/>
                <w:szCs w:val="24"/>
              </w:rPr>
              <w:t>2</w:t>
            </w:r>
          </w:p>
        </w:tc>
        <w:tc>
          <w:tcPr>
            <w:tcW w:w="0" w:type="auto"/>
            <w:hideMark/>
          </w:tcPr>
          <w:p w:rsidR="00F76619" w:rsidRDefault="00F76619">
            <w:pPr>
              <w:spacing w:before="40" w:after="40" w:line="278" w:lineRule="auto"/>
              <w:rPr>
                <w:color w:val="000000"/>
              </w:rPr>
            </w:pPr>
            <w:r>
              <w:rPr>
                <w:color w:val="000000"/>
                <w:sz w:val="24"/>
                <w:szCs w:val="24"/>
              </w:rPr>
              <w:t>Giới thiệu thương hiệu</w:t>
            </w:r>
          </w:p>
        </w:tc>
        <w:tc>
          <w:tcPr>
            <w:tcW w:w="0" w:type="auto"/>
            <w:hideMark/>
          </w:tcPr>
          <w:p w:rsidR="00F76619" w:rsidRDefault="00F76619">
            <w:pPr>
              <w:spacing w:before="40" w:after="40" w:line="278" w:lineRule="auto"/>
              <w:rPr>
                <w:color w:val="000000"/>
              </w:rPr>
            </w:pPr>
            <w:r>
              <w:rPr>
                <w:color w:val="000000"/>
                <w:sz w:val="24"/>
                <w:szCs w:val="24"/>
              </w:rPr>
              <w:t>Lịch sử LD, thành tựu, ưu điểm tinh dầu nước hoa</w:t>
            </w:r>
          </w:p>
        </w:tc>
        <w:tc>
          <w:tcPr>
            <w:tcW w:w="0" w:type="auto"/>
            <w:hideMark/>
          </w:tcPr>
          <w:p w:rsidR="00F76619" w:rsidRDefault="00F76619">
            <w:pPr>
              <w:spacing w:before="40" w:after="40" w:line="278" w:lineRule="auto"/>
              <w:rPr>
                <w:color w:val="000000"/>
              </w:rPr>
            </w:pPr>
            <w:r>
              <w:rPr>
                <w:color w:val="000000"/>
                <w:sz w:val="24"/>
                <w:szCs w:val="24"/>
              </w:rPr>
              <w:t>gioi-thieu.html</w:t>
            </w:r>
          </w:p>
        </w:tc>
      </w:tr>
      <w:tr w:rsidR="00F76619" w:rsidTr="00F76619">
        <w:tc>
          <w:tcPr>
            <w:tcW w:w="0" w:type="auto"/>
            <w:hideMark/>
          </w:tcPr>
          <w:p w:rsidR="00F76619" w:rsidRDefault="00F76619">
            <w:pPr>
              <w:spacing w:before="40" w:after="40" w:line="278" w:lineRule="auto"/>
              <w:rPr>
                <w:color w:val="000000"/>
              </w:rPr>
            </w:pPr>
            <w:r>
              <w:rPr>
                <w:color w:val="000000"/>
                <w:sz w:val="24"/>
                <w:szCs w:val="24"/>
              </w:rPr>
              <w:t>3</w:t>
            </w:r>
          </w:p>
        </w:tc>
        <w:tc>
          <w:tcPr>
            <w:tcW w:w="0" w:type="auto"/>
            <w:hideMark/>
          </w:tcPr>
          <w:p w:rsidR="00F76619" w:rsidRDefault="00F76619">
            <w:pPr>
              <w:spacing w:before="40" w:after="40" w:line="278" w:lineRule="auto"/>
              <w:rPr>
                <w:color w:val="000000"/>
              </w:rPr>
            </w:pPr>
            <w:r>
              <w:rPr>
                <w:color w:val="000000"/>
                <w:sz w:val="24"/>
                <w:szCs w:val="24"/>
              </w:rPr>
              <w:t>Danh sách sản phẩm</w:t>
            </w:r>
          </w:p>
        </w:tc>
        <w:tc>
          <w:tcPr>
            <w:tcW w:w="0" w:type="auto"/>
            <w:hideMark/>
          </w:tcPr>
          <w:p w:rsidR="00F76619" w:rsidRDefault="00F76619">
            <w:pPr>
              <w:spacing w:before="40" w:after="40" w:line="278" w:lineRule="auto"/>
              <w:rPr>
                <w:color w:val="000000"/>
              </w:rPr>
            </w:pPr>
            <w:r>
              <w:rPr>
                <w:color w:val="000000"/>
                <w:sz w:val="24"/>
                <w:szCs w:val="24"/>
              </w:rPr>
              <w:t>36 sản phẩm chia Nam (13) và Nữ (23), có ảnh, giá, tagline</w:t>
            </w:r>
          </w:p>
        </w:tc>
        <w:tc>
          <w:tcPr>
            <w:tcW w:w="0" w:type="auto"/>
            <w:hideMark/>
          </w:tcPr>
          <w:p w:rsidR="00F76619" w:rsidRDefault="00F76619">
            <w:pPr>
              <w:spacing w:before="40" w:after="40" w:line="278" w:lineRule="auto"/>
              <w:rPr>
                <w:color w:val="000000"/>
              </w:rPr>
            </w:pPr>
            <w:r>
              <w:rPr>
                <w:color w:val="000000"/>
                <w:sz w:val="24"/>
                <w:szCs w:val="24"/>
              </w:rPr>
              <w:t>san-pham.html</w:t>
            </w:r>
          </w:p>
        </w:tc>
      </w:tr>
      <w:tr w:rsidR="00F76619" w:rsidTr="00F76619">
        <w:tc>
          <w:tcPr>
            <w:tcW w:w="0" w:type="auto"/>
            <w:hideMark/>
          </w:tcPr>
          <w:p w:rsidR="00F76619" w:rsidRDefault="00F76619">
            <w:pPr>
              <w:spacing w:before="40" w:after="40" w:line="278" w:lineRule="auto"/>
              <w:rPr>
                <w:color w:val="000000"/>
              </w:rPr>
            </w:pPr>
            <w:r>
              <w:rPr>
                <w:color w:val="000000"/>
                <w:sz w:val="24"/>
                <w:szCs w:val="24"/>
              </w:rPr>
              <w:t>4</w:t>
            </w:r>
          </w:p>
        </w:tc>
        <w:tc>
          <w:tcPr>
            <w:tcW w:w="0" w:type="auto"/>
            <w:hideMark/>
          </w:tcPr>
          <w:p w:rsidR="00F76619" w:rsidRDefault="00F76619">
            <w:pPr>
              <w:spacing w:before="40" w:after="40" w:line="278" w:lineRule="auto"/>
              <w:rPr>
                <w:color w:val="000000"/>
              </w:rPr>
            </w:pPr>
            <w:r>
              <w:rPr>
                <w:color w:val="000000"/>
                <w:sz w:val="24"/>
                <w:szCs w:val="24"/>
              </w:rPr>
              <w:t>Tìm kiếm sản phẩm</w:t>
            </w:r>
          </w:p>
        </w:tc>
        <w:tc>
          <w:tcPr>
            <w:tcW w:w="0" w:type="auto"/>
            <w:hideMark/>
          </w:tcPr>
          <w:p w:rsidR="00F76619" w:rsidRDefault="00F76619">
            <w:pPr>
              <w:spacing w:before="40" w:after="40" w:line="278" w:lineRule="auto"/>
              <w:rPr>
                <w:color w:val="000000"/>
              </w:rPr>
            </w:pPr>
            <w:r>
              <w:rPr>
                <w:color w:val="000000"/>
                <w:sz w:val="24"/>
                <w:szCs w:val="24"/>
              </w:rPr>
              <w:t>Lọc sản phẩm theo từ khóa, cập nhật thời gian thực</w:t>
            </w:r>
          </w:p>
        </w:tc>
        <w:tc>
          <w:tcPr>
            <w:tcW w:w="0" w:type="auto"/>
            <w:hideMark/>
          </w:tcPr>
          <w:p w:rsidR="00F76619" w:rsidRDefault="00F76619">
            <w:pPr>
              <w:spacing w:before="40" w:after="40" w:line="278" w:lineRule="auto"/>
              <w:rPr>
                <w:color w:val="000000"/>
              </w:rPr>
            </w:pPr>
            <w:r>
              <w:rPr>
                <w:color w:val="000000"/>
                <w:sz w:val="24"/>
                <w:szCs w:val="24"/>
              </w:rPr>
              <w:t>san-pham.html</w:t>
            </w:r>
          </w:p>
        </w:tc>
      </w:tr>
      <w:tr w:rsidR="00F76619" w:rsidTr="00F76619">
        <w:tc>
          <w:tcPr>
            <w:tcW w:w="0" w:type="auto"/>
            <w:hideMark/>
          </w:tcPr>
          <w:p w:rsidR="00F76619" w:rsidRDefault="00F76619">
            <w:pPr>
              <w:spacing w:before="40" w:after="40" w:line="278" w:lineRule="auto"/>
              <w:rPr>
                <w:color w:val="000000"/>
              </w:rPr>
            </w:pPr>
            <w:r>
              <w:rPr>
                <w:color w:val="000000"/>
                <w:sz w:val="24"/>
                <w:szCs w:val="24"/>
              </w:rPr>
              <w:t>5</w:t>
            </w:r>
          </w:p>
        </w:tc>
        <w:tc>
          <w:tcPr>
            <w:tcW w:w="0" w:type="auto"/>
            <w:hideMark/>
          </w:tcPr>
          <w:p w:rsidR="00F76619" w:rsidRDefault="00F76619">
            <w:pPr>
              <w:spacing w:before="40" w:after="40" w:line="278" w:lineRule="auto"/>
              <w:rPr>
                <w:color w:val="000000"/>
              </w:rPr>
            </w:pPr>
            <w:r>
              <w:rPr>
                <w:color w:val="000000"/>
                <w:sz w:val="24"/>
                <w:szCs w:val="24"/>
              </w:rPr>
              <w:t>Chi tiết sản phẩm</w:t>
            </w:r>
          </w:p>
        </w:tc>
        <w:tc>
          <w:tcPr>
            <w:tcW w:w="0" w:type="auto"/>
            <w:hideMark/>
          </w:tcPr>
          <w:p w:rsidR="00F76619" w:rsidRDefault="00F76619">
            <w:pPr>
              <w:spacing w:before="40" w:after="40" w:line="278" w:lineRule="auto"/>
              <w:rPr>
                <w:color w:val="000000"/>
              </w:rPr>
            </w:pPr>
            <w:r>
              <w:rPr>
                <w:color w:val="000000"/>
                <w:sz w:val="24"/>
                <w:szCs w:val="24"/>
              </w:rPr>
              <w:t>Ảnh, giá, mô tả, thông số, sản phẩm liên quan</w:t>
            </w:r>
          </w:p>
        </w:tc>
        <w:tc>
          <w:tcPr>
            <w:tcW w:w="0" w:type="auto"/>
            <w:hideMark/>
          </w:tcPr>
          <w:p w:rsidR="00F76619" w:rsidRDefault="00F76619">
            <w:pPr>
              <w:spacing w:before="40" w:after="40" w:line="278" w:lineRule="auto"/>
              <w:rPr>
                <w:color w:val="000000"/>
              </w:rPr>
            </w:pPr>
            <w:r>
              <w:rPr>
                <w:color w:val="000000"/>
                <w:sz w:val="24"/>
                <w:szCs w:val="24"/>
              </w:rPr>
              <w:t>chi-tiet.html</w:t>
            </w:r>
          </w:p>
        </w:tc>
      </w:tr>
      <w:tr w:rsidR="00F76619" w:rsidTr="00F76619">
        <w:tc>
          <w:tcPr>
            <w:tcW w:w="0" w:type="auto"/>
            <w:hideMark/>
          </w:tcPr>
          <w:p w:rsidR="00F76619" w:rsidRDefault="00F76619">
            <w:pPr>
              <w:spacing w:before="40" w:after="40" w:line="278" w:lineRule="auto"/>
              <w:rPr>
                <w:color w:val="000000"/>
              </w:rPr>
            </w:pPr>
            <w:r>
              <w:rPr>
                <w:color w:val="000000"/>
                <w:sz w:val="24"/>
                <w:szCs w:val="24"/>
              </w:rPr>
              <w:t>6</w:t>
            </w:r>
          </w:p>
        </w:tc>
        <w:tc>
          <w:tcPr>
            <w:tcW w:w="0" w:type="auto"/>
            <w:hideMark/>
          </w:tcPr>
          <w:p w:rsidR="00F76619" w:rsidRDefault="00F76619">
            <w:pPr>
              <w:spacing w:before="40" w:after="40" w:line="278" w:lineRule="auto"/>
              <w:rPr>
                <w:color w:val="000000"/>
              </w:rPr>
            </w:pPr>
            <w:r>
              <w:rPr>
                <w:color w:val="000000"/>
                <w:sz w:val="24"/>
                <w:szCs w:val="24"/>
              </w:rPr>
              <w:t>Đặt hàng</w:t>
            </w:r>
          </w:p>
        </w:tc>
        <w:tc>
          <w:tcPr>
            <w:tcW w:w="0" w:type="auto"/>
            <w:hideMark/>
          </w:tcPr>
          <w:p w:rsidR="00F76619" w:rsidRDefault="00F76619">
            <w:pPr>
              <w:spacing w:before="40" w:after="40" w:line="278" w:lineRule="auto"/>
              <w:rPr>
                <w:color w:val="000000"/>
              </w:rPr>
            </w:pPr>
            <w:r>
              <w:rPr>
                <w:color w:val="000000"/>
                <w:sz w:val="24"/>
                <w:szCs w:val="24"/>
              </w:rPr>
              <w:t>Form nhập thông tin, popup xác nhận</w:t>
            </w:r>
          </w:p>
        </w:tc>
        <w:tc>
          <w:tcPr>
            <w:tcW w:w="0" w:type="auto"/>
            <w:hideMark/>
          </w:tcPr>
          <w:p w:rsidR="00F76619" w:rsidRDefault="00F76619">
            <w:pPr>
              <w:spacing w:before="40" w:after="40" w:line="278" w:lineRule="auto"/>
              <w:rPr>
                <w:color w:val="000000"/>
              </w:rPr>
            </w:pPr>
            <w:r>
              <w:rPr>
                <w:color w:val="000000"/>
                <w:sz w:val="24"/>
                <w:szCs w:val="24"/>
              </w:rPr>
              <w:t>chi-tiet.html</w:t>
            </w:r>
          </w:p>
        </w:tc>
      </w:tr>
      <w:tr w:rsidR="00F76619" w:rsidTr="00F76619">
        <w:tc>
          <w:tcPr>
            <w:tcW w:w="0" w:type="auto"/>
            <w:hideMark/>
          </w:tcPr>
          <w:p w:rsidR="00F76619" w:rsidRDefault="00F76619">
            <w:pPr>
              <w:spacing w:before="40" w:after="40" w:line="278" w:lineRule="auto"/>
              <w:rPr>
                <w:color w:val="000000"/>
              </w:rPr>
            </w:pPr>
            <w:r>
              <w:rPr>
                <w:color w:val="000000"/>
                <w:sz w:val="24"/>
                <w:szCs w:val="24"/>
              </w:rPr>
              <w:t>7</w:t>
            </w:r>
          </w:p>
        </w:tc>
        <w:tc>
          <w:tcPr>
            <w:tcW w:w="0" w:type="auto"/>
            <w:hideMark/>
          </w:tcPr>
          <w:p w:rsidR="00F76619" w:rsidRDefault="00F76619">
            <w:pPr>
              <w:spacing w:before="40" w:after="40" w:line="278" w:lineRule="auto"/>
              <w:rPr>
                <w:color w:val="000000"/>
              </w:rPr>
            </w:pPr>
            <w:r>
              <w:rPr>
                <w:color w:val="000000"/>
                <w:sz w:val="24"/>
                <w:szCs w:val="24"/>
              </w:rPr>
              <w:t>Gửi liên hệ</w:t>
            </w:r>
          </w:p>
        </w:tc>
        <w:tc>
          <w:tcPr>
            <w:tcW w:w="0" w:type="auto"/>
            <w:hideMark/>
          </w:tcPr>
          <w:p w:rsidR="00F76619" w:rsidRDefault="00F76619">
            <w:pPr>
              <w:spacing w:before="40" w:after="40" w:line="278" w:lineRule="auto"/>
              <w:rPr>
                <w:color w:val="000000"/>
              </w:rPr>
            </w:pPr>
            <w:r>
              <w:rPr>
                <w:color w:val="000000"/>
                <w:sz w:val="24"/>
                <w:szCs w:val="24"/>
              </w:rPr>
              <w:t>Form liên hệ, thông tin đại lý, bản đồ Google Maps</w:t>
            </w:r>
          </w:p>
        </w:tc>
        <w:tc>
          <w:tcPr>
            <w:tcW w:w="0" w:type="auto"/>
            <w:hideMark/>
          </w:tcPr>
          <w:p w:rsidR="00F76619" w:rsidRDefault="00F76619">
            <w:pPr>
              <w:spacing w:before="40" w:after="40" w:line="278" w:lineRule="auto"/>
              <w:rPr>
                <w:color w:val="000000"/>
              </w:rPr>
            </w:pPr>
            <w:r>
              <w:rPr>
                <w:color w:val="000000"/>
                <w:sz w:val="24"/>
                <w:szCs w:val="24"/>
              </w:rPr>
              <w:t>lien-he.html</w:t>
            </w:r>
          </w:p>
        </w:tc>
      </w:tr>
      <w:tr w:rsidR="00F76619" w:rsidTr="00F76619">
        <w:tc>
          <w:tcPr>
            <w:tcW w:w="0" w:type="auto"/>
            <w:hideMark/>
          </w:tcPr>
          <w:p w:rsidR="00F76619" w:rsidRDefault="00F76619">
            <w:pPr>
              <w:spacing w:before="40" w:after="40" w:line="278" w:lineRule="auto"/>
              <w:rPr>
                <w:color w:val="000000"/>
              </w:rPr>
            </w:pPr>
            <w:r>
              <w:rPr>
                <w:color w:val="000000"/>
                <w:sz w:val="24"/>
                <w:szCs w:val="24"/>
              </w:rPr>
              <w:t>8</w:t>
            </w:r>
          </w:p>
        </w:tc>
        <w:tc>
          <w:tcPr>
            <w:tcW w:w="0" w:type="auto"/>
            <w:hideMark/>
          </w:tcPr>
          <w:p w:rsidR="00F76619" w:rsidRDefault="00F76619">
            <w:pPr>
              <w:spacing w:before="40" w:after="40" w:line="278" w:lineRule="auto"/>
              <w:rPr>
                <w:color w:val="000000"/>
              </w:rPr>
            </w:pPr>
            <w:r>
              <w:rPr>
                <w:color w:val="000000"/>
                <w:sz w:val="24"/>
                <w:szCs w:val="24"/>
              </w:rPr>
              <w:t>Điều hướng</w:t>
            </w:r>
          </w:p>
        </w:tc>
        <w:tc>
          <w:tcPr>
            <w:tcW w:w="0" w:type="auto"/>
            <w:hideMark/>
          </w:tcPr>
          <w:p w:rsidR="00F76619" w:rsidRDefault="00F76619">
            <w:pPr>
              <w:spacing w:before="40" w:after="40" w:line="278" w:lineRule="auto"/>
              <w:rPr>
                <w:color w:val="000000"/>
              </w:rPr>
            </w:pPr>
            <w:r>
              <w:rPr>
                <w:color w:val="000000"/>
                <w:sz w:val="24"/>
                <w:szCs w:val="24"/>
              </w:rPr>
              <w:t>Navbar responsive, active highlight trang hiện tại</w:t>
            </w:r>
          </w:p>
        </w:tc>
        <w:tc>
          <w:tcPr>
            <w:tcW w:w="0" w:type="auto"/>
            <w:hideMark/>
          </w:tcPr>
          <w:p w:rsidR="00F76619" w:rsidRDefault="00F76619">
            <w:pPr>
              <w:spacing w:before="40" w:after="40" w:line="278" w:lineRule="auto"/>
              <w:rPr>
                <w:color w:val="000000"/>
              </w:rPr>
            </w:pPr>
            <w:r>
              <w:rPr>
                <w:color w:val="000000"/>
                <w:sz w:val="24"/>
                <w:szCs w:val="24"/>
              </w:rPr>
              <w:t>Tất cả trang</w:t>
            </w:r>
          </w:p>
        </w:tc>
      </w:tr>
      <w:tr w:rsidR="00F76619" w:rsidTr="00F76619">
        <w:tc>
          <w:tcPr>
            <w:tcW w:w="0" w:type="auto"/>
            <w:hideMark/>
          </w:tcPr>
          <w:p w:rsidR="00F76619" w:rsidRDefault="00F76619">
            <w:pPr>
              <w:spacing w:before="40" w:after="40" w:line="278" w:lineRule="auto"/>
              <w:rPr>
                <w:color w:val="000000"/>
              </w:rPr>
            </w:pPr>
            <w:r>
              <w:rPr>
                <w:color w:val="000000"/>
                <w:sz w:val="24"/>
                <w:szCs w:val="24"/>
              </w:rPr>
              <w:t>9</w:t>
            </w:r>
          </w:p>
        </w:tc>
        <w:tc>
          <w:tcPr>
            <w:tcW w:w="0" w:type="auto"/>
            <w:hideMark/>
          </w:tcPr>
          <w:p w:rsidR="00F76619" w:rsidRDefault="00F76619">
            <w:pPr>
              <w:spacing w:before="40" w:after="40" w:line="278" w:lineRule="auto"/>
              <w:rPr>
                <w:color w:val="000000"/>
              </w:rPr>
            </w:pPr>
            <w:r>
              <w:rPr>
                <w:color w:val="000000"/>
                <w:sz w:val="24"/>
                <w:szCs w:val="24"/>
              </w:rPr>
              <w:t>Back to Top</w:t>
            </w:r>
          </w:p>
        </w:tc>
        <w:tc>
          <w:tcPr>
            <w:tcW w:w="0" w:type="auto"/>
            <w:hideMark/>
          </w:tcPr>
          <w:p w:rsidR="00F76619" w:rsidRDefault="00F76619">
            <w:pPr>
              <w:spacing w:before="40" w:after="40" w:line="278" w:lineRule="auto"/>
              <w:rPr>
                <w:color w:val="000000"/>
              </w:rPr>
            </w:pPr>
            <w:r>
              <w:rPr>
                <w:color w:val="000000"/>
                <w:sz w:val="24"/>
                <w:szCs w:val="24"/>
              </w:rPr>
              <w:t>Nút xuất hiện khi cuộn &gt;300px, click cuộn mượt về đầu</w:t>
            </w:r>
          </w:p>
        </w:tc>
        <w:tc>
          <w:tcPr>
            <w:tcW w:w="0" w:type="auto"/>
            <w:hideMark/>
          </w:tcPr>
          <w:p w:rsidR="00F76619" w:rsidRDefault="00F76619" w:rsidP="00F76619">
            <w:pPr>
              <w:keepNext/>
              <w:spacing w:before="40" w:after="40" w:line="278" w:lineRule="auto"/>
              <w:rPr>
                <w:color w:val="000000"/>
              </w:rPr>
            </w:pPr>
            <w:r>
              <w:rPr>
                <w:color w:val="000000"/>
                <w:sz w:val="24"/>
                <w:szCs w:val="24"/>
              </w:rPr>
              <w:t>Tất cả trang</w:t>
            </w:r>
          </w:p>
        </w:tc>
      </w:tr>
    </w:tbl>
    <w:p w:rsidR="00F76619" w:rsidRPr="00F76619" w:rsidRDefault="00F76619" w:rsidP="00F76619">
      <w:pPr>
        <w:pStyle w:val="Caption"/>
        <w:jc w:val="left"/>
        <w:rPr>
          <w:lang w:val="vi-VN"/>
        </w:rPr>
      </w:pPr>
    </w:p>
    <w:p w:rsidR="00F76619" w:rsidRPr="00F76619" w:rsidRDefault="00F76619" w:rsidP="00F76619">
      <w:pPr>
        <w:pStyle w:val="noidung"/>
        <w:rPr>
          <w:lang w:val="vi-VN"/>
        </w:rPr>
      </w:pPr>
      <w:r>
        <w:rPr>
          <w:b/>
          <w:bCs/>
        </w:rPr>
        <w:lastRenderedPageBreak/>
        <w:t xml:space="preserve">Nhận xét: </w:t>
      </w:r>
      <w:r>
        <w:t>Website có 9 chức năng chính, phân bổ trên 5 trang. Chức năng tìm kiếm và chi tiết sản phẩm động là hai điểm kỹ thuật nổi bật, thể hiện khả năng ứng dụng JavaScript vào xử lý dữ liệu front-end mà không cần backend.</w:t>
      </w:r>
    </w:p>
    <w:p w:rsidR="00D724C7" w:rsidRDefault="00FD44BF" w:rsidP="00D724C7">
      <w:pPr>
        <w:pStyle w:val="Heading3"/>
        <w:rPr>
          <w:lang w:val="vi-VN"/>
        </w:rPr>
      </w:pPr>
      <w:bookmarkStart w:id="56" w:name="_Toc230160113"/>
      <w:bookmarkStart w:id="57" w:name="_Toc232108029"/>
      <w:r>
        <w:t>Yêu cầu phi chức năng</w:t>
      </w:r>
      <w:bookmarkEnd w:id="56"/>
      <w:bookmarkEnd w:id="57"/>
    </w:p>
    <w:p w:rsidR="00F76619" w:rsidRDefault="00F76619" w:rsidP="00E2127A">
      <w:pPr>
        <w:pStyle w:val="Caption"/>
        <w:keepNext/>
        <w:spacing w:after="0" w:line="240" w:lineRule="auto"/>
      </w:pPr>
      <w:bookmarkStart w:id="58" w:name="_Toc232108716"/>
      <w:r>
        <w:t xml:space="preserve">Bảng 3. </w:t>
      </w:r>
      <w:fldSimple w:instr=" SEQ Bảng_3. \* ARABIC ">
        <w:r w:rsidR="00C27048">
          <w:rPr>
            <w:noProof/>
          </w:rPr>
          <w:t>2</w:t>
        </w:r>
      </w:fldSimple>
      <w:r>
        <w:rPr>
          <w:lang w:val="vi-VN"/>
        </w:rPr>
        <w:t xml:space="preserve">: </w:t>
      </w:r>
      <w:r w:rsidRPr="00C32997">
        <w:rPr>
          <w:lang w:val="vi-VN"/>
        </w:rPr>
        <w:t>Yêu cầu phi chức năng của website Tiechs Store</w:t>
      </w:r>
      <w:bookmarkEnd w:id="58"/>
    </w:p>
    <w:tbl>
      <w:tblPr>
        <w:tblStyle w:val="TableGrid"/>
        <w:tblW w:w="8600" w:type="dxa"/>
        <w:jc w:val="center"/>
        <w:tblLook w:val="04A0" w:firstRow="1" w:lastRow="0" w:firstColumn="1" w:lastColumn="0" w:noHBand="0" w:noVBand="1"/>
      </w:tblPr>
      <w:tblGrid>
        <w:gridCol w:w="1503"/>
        <w:gridCol w:w="7097"/>
      </w:tblGrid>
      <w:tr w:rsidR="00F76619" w:rsidTr="00E2127A">
        <w:trPr>
          <w:jc w:val="center"/>
        </w:trPr>
        <w:tc>
          <w:tcPr>
            <w:tcW w:w="0" w:type="auto"/>
            <w:hideMark/>
          </w:tcPr>
          <w:p w:rsidR="00F76619" w:rsidRDefault="00F76619">
            <w:pPr>
              <w:spacing w:before="40" w:after="40" w:line="278" w:lineRule="auto"/>
              <w:jc w:val="center"/>
              <w:rPr>
                <w:color w:val="000000"/>
              </w:rPr>
            </w:pPr>
            <w:r>
              <w:rPr>
                <w:bCs/>
                <w:color w:val="000000"/>
                <w:sz w:val="24"/>
                <w:szCs w:val="24"/>
              </w:rPr>
              <w:t>Tiêu chí</w:t>
            </w:r>
          </w:p>
        </w:tc>
        <w:tc>
          <w:tcPr>
            <w:tcW w:w="0" w:type="auto"/>
            <w:hideMark/>
          </w:tcPr>
          <w:p w:rsidR="00F76619" w:rsidRDefault="00F76619">
            <w:pPr>
              <w:spacing w:before="40" w:after="40" w:line="278" w:lineRule="auto"/>
              <w:jc w:val="center"/>
              <w:rPr>
                <w:color w:val="000000"/>
              </w:rPr>
            </w:pPr>
            <w:r>
              <w:rPr>
                <w:bCs/>
                <w:color w:val="000000"/>
                <w:sz w:val="24"/>
                <w:szCs w:val="24"/>
              </w:rPr>
              <w:t>Yêu cầu cụ thể</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Giao diện</w:t>
            </w:r>
          </w:p>
        </w:tc>
        <w:tc>
          <w:tcPr>
            <w:tcW w:w="0" w:type="auto"/>
            <w:hideMark/>
          </w:tcPr>
          <w:p w:rsidR="00F76619" w:rsidRDefault="00F76619">
            <w:pPr>
              <w:spacing w:before="40" w:after="40" w:line="278" w:lineRule="auto"/>
              <w:rPr>
                <w:color w:val="000000"/>
              </w:rPr>
            </w:pPr>
            <w:r>
              <w:rPr>
                <w:color w:val="000000"/>
                <w:sz w:val="24"/>
                <w:szCs w:val="24"/>
              </w:rPr>
              <w:t>Màu sắc nhất quán đen – vàng #D4AF37 trên toàn bộ 5 trang</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Responsive</w:t>
            </w:r>
          </w:p>
        </w:tc>
        <w:tc>
          <w:tcPr>
            <w:tcW w:w="0" w:type="auto"/>
            <w:hideMark/>
          </w:tcPr>
          <w:p w:rsidR="00F76619" w:rsidRDefault="00F76619">
            <w:pPr>
              <w:spacing w:before="40" w:after="40" w:line="278" w:lineRule="auto"/>
              <w:rPr>
                <w:color w:val="000000"/>
              </w:rPr>
            </w:pPr>
            <w:r>
              <w:rPr>
                <w:color w:val="000000"/>
                <w:sz w:val="24"/>
                <w:szCs w:val="24"/>
              </w:rPr>
              <w:t>Hiển thị đúng từ 320px (smartphone) đến 1920px (màn hình lớn)</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Tương thích</w:t>
            </w:r>
          </w:p>
        </w:tc>
        <w:tc>
          <w:tcPr>
            <w:tcW w:w="0" w:type="auto"/>
            <w:hideMark/>
          </w:tcPr>
          <w:p w:rsidR="00F76619" w:rsidRDefault="00F76619">
            <w:pPr>
              <w:spacing w:before="40" w:after="40" w:line="278" w:lineRule="auto"/>
              <w:rPr>
                <w:color w:val="000000"/>
              </w:rPr>
            </w:pPr>
            <w:r>
              <w:rPr>
                <w:color w:val="000000"/>
                <w:sz w:val="24"/>
                <w:szCs w:val="24"/>
              </w:rPr>
              <w:t>Hoạt động đúng trên Chrome, Firefox và Edge phiên bản mới nhất</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Hiệu suất</w:t>
            </w:r>
          </w:p>
        </w:tc>
        <w:tc>
          <w:tcPr>
            <w:tcW w:w="0" w:type="auto"/>
            <w:hideMark/>
          </w:tcPr>
          <w:p w:rsidR="00F76619" w:rsidRDefault="00F76619">
            <w:pPr>
              <w:spacing w:before="40" w:after="40" w:line="278" w:lineRule="auto"/>
              <w:rPr>
                <w:color w:val="000000"/>
              </w:rPr>
            </w:pPr>
            <w:r>
              <w:rPr>
                <w:color w:val="000000"/>
                <w:sz w:val="24"/>
                <w:szCs w:val="24"/>
              </w:rPr>
              <w:t>Tải trang không cần server, không phụ thuộc cơ sở dữ liệu</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Bảo trì</w:t>
            </w:r>
          </w:p>
        </w:tc>
        <w:tc>
          <w:tcPr>
            <w:tcW w:w="0" w:type="auto"/>
            <w:hideMark/>
          </w:tcPr>
          <w:p w:rsidR="00F76619" w:rsidRDefault="00F76619">
            <w:pPr>
              <w:spacing w:before="40" w:after="40" w:line="278" w:lineRule="auto"/>
              <w:rPr>
                <w:color w:val="000000"/>
              </w:rPr>
            </w:pPr>
            <w:r>
              <w:rPr>
                <w:color w:val="000000"/>
                <w:sz w:val="24"/>
                <w:szCs w:val="24"/>
              </w:rPr>
              <w:t>Cấu trúc thư mục rõ ràng, CSS và JS tách file riêng</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Triển khai</w:t>
            </w:r>
          </w:p>
        </w:tc>
        <w:tc>
          <w:tcPr>
            <w:tcW w:w="0" w:type="auto"/>
            <w:hideMark/>
          </w:tcPr>
          <w:p w:rsidR="00F76619" w:rsidRDefault="00F76619">
            <w:pPr>
              <w:spacing w:before="40" w:after="40" w:line="278" w:lineRule="auto"/>
              <w:rPr>
                <w:color w:val="000000"/>
              </w:rPr>
            </w:pPr>
            <w:r>
              <w:rPr>
                <w:color w:val="000000"/>
                <w:sz w:val="24"/>
                <w:szCs w:val="24"/>
              </w:rPr>
              <w:t>Deploy lên GitHub Pages, truy cập public không cần cài đặt</w:t>
            </w:r>
          </w:p>
        </w:tc>
      </w:tr>
    </w:tbl>
    <w:p w:rsidR="00D724C7" w:rsidRPr="00F76619" w:rsidRDefault="00F76619" w:rsidP="00F76619">
      <w:pPr>
        <w:pStyle w:val="noidung"/>
        <w:rPr>
          <w:lang w:val="vi-VN"/>
        </w:rPr>
      </w:pPr>
      <w:r>
        <w:rPr>
          <w:b/>
          <w:bCs/>
        </w:rPr>
        <w:t xml:space="preserve">Nhận xét: </w:t>
      </w:r>
      <w:r>
        <w:t>Các yêu cầu phi chức năng tập trung vào tính nhất quán về thiết kế, khả năng hiển thị đa thiết bị và sự độc lập với hạ tầng server – phù hợp với phạm vi đồ án môn học Thiết Kế Web.</w:t>
      </w:r>
    </w:p>
    <w:p w:rsidR="00080838" w:rsidRPr="00F76619" w:rsidRDefault="004553D9" w:rsidP="00F76619">
      <w:pPr>
        <w:pStyle w:val="Heading2"/>
      </w:pPr>
      <w:bookmarkStart w:id="59" w:name="_Toc230160116"/>
      <w:bookmarkStart w:id="60" w:name="_Toc232108030"/>
      <w:r>
        <w:t>Thiết kế dữ liệu</w:t>
      </w:r>
      <w:bookmarkEnd w:id="59"/>
      <w:bookmarkEnd w:id="60"/>
    </w:p>
    <w:p w:rsidR="004553D9" w:rsidRDefault="004553D9" w:rsidP="008759C1">
      <w:pPr>
        <w:pStyle w:val="Heading3"/>
        <w:rPr>
          <w:lang w:val="vi-VN"/>
        </w:rPr>
      </w:pPr>
      <w:bookmarkStart w:id="61" w:name="_Toc230160117"/>
      <w:bookmarkStart w:id="62" w:name="_Toc232108031"/>
      <w:r>
        <w:t>Cấu trúc lưu trữ</w:t>
      </w:r>
      <w:bookmarkEnd w:id="61"/>
      <w:bookmarkEnd w:id="62"/>
    </w:p>
    <w:p w:rsidR="00F76619" w:rsidRDefault="00F76619" w:rsidP="00E2127A">
      <w:pPr>
        <w:pStyle w:val="Caption"/>
        <w:keepNext/>
        <w:spacing w:after="0" w:line="240" w:lineRule="auto"/>
      </w:pPr>
      <w:bookmarkStart w:id="63" w:name="_Toc232108717"/>
      <w:r>
        <w:t xml:space="preserve">Bảng 3. </w:t>
      </w:r>
      <w:fldSimple w:instr=" SEQ Bảng_3. \* ARABIC ">
        <w:r w:rsidR="00C27048">
          <w:rPr>
            <w:noProof/>
          </w:rPr>
          <w:t>3</w:t>
        </w:r>
      </w:fldSimple>
      <w:r>
        <w:rPr>
          <w:lang w:val="vi-VN"/>
        </w:rPr>
        <w:t xml:space="preserve">: </w:t>
      </w:r>
      <w:r w:rsidRPr="00AB152F">
        <w:t>Cấu trúc thư mục dự án Tiechs Store</w:t>
      </w:r>
      <w:bookmarkEnd w:id="63"/>
    </w:p>
    <w:tbl>
      <w:tblPr>
        <w:tblStyle w:val="TableGrid"/>
        <w:tblW w:w="8800" w:type="dxa"/>
        <w:jc w:val="center"/>
        <w:tblLook w:val="04A0" w:firstRow="1" w:lastRow="0" w:firstColumn="1" w:lastColumn="0" w:noHBand="0" w:noVBand="1"/>
      </w:tblPr>
      <w:tblGrid>
        <w:gridCol w:w="2442"/>
        <w:gridCol w:w="1312"/>
        <w:gridCol w:w="5046"/>
      </w:tblGrid>
      <w:tr w:rsidR="00F76619" w:rsidTr="00E2127A">
        <w:trPr>
          <w:jc w:val="center"/>
        </w:trPr>
        <w:tc>
          <w:tcPr>
            <w:tcW w:w="0" w:type="auto"/>
            <w:hideMark/>
          </w:tcPr>
          <w:p w:rsidR="00F76619" w:rsidRDefault="00F76619">
            <w:pPr>
              <w:spacing w:before="40" w:after="40" w:line="278" w:lineRule="auto"/>
              <w:jc w:val="center"/>
              <w:rPr>
                <w:color w:val="000000"/>
              </w:rPr>
            </w:pPr>
            <w:r>
              <w:rPr>
                <w:bCs/>
                <w:color w:val="000000"/>
                <w:sz w:val="24"/>
                <w:szCs w:val="24"/>
              </w:rPr>
              <w:t>Thư mục / File</w:t>
            </w:r>
          </w:p>
        </w:tc>
        <w:tc>
          <w:tcPr>
            <w:tcW w:w="0" w:type="auto"/>
            <w:hideMark/>
          </w:tcPr>
          <w:p w:rsidR="00F76619" w:rsidRDefault="00F76619">
            <w:pPr>
              <w:spacing w:before="40" w:after="40" w:line="278" w:lineRule="auto"/>
              <w:jc w:val="center"/>
              <w:rPr>
                <w:color w:val="000000"/>
              </w:rPr>
            </w:pPr>
            <w:r>
              <w:rPr>
                <w:bCs/>
                <w:color w:val="000000"/>
                <w:sz w:val="24"/>
                <w:szCs w:val="24"/>
              </w:rPr>
              <w:t>Loại</w:t>
            </w:r>
          </w:p>
        </w:tc>
        <w:tc>
          <w:tcPr>
            <w:tcW w:w="0" w:type="auto"/>
            <w:hideMark/>
          </w:tcPr>
          <w:p w:rsidR="00F76619" w:rsidRDefault="00F76619">
            <w:pPr>
              <w:spacing w:before="40" w:after="40" w:line="278" w:lineRule="auto"/>
              <w:jc w:val="center"/>
              <w:rPr>
                <w:color w:val="000000"/>
              </w:rPr>
            </w:pPr>
            <w:r>
              <w:rPr>
                <w:bCs/>
                <w:color w:val="000000"/>
                <w:sz w:val="24"/>
                <w:szCs w:val="24"/>
              </w:rPr>
              <w:t>Mô tả</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index.html</w:t>
            </w:r>
          </w:p>
        </w:tc>
        <w:tc>
          <w:tcPr>
            <w:tcW w:w="0" w:type="auto"/>
            <w:hideMark/>
          </w:tcPr>
          <w:p w:rsidR="00F76619" w:rsidRDefault="00F76619">
            <w:pPr>
              <w:spacing w:before="40" w:after="40" w:line="278" w:lineRule="auto"/>
              <w:rPr>
                <w:color w:val="000000"/>
              </w:rPr>
            </w:pPr>
            <w:r>
              <w:rPr>
                <w:color w:val="000000"/>
                <w:sz w:val="24"/>
                <w:szCs w:val="24"/>
              </w:rPr>
              <w:t>HTML</w:t>
            </w:r>
          </w:p>
        </w:tc>
        <w:tc>
          <w:tcPr>
            <w:tcW w:w="0" w:type="auto"/>
            <w:hideMark/>
          </w:tcPr>
          <w:p w:rsidR="00F76619" w:rsidRDefault="00F76619">
            <w:pPr>
              <w:spacing w:before="40" w:after="40" w:line="278" w:lineRule="auto"/>
              <w:rPr>
                <w:color w:val="000000"/>
              </w:rPr>
            </w:pPr>
            <w:r>
              <w:rPr>
                <w:color w:val="000000"/>
                <w:sz w:val="24"/>
                <w:szCs w:val="24"/>
              </w:rPr>
              <w:t>Trang chủ</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pages/gioi-thieu.html</w:t>
            </w:r>
          </w:p>
        </w:tc>
        <w:tc>
          <w:tcPr>
            <w:tcW w:w="0" w:type="auto"/>
            <w:hideMark/>
          </w:tcPr>
          <w:p w:rsidR="00F76619" w:rsidRDefault="00F76619">
            <w:pPr>
              <w:spacing w:before="40" w:after="40" w:line="278" w:lineRule="auto"/>
              <w:rPr>
                <w:color w:val="000000"/>
              </w:rPr>
            </w:pPr>
            <w:r>
              <w:rPr>
                <w:color w:val="000000"/>
                <w:sz w:val="24"/>
                <w:szCs w:val="24"/>
              </w:rPr>
              <w:t>HTML</w:t>
            </w:r>
          </w:p>
        </w:tc>
        <w:tc>
          <w:tcPr>
            <w:tcW w:w="0" w:type="auto"/>
            <w:hideMark/>
          </w:tcPr>
          <w:p w:rsidR="00F76619" w:rsidRDefault="00F76619">
            <w:pPr>
              <w:spacing w:before="40" w:after="40" w:line="278" w:lineRule="auto"/>
              <w:rPr>
                <w:color w:val="000000"/>
              </w:rPr>
            </w:pPr>
            <w:r>
              <w:rPr>
                <w:color w:val="000000"/>
                <w:sz w:val="24"/>
                <w:szCs w:val="24"/>
              </w:rPr>
              <w:t>Trang giới thiệu thương hiệu</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pages/san-pham.html</w:t>
            </w:r>
          </w:p>
        </w:tc>
        <w:tc>
          <w:tcPr>
            <w:tcW w:w="0" w:type="auto"/>
            <w:hideMark/>
          </w:tcPr>
          <w:p w:rsidR="00F76619" w:rsidRDefault="00F76619">
            <w:pPr>
              <w:spacing w:before="40" w:after="40" w:line="278" w:lineRule="auto"/>
              <w:rPr>
                <w:color w:val="000000"/>
              </w:rPr>
            </w:pPr>
            <w:r>
              <w:rPr>
                <w:color w:val="000000"/>
                <w:sz w:val="24"/>
                <w:szCs w:val="24"/>
              </w:rPr>
              <w:t>HTML</w:t>
            </w:r>
          </w:p>
        </w:tc>
        <w:tc>
          <w:tcPr>
            <w:tcW w:w="0" w:type="auto"/>
            <w:hideMark/>
          </w:tcPr>
          <w:p w:rsidR="00F76619" w:rsidRDefault="00F76619">
            <w:pPr>
              <w:spacing w:before="40" w:after="40" w:line="278" w:lineRule="auto"/>
              <w:rPr>
                <w:color w:val="000000"/>
              </w:rPr>
            </w:pPr>
            <w:r>
              <w:rPr>
                <w:color w:val="000000"/>
                <w:sz w:val="24"/>
                <w:szCs w:val="24"/>
              </w:rPr>
              <w:t>Trang danh sách 36 sản phẩm</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pages/chi-tiet.html</w:t>
            </w:r>
          </w:p>
        </w:tc>
        <w:tc>
          <w:tcPr>
            <w:tcW w:w="0" w:type="auto"/>
            <w:hideMark/>
          </w:tcPr>
          <w:p w:rsidR="00F76619" w:rsidRDefault="00F76619">
            <w:pPr>
              <w:spacing w:before="40" w:after="40" w:line="278" w:lineRule="auto"/>
              <w:rPr>
                <w:color w:val="000000"/>
              </w:rPr>
            </w:pPr>
            <w:r>
              <w:rPr>
                <w:color w:val="000000"/>
                <w:sz w:val="24"/>
                <w:szCs w:val="24"/>
              </w:rPr>
              <w:t>HTML</w:t>
            </w:r>
          </w:p>
        </w:tc>
        <w:tc>
          <w:tcPr>
            <w:tcW w:w="0" w:type="auto"/>
            <w:hideMark/>
          </w:tcPr>
          <w:p w:rsidR="00F76619" w:rsidRDefault="00F76619">
            <w:pPr>
              <w:spacing w:before="40" w:after="40" w:line="278" w:lineRule="auto"/>
              <w:rPr>
                <w:color w:val="000000"/>
              </w:rPr>
            </w:pPr>
            <w:r>
              <w:rPr>
                <w:color w:val="000000"/>
                <w:sz w:val="24"/>
                <w:szCs w:val="24"/>
              </w:rPr>
              <w:t>Trang chi tiết sản phẩm (động theo URL)</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pages/lien-he.html</w:t>
            </w:r>
          </w:p>
        </w:tc>
        <w:tc>
          <w:tcPr>
            <w:tcW w:w="0" w:type="auto"/>
            <w:hideMark/>
          </w:tcPr>
          <w:p w:rsidR="00F76619" w:rsidRDefault="00F76619">
            <w:pPr>
              <w:spacing w:before="40" w:after="40" w:line="278" w:lineRule="auto"/>
              <w:rPr>
                <w:color w:val="000000"/>
              </w:rPr>
            </w:pPr>
            <w:r>
              <w:rPr>
                <w:color w:val="000000"/>
                <w:sz w:val="24"/>
                <w:szCs w:val="24"/>
              </w:rPr>
              <w:t>HTML</w:t>
            </w:r>
          </w:p>
        </w:tc>
        <w:tc>
          <w:tcPr>
            <w:tcW w:w="0" w:type="auto"/>
            <w:hideMark/>
          </w:tcPr>
          <w:p w:rsidR="00F76619" w:rsidRDefault="00F76619">
            <w:pPr>
              <w:spacing w:before="40" w:after="40" w:line="278" w:lineRule="auto"/>
              <w:rPr>
                <w:color w:val="000000"/>
              </w:rPr>
            </w:pPr>
            <w:r>
              <w:rPr>
                <w:color w:val="000000"/>
                <w:sz w:val="24"/>
                <w:szCs w:val="24"/>
              </w:rPr>
              <w:t>Trang liên hệ và bản đồ</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css/style.css</w:t>
            </w:r>
          </w:p>
        </w:tc>
        <w:tc>
          <w:tcPr>
            <w:tcW w:w="0" w:type="auto"/>
            <w:hideMark/>
          </w:tcPr>
          <w:p w:rsidR="00F76619" w:rsidRDefault="00F76619">
            <w:pPr>
              <w:spacing w:before="40" w:after="40" w:line="278" w:lineRule="auto"/>
              <w:rPr>
                <w:color w:val="000000"/>
              </w:rPr>
            </w:pPr>
            <w:r>
              <w:rPr>
                <w:color w:val="000000"/>
                <w:sz w:val="24"/>
                <w:szCs w:val="24"/>
              </w:rPr>
              <w:t>CSS</w:t>
            </w:r>
          </w:p>
        </w:tc>
        <w:tc>
          <w:tcPr>
            <w:tcW w:w="0" w:type="auto"/>
            <w:hideMark/>
          </w:tcPr>
          <w:p w:rsidR="00F76619" w:rsidRDefault="00F76619">
            <w:pPr>
              <w:spacing w:before="40" w:after="40" w:line="278" w:lineRule="auto"/>
              <w:rPr>
                <w:color w:val="000000"/>
              </w:rPr>
            </w:pPr>
            <w:r>
              <w:rPr>
                <w:color w:val="000000"/>
                <w:sz w:val="24"/>
                <w:szCs w:val="24"/>
              </w:rPr>
              <w:t>File CSS tùy chỉnh toàn bộ giao diện</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js/script.js</w:t>
            </w:r>
          </w:p>
        </w:tc>
        <w:tc>
          <w:tcPr>
            <w:tcW w:w="0" w:type="auto"/>
            <w:hideMark/>
          </w:tcPr>
          <w:p w:rsidR="00F76619" w:rsidRDefault="00F76619">
            <w:pPr>
              <w:spacing w:before="40" w:after="40" w:line="278" w:lineRule="auto"/>
              <w:rPr>
                <w:color w:val="000000"/>
              </w:rPr>
            </w:pPr>
            <w:r>
              <w:rPr>
                <w:color w:val="000000"/>
                <w:sz w:val="24"/>
                <w:szCs w:val="24"/>
              </w:rPr>
              <w:t>JavaScript</w:t>
            </w:r>
          </w:p>
        </w:tc>
        <w:tc>
          <w:tcPr>
            <w:tcW w:w="0" w:type="auto"/>
            <w:hideMark/>
          </w:tcPr>
          <w:p w:rsidR="00F76619" w:rsidRDefault="00F76619">
            <w:pPr>
              <w:spacing w:before="40" w:after="40" w:line="278" w:lineRule="auto"/>
              <w:rPr>
                <w:color w:val="000000"/>
              </w:rPr>
            </w:pPr>
            <w:r>
              <w:rPr>
                <w:color w:val="000000"/>
                <w:sz w:val="24"/>
                <w:szCs w:val="24"/>
              </w:rPr>
              <w:t>Xử lý tương tác: popup, form, tìm kiếm, scroll</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assets/images/</w:t>
            </w:r>
          </w:p>
        </w:tc>
        <w:tc>
          <w:tcPr>
            <w:tcW w:w="0" w:type="auto"/>
            <w:hideMark/>
          </w:tcPr>
          <w:p w:rsidR="00F76619" w:rsidRDefault="00F76619">
            <w:pPr>
              <w:spacing w:before="40" w:after="40" w:line="278" w:lineRule="auto"/>
              <w:rPr>
                <w:color w:val="000000"/>
              </w:rPr>
            </w:pPr>
            <w:r>
              <w:rPr>
                <w:color w:val="000000"/>
                <w:sz w:val="24"/>
                <w:szCs w:val="24"/>
              </w:rPr>
              <w:t>Hình ảnh</w:t>
            </w:r>
          </w:p>
        </w:tc>
        <w:tc>
          <w:tcPr>
            <w:tcW w:w="0" w:type="auto"/>
            <w:hideMark/>
          </w:tcPr>
          <w:p w:rsidR="00F76619" w:rsidRDefault="00F76619">
            <w:pPr>
              <w:spacing w:before="40" w:after="40" w:line="278" w:lineRule="auto"/>
              <w:rPr>
                <w:color w:val="000000"/>
              </w:rPr>
            </w:pPr>
            <w:r>
              <w:rPr>
                <w:color w:val="000000"/>
                <w:sz w:val="24"/>
                <w:szCs w:val="24"/>
              </w:rPr>
              <w:t>Ảnh sản phẩm (ld01.jpg – ld36.jpg), banner</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assets/logo/</w:t>
            </w:r>
          </w:p>
        </w:tc>
        <w:tc>
          <w:tcPr>
            <w:tcW w:w="0" w:type="auto"/>
            <w:hideMark/>
          </w:tcPr>
          <w:p w:rsidR="00F76619" w:rsidRDefault="00F76619">
            <w:pPr>
              <w:spacing w:before="40" w:after="40" w:line="278" w:lineRule="auto"/>
              <w:rPr>
                <w:color w:val="000000"/>
              </w:rPr>
            </w:pPr>
            <w:r>
              <w:rPr>
                <w:color w:val="000000"/>
                <w:sz w:val="24"/>
                <w:szCs w:val="24"/>
              </w:rPr>
              <w:t>Hình ảnh</w:t>
            </w:r>
          </w:p>
        </w:tc>
        <w:tc>
          <w:tcPr>
            <w:tcW w:w="0" w:type="auto"/>
            <w:hideMark/>
          </w:tcPr>
          <w:p w:rsidR="00F76619" w:rsidRDefault="00F76619">
            <w:pPr>
              <w:spacing w:before="40" w:after="40" w:line="278" w:lineRule="auto"/>
              <w:rPr>
                <w:color w:val="000000"/>
              </w:rPr>
            </w:pPr>
            <w:r>
              <w:rPr>
                <w:color w:val="000000"/>
                <w:sz w:val="24"/>
                <w:szCs w:val="24"/>
              </w:rPr>
              <w:t>Logo thương hiệu LD Perfume Oil</w:t>
            </w:r>
          </w:p>
        </w:tc>
      </w:tr>
    </w:tbl>
    <w:p w:rsidR="00F76619" w:rsidRPr="00F76619" w:rsidRDefault="00F76619" w:rsidP="00F76619">
      <w:pPr>
        <w:pStyle w:val="noidung"/>
        <w:rPr>
          <w:lang w:val="vi-VN"/>
        </w:rPr>
      </w:pPr>
      <w:r>
        <w:rPr>
          <w:b/>
          <w:bCs/>
        </w:rPr>
        <w:t xml:space="preserve">Nhận xét: </w:t>
      </w:r>
      <w:r>
        <w:t>Cấu trúc thư mục phân tách rõ ràng HTML, CSS, JavaScript và tài nguyên. Tất cả 5 file HTML đều link cùng 1 file style.css và script.js, đảm bảo thay đổi CSS/JS có hiệu lực ngay trên toàn website.</w:t>
      </w:r>
    </w:p>
    <w:p w:rsidR="00F76619" w:rsidRDefault="00F76619" w:rsidP="00F76619">
      <w:pPr>
        <w:pStyle w:val="Heading3"/>
      </w:pPr>
      <w:bookmarkStart w:id="64" w:name="_Toc232108032"/>
      <w:r>
        <w:lastRenderedPageBreak/>
        <w:t>Cấu trúc dữ liệu sản phẩm</w:t>
      </w:r>
      <w:bookmarkEnd w:id="64"/>
    </w:p>
    <w:p w:rsidR="00F76619" w:rsidRPr="00F76619" w:rsidRDefault="00F76619" w:rsidP="00F76619">
      <w:pPr>
        <w:pStyle w:val="noidung"/>
        <w:rPr>
          <w:lang w:val="vi-VN"/>
        </w:rPr>
      </w:pPr>
      <w:r>
        <w:t>Do website là front-end tĩnh không có database, dữ liệu 36 sản phẩm được lưu trong JavaScript object trong file chi-tiet.html. Mỗi sản phẩm có cấu trúc:</w:t>
      </w:r>
    </w:p>
    <w:p w:rsidR="00F76619" w:rsidRDefault="00F76619" w:rsidP="00E2127A">
      <w:pPr>
        <w:pStyle w:val="Caption"/>
        <w:keepNext/>
        <w:spacing w:after="0" w:line="240" w:lineRule="auto"/>
      </w:pPr>
      <w:bookmarkStart w:id="65" w:name="_Toc232108718"/>
      <w:r>
        <w:t xml:space="preserve">Bảng 3. </w:t>
      </w:r>
      <w:fldSimple w:instr=" SEQ Bảng_3. \* ARABIC ">
        <w:r w:rsidR="00C27048">
          <w:rPr>
            <w:noProof/>
          </w:rPr>
          <w:t>4</w:t>
        </w:r>
      </w:fldSimple>
      <w:r>
        <w:rPr>
          <w:lang w:val="vi-VN"/>
        </w:rPr>
        <w:t xml:space="preserve">: </w:t>
      </w:r>
      <w:r w:rsidRPr="00FA043C">
        <w:rPr>
          <w:lang w:val="vi-VN"/>
        </w:rPr>
        <w:t>Cấu trúc object dữ liệu sản phẩm</w:t>
      </w:r>
      <w:bookmarkEnd w:id="65"/>
    </w:p>
    <w:tbl>
      <w:tblPr>
        <w:tblStyle w:val="TableGrid"/>
        <w:tblW w:w="8800" w:type="dxa"/>
        <w:jc w:val="center"/>
        <w:tblLook w:val="04A0" w:firstRow="1" w:lastRow="0" w:firstColumn="1" w:lastColumn="0" w:noHBand="0" w:noVBand="1"/>
      </w:tblPr>
      <w:tblGrid>
        <w:gridCol w:w="1383"/>
        <w:gridCol w:w="878"/>
        <w:gridCol w:w="3554"/>
        <w:gridCol w:w="2985"/>
      </w:tblGrid>
      <w:tr w:rsidR="00F76619" w:rsidTr="00E2127A">
        <w:trPr>
          <w:jc w:val="center"/>
        </w:trPr>
        <w:tc>
          <w:tcPr>
            <w:tcW w:w="0" w:type="auto"/>
            <w:hideMark/>
          </w:tcPr>
          <w:p w:rsidR="00F76619" w:rsidRDefault="00F76619">
            <w:pPr>
              <w:spacing w:before="40" w:after="40" w:line="278" w:lineRule="auto"/>
              <w:jc w:val="center"/>
              <w:rPr>
                <w:color w:val="000000"/>
              </w:rPr>
            </w:pPr>
            <w:r>
              <w:rPr>
                <w:bCs/>
                <w:color w:val="000000"/>
                <w:sz w:val="24"/>
                <w:szCs w:val="24"/>
              </w:rPr>
              <w:t>Thuộc tính</w:t>
            </w:r>
          </w:p>
        </w:tc>
        <w:tc>
          <w:tcPr>
            <w:tcW w:w="0" w:type="auto"/>
            <w:hideMark/>
          </w:tcPr>
          <w:p w:rsidR="00F76619" w:rsidRDefault="00F76619">
            <w:pPr>
              <w:spacing w:before="40" w:after="40" w:line="278" w:lineRule="auto"/>
              <w:jc w:val="center"/>
              <w:rPr>
                <w:color w:val="000000"/>
              </w:rPr>
            </w:pPr>
            <w:r>
              <w:rPr>
                <w:bCs/>
                <w:color w:val="000000"/>
                <w:sz w:val="24"/>
                <w:szCs w:val="24"/>
              </w:rPr>
              <w:t>Kiểu</w:t>
            </w:r>
          </w:p>
        </w:tc>
        <w:tc>
          <w:tcPr>
            <w:tcW w:w="0" w:type="auto"/>
            <w:hideMark/>
          </w:tcPr>
          <w:p w:rsidR="00F76619" w:rsidRDefault="00F76619">
            <w:pPr>
              <w:spacing w:before="40" w:after="40" w:line="278" w:lineRule="auto"/>
              <w:jc w:val="center"/>
              <w:rPr>
                <w:color w:val="000000"/>
              </w:rPr>
            </w:pPr>
            <w:r>
              <w:rPr>
                <w:bCs/>
                <w:color w:val="000000"/>
                <w:sz w:val="24"/>
                <w:szCs w:val="24"/>
              </w:rPr>
              <w:t>Mô tả</w:t>
            </w:r>
          </w:p>
        </w:tc>
        <w:tc>
          <w:tcPr>
            <w:tcW w:w="0" w:type="auto"/>
            <w:hideMark/>
          </w:tcPr>
          <w:p w:rsidR="00F76619" w:rsidRDefault="00F76619">
            <w:pPr>
              <w:spacing w:before="40" w:after="40" w:line="278" w:lineRule="auto"/>
              <w:jc w:val="center"/>
              <w:rPr>
                <w:color w:val="000000"/>
              </w:rPr>
            </w:pPr>
            <w:r>
              <w:rPr>
                <w:bCs/>
                <w:color w:val="000000"/>
                <w:sz w:val="24"/>
                <w:szCs w:val="24"/>
              </w:rPr>
              <w:t>Ví dụ</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id (key)</w:t>
            </w:r>
          </w:p>
        </w:tc>
        <w:tc>
          <w:tcPr>
            <w:tcW w:w="0" w:type="auto"/>
            <w:hideMark/>
          </w:tcPr>
          <w:p w:rsidR="00F76619" w:rsidRDefault="00F76619">
            <w:pPr>
              <w:spacing w:before="40" w:after="40" w:line="278" w:lineRule="auto"/>
              <w:rPr>
                <w:color w:val="000000"/>
              </w:rPr>
            </w:pPr>
            <w:r>
              <w:rPr>
                <w:color w:val="000000"/>
                <w:sz w:val="24"/>
                <w:szCs w:val="24"/>
              </w:rPr>
              <w:t>String</w:t>
            </w:r>
          </w:p>
        </w:tc>
        <w:tc>
          <w:tcPr>
            <w:tcW w:w="0" w:type="auto"/>
            <w:hideMark/>
          </w:tcPr>
          <w:p w:rsidR="00F76619" w:rsidRDefault="00F76619">
            <w:pPr>
              <w:spacing w:before="40" w:after="40" w:line="278" w:lineRule="auto"/>
              <w:rPr>
                <w:color w:val="000000"/>
              </w:rPr>
            </w:pPr>
            <w:r>
              <w:rPr>
                <w:color w:val="000000"/>
                <w:sz w:val="24"/>
                <w:szCs w:val="24"/>
              </w:rPr>
              <w:t>Mã sản phẩm, là key của object</w:t>
            </w:r>
          </w:p>
        </w:tc>
        <w:tc>
          <w:tcPr>
            <w:tcW w:w="0" w:type="auto"/>
            <w:hideMark/>
          </w:tcPr>
          <w:p w:rsidR="00F76619" w:rsidRDefault="00F76619">
            <w:pPr>
              <w:spacing w:before="40" w:after="40" w:line="278" w:lineRule="auto"/>
              <w:rPr>
                <w:color w:val="000000"/>
              </w:rPr>
            </w:pPr>
            <w:r>
              <w:rPr>
                <w:color w:val="000000"/>
                <w:sz w:val="24"/>
                <w:szCs w:val="24"/>
              </w:rPr>
              <w:t>"ld05"</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name</w:t>
            </w:r>
          </w:p>
        </w:tc>
        <w:tc>
          <w:tcPr>
            <w:tcW w:w="0" w:type="auto"/>
            <w:hideMark/>
          </w:tcPr>
          <w:p w:rsidR="00F76619" w:rsidRDefault="00F76619">
            <w:pPr>
              <w:spacing w:before="40" w:after="40" w:line="278" w:lineRule="auto"/>
              <w:rPr>
                <w:color w:val="000000"/>
              </w:rPr>
            </w:pPr>
            <w:r>
              <w:rPr>
                <w:color w:val="000000"/>
                <w:sz w:val="24"/>
                <w:szCs w:val="24"/>
              </w:rPr>
              <w:t>String</w:t>
            </w:r>
          </w:p>
        </w:tc>
        <w:tc>
          <w:tcPr>
            <w:tcW w:w="0" w:type="auto"/>
            <w:hideMark/>
          </w:tcPr>
          <w:p w:rsidR="00F76619" w:rsidRDefault="00F76619">
            <w:pPr>
              <w:spacing w:before="40" w:after="40" w:line="278" w:lineRule="auto"/>
              <w:rPr>
                <w:color w:val="000000"/>
              </w:rPr>
            </w:pPr>
            <w:r>
              <w:rPr>
                <w:color w:val="000000"/>
                <w:sz w:val="24"/>
                <w:szCs w:val="24"/>
              </w:rPr>
              <w:t>Tên đầy đủ sản phẩm</w:t>
            </w:r>
          </w:p>
        </w:tc>
        <w:tc>
          <w:tcPr>
            <w:tcW w:w="0" w:type="auto"/>
            <w:hideMark/>
          </w:tcPr>
          <w:p w:rsidR="00F76619" w:rsidRDefault="00F76619">
            <w:pPr>
              <w:spacing w:before="40" w:after="40" w:line="278" w:lineRule="auto"/>
              <w:rPr>
                <w:color w:val="000000"/>
              </w:rPr>
            </w:pPr>
            <w:r>
              <w:rPr>
                <w:color w:val="000000"/>
                <w:sz w:val="24"/>
                <w:szCs w:val="24"/>
              </w:rPr>
              <w:t>"LD05 Dior Sauvage"</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price</w:t>
            </w:r>
          </w:p>
        </w:tc>
        <w:tc>
          <w:tcPr>
            <w:tcW w:w="0" w:type="auto"/>
            <w:hideMark/>
          </w:tcPr>
          <w:p w:rsidR="00F76619" w:rsidRDefault="00F76619">
            <w:pPr>
              <w:spacing w:before="40" w:after="40" w:line="278" w:lineRule="auto"/>
              <w:rPr>
                <w:color w:val="000000"/>
              </w:rPr>
            </w:pPr>
            <w:r>
              <w:rPr>
                <w:color w:val="000000"/>
                <w:sz w:val="24"/>
                <w:szCs w:val="24"/>
              </w:rPr>
              <w:t>String</w:t>
            </w:r>
          </w:p>
        </w:tc>
        <w:tc>
          <w:tcPr>
            <w:tcW w:w="0" w:type="auto"/>
            <w:hideMark/>
          </w:tcPr>
          <w:p w:rsidR="00F76619" w:rsidRDefault="00F76619">
            <w:pPr>
              <w:spacing w:before="40" w:after="40" w:line="278" w:lineRule="auto"/>
              <w:rPr>
                <w:color w:val="000000"/>
              </w:rPr>
            </w:pPr>
            <w:r>
              <w:rPr>
                <w:color w:val="000000"/>
                <w:sz w:val="24"/>
                <w:szCs w:val="24"/>
              </w:rPr>
              <w:t>Giá bán có đơn vị</w:t>
            </w:r>
          </w:p>
        </w:tc>
        <w:tc>
          <w:tcPr>
            <w:tcW w:w="0" w:type="auto"/>
            <w:hideMark/>
          </w:tcPr>
          <w:p w:rsidR="00F76619" w:rsidRDefault="00F76619">
            <w:pPr>
              <w:spacing w:before="40" w:after="40" w:line="278" w:lineRule="auto"/>
              <w:rPr>
                <w:color w:val="000000"/>
              </w:rPr>
            </w:pPr>
            <w:r>
              <w:rPr>
                <w:color w:val="000000"/>
                <w:sz w:val="24"/>
                <w:szCs w:val="24"/>
              </w:rPr>
              <w:t>"199.000 VNĐ"</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gender</w:t>
            </w:r>
          </w:p>
        </w:tc>
        <w:tc>
          <w:tcPr>
            <w:tcW w:w="0" w:type="auto"/>
            <w:hideMark/>
          </w:tcPr>
          <w:p w:rsidR="00F76619" w:rsidRDefault="00F76619">
            <w:pPr>
              <w:spacing w:before="40" w:after="40" w:line="278" w:lineRule="auto"/>
              <w:rPr>
                <w:color w:val="000000"/>
              </w:rPr>
            </w:pPr>
            <w:r>
              <w:rPr>
                <w:color w:val="000000"/>
                <w:sz w:val="24"/>
                <w:szCs w:val="24"/>
              </w:rPr>
              <w:t>String</w:t>
            </w:r>
          </w:p>
        </w:tc>
        <w:tc>
          <w:tcPr>
            <w:tcW w:w="0" w:type="auto"/>
            <w:hideMark/>
          </w:tcPr>
          <w:p w:rsidR="00F76619" w:rsidRDefault="00F76619">
            <w:pPr>
              <w:spacing w:before="40" w:after="40" w:line="278" w:lineRule="auto"/>
              <w:rPr>
                <w:color w:val="000000"/>
              </w:rPr>
            </w:pPr>
            <w:r>
              <w:rPr>
                <w:color w:val="000000"/>
                <w:sz w:val="24"/>
                <w:szCs w:val="24"/>
              </w:rPr>
              <w:t>Giới tính phù hợp</w:t>
            </w:r>
          </w:p>
        </w:tc>
        <w:tc>
          <w:tcPr>
            <w:tcW w:w="0" w:type="auto"/>
            <w:hideMark/>
          </w:tcPr>
          <w:p w:rsidR="00F76619" w:rsidRDefault="00F76619">
            <w:pPr>
              <w:spacing w:before="40" w:after="40" w:line="278" w:lineRule="auto"/>
              <w:rPr>
                <w:color w:val="000000"/>
              </w:rPr>
            </w:pPr>
            <w:r>
              <w:rPr>
                <w:color w:val="000000"/>
                <w:sz w:val="24"/>
                <w:szCs w:val="24"/>
              </w:rPr>
              <w:t>"Nam"</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tagline</w:t>
            </w:r>
          </w:p>
        </w:tc>
        <w:tc>
          <w:tcPr>
            <w:tcW w:w="0" w:type="auto"/>
            <w:hideMark/>
          </w:tcPr>
          <w:p w:rsidR="00F76619" w:rsidRDefault="00F76619">
            <w:pPr>
              <w:spacing w:before="40" w:after="40" w:line="278" w:lineRule="auto"/>
              <w:rPr>
                <w:color w:val="000000"/>
              </w:rPr>
            </w:pPr>
            <w:r>
              <w:rPr>
                <w:color w:val="000000"/>
                <w:sz w:val="24"/>
                <w:szCs w:val="24"/>
              </w:rPr>
              <w:t>String</w:t>
            </w:r>
          </w:p>
        </w:tc>
        <w:tc>
          <w:tcPr>
            <w:tcW w:w="0" w:type="auto"/>
            <w:hideMark/>
          </w:tcPr>
          <w:p w:rsidR="00F76619" w:rsidRDefault="00F76619">
            <w:pPr>
              <w:spacing w:before="40" w:after="40" w:line="278" w:lineRule="auto"/>
              <w:rPr>
                <w:color w:val="000000"/>
              </w:rPr>
            </w:pPr>
            <w:r>
              <w:rPr>
                <w:color w:val="000000"/>
                <w:sz w:val="24"/>
                <w:szCs w:val="24"/>
              </w:rPr>
              <w:t>Mô tả ngắn 2-3 từ</w:t>
            </w:r>
          </w:p>
        </w:tc>
        <w:tc>
          <w:tcPr>
            <w:tcW w:w="0" w:type="auto"/>
            <w:hideMark/>
          </w:tcPr>
          <w:p w:rsidR="00F76619" w:rsidRDefault="00F76619">
            <w:pPr>
              <w:spacing w:before="40" w:after="40" w:line="278" w:lineRule="auto"/>
              <w:rPr>
                <w:color w:val="000000"/>
              </w:rPr>
            </w:pPr>
            <w:r>
              <w:rPr>
                <w:color w:val="000000"/>
                <w:sz w:val="24"/>
                <w:szCs w:val="24"/>
              </w:rPr>
              <w:t>"Best Seller Nam"</w:t>
            </w:r>
          </w:p>
        </w:tc>
      </w:tr>
      <w:tr w:rsidR="00F76619" w:rsidTr="00E2127A">
        <w:trPr>
          <w:jc w:val="center"/>
        </w:trPr>
        <w:tc>
          <w:tcPr>
            <w:tcW w:w="0" w:type="auto"/>
            <w:hideMark/>
          </w:tcPr>
          <w:p w:rsidR="00F76619" w:rsidRDefault="00F76619">
            <w:pPr>
              <w:spacing w:before="40" w:after="40" w:line="278" w:lineRule="auto"/>
              <w:rPr>
                <w:color w:val="000000"/>
              </w:rPr>
            </w:pPr>
            <w:r>
              <w:rPr>
                <w:color w:val="000000"/>
                <w:sz w:val="24"/>
                <w:szCs w:val="24"/>
              </w:rPr>
              <w:t>desc</w:t>
            </w:r>
          </w:p>
        </w:tc>
        <w:tc>
          <w:tcPr>
            <w:tcW w:w="0" w:type="auto"/>
            <w:hideMark/>
          </w:tcPr>
          <w:p w:rsidR="00F76619" w:rsidRDefault="00F76619">
            <w:pPr>
              <w:spacing w:before="40" w:after="40" w:line="278" w:lineRule="auto"/>
              <w:rPr>
                <w:color w:val="000000"/>
              </w:rPr>
            </w:pPr>
            <w:r>
              <w:rPr>
                <w:color w:val="000000"/>
                <w:sz w:val="24"/>
                <w:szCs w:val="24"/>
              </w:rPr>
              <w:t>String</w:t>
            </w:r>
          </w:p>
        </w:tc>
        <w:tc>
          <w:tcPr>
            <w:tcW w:w="0" w:type="auto"/>
            <w:hideMark/>
          </w:tcPr>
          <w:p w:rsidR="00F76619" w:rsidRDefault="00F76619">
            <w:pPr>
              <w:spacing w:before="40" w:after="40" w:line="278" w:lineRule="auto"/>
              <w:rPr>
                <w:color w:val="000000"/>
              </w:rPr>
            </w:pPr>
            <w:r>
              <w:rPr>
                <w:color w:val="000000"/>
                <w:sz w:val="24"/>
                <w:szCs w:val="24"/>
              </w:rPr>
              <w:t>Mô tả chi tiết mùi hương</w:t>
            </w:r>
          </w:p>
        </w:tc>
        <w:tc>
          <w:tcPr>
            <w:tcW w:w="0" w:type="auto"/>
            <w:hideMark/>
          </w:tcPr>
          <w:p w:rsidR="00F76619" w:rsidRDefault="00F76619">
            <w:pPr>
              <w:spacing w:before="40" w:after="40" w:line="278" w:lineRule="auto"/>
              <w:rPr>
                <w:color w:val="000000"/>
              </w:rPr>
            </w:pPr>
            <w:r>
              <w:rPr>
                <w:color w:val="000000"/>
                <w:sz w:val="24"/>
                <w:szCs w:val="24"/>
              </w:rPr>
              <w:t>"Hương cam Bergamot..."</w:t>
            </w:r>
          </w:p>
        </w:tc>
      </w:tr>
    </w:tbl>
    <w:p w:rsidR="002D378E" w:rsidRPr="00F76619" w:rsidRDefault="00F76619" w:rsidP="00F76619">
      <w:pPr>
        <w:pStyle w:val="noidung"/>
        <w:rPr>
          <w:szCs w:val="26"/>
          <w:lang w:val="vi-VN"/>
        </w:rPr>
      </w:pPr>
      <w:r>
        <w:rPr>
          <w:b/>
          <w:bCs/>
        </w:rPr>
        <w:t xml:space="preserve">Nhận xét: </w:t>
      </w:r>
      <w:r>
        <w:t>Cấu trúc object đơn giản, dễ mở rộng. Khi cần thêm sản phẩm hoặc thuộc tính mới, chỉ cần chỉnh sửa object JavaScript mà không ảnh hưởng đến cấu trúc HTML.</w:t>
      </w:r>
    </w:p>
    <w:p w:rsidR="004553D9" w:rsidRDefault="004553D9" w:rsidP="004553D9">
      <w:pPr>
        <w:pStyle w:val="Heading2"/>
        <w:rPr>
          <w:bCs/>
          <w:lang w:val="vi-VN"/>
        </w:rPr>
      </w:pPr>
      <w:bookmarkStart w:id="66" w:name="_Toc230160119"/>
      <w:bookmarkStart w:id="67" w:name="_Toc232108033"/>
      <w:r>
        <w:t xml:space="preserve">Thiết kế chức </w:t>
      </w:r>
      <w:bookmarkEnd w:id="66"/>
      <w:r w:rsidR="00F76619">
        <w:t>năng</w:t>
      </w:r>
      <w:r w:rsidR="00F76619">
        <w:rPr>
          <w:lang w:val="vi-VN"/>
        </w:rPr>
        <w:t xml:space="preserve">- </w:t>
      </w:r>
      <w:r w:rsidR="00F76619" w:rsidRPr="00F76619">
        <w:rPr>
          <w:bCs/>
        </w:rPr>
        <w:t>Sơ đồ Use Case</w:t>
      </w:r>
      <w:bookmarkEnd w:id="67"/>
    </w:p>
    <w:p w:rsidR="00F76619" w:rsidRPr="00F76619" w:rsidRDefault="00F76619" w:rsidP="00F76619">
      <w:pPr>
        <w:pStyle w:val="noidung"/>
        <w:rPr>
          <w:lang w:val="vi-VN"/>
        </w:rPr>
      </w:pPr>
      <w:r>
        <w:t>Sơ đồ Use Case mô tả các chức năng của hệ thống từ góc độ người dùng (khách hàng). Website Tiechs Store có duy nhất một tác nhân là Khách hàng với các Use Case sau:</w:t>
      </w:r>
    </w:p>
    <w:p w:rsidR="003072D7" w:rsidRDefault="003072D7" w:rsidP="00E2127A">
      <w:pPr>
        <w:pStyle w:val="Caption"/>
        <w:keepNext/>
        <w:spacing w:after="0" w:line="240" w:lineRule="auto"/>
      </w:pPr>
      <w:bookmarkStart w:id="68" w:name="_Toc232108719"/>
      <w:r>
        <w:t xml:space="preserve">Bảng 3. </w:t>
      </w:r>
      <w:fldSimple w:instr=" SEQ Bảng_3. \* ARABIC ">
        <w:r w:rsidR="00C27048">
          <w:rPr>
            <w:noProof/>
          </w:rPr>
          <w:t>5</w:t>
        </w:r>
      </w:fldSimple>
      <w:r>
        <w:rPr>
          <w:lang w:val="vi-VN"/>
        </w:rPr>
        <w:t xml:space="preserve">: </w:t>
      </w:r>
      <w:r w:rsidRPr="004444E2">
        <w:rPr>
          <w:lang w:val="vi-VN"/>
        </w:rPr>
        <w:t>Đặc tả Use Case website Tiechs Store</w:t>
      </w:r>
      <w:bookmarkEnd w:id="68"/>
    </w:p>
    <w:tbl>
      <w:tblPr>
        <w:tblStyle w:val="TableGrid"/>
        <w:tblW w:w="8800" w:type="dxa"/>
        <w:jc w:val="center"/>
        <w:tblLook w:val="04A0" w:firstRow="1" w:lastRow="0" w:firstColumn="1" w:lastColumn="0" w:noHBand="0" w:noVBand="1"/>
      </w:tblPr>
      <w:tblGrid>
        <w:gridCol w:w="918"/>
        <w:gridCol w:w="1410"/>
        <w:gridCol w:w="2574"/>
        <w:gridCol w:w="3898"/>
      </w:tblGrid>
      <w:tr w:rsidR="00F76619" w:rsidTr="00E2127A">
        <w:trPr>
          <w:jc w:val="center"/>
        </w:trPr>
        <w:tc>
          <w:tcPr>
            <w:tcW w:w="0" w:type="auto"/>
            <w:hideMark/>
          </w:tcPr>
          <w:p w:rsidR="00F76619" w:rsidRDefault="00F76619" w:rsidP="003072D7">
            <w:r>
              <w:t>Mã UC</w:t>
            </w:r>
          </w:p>
        </w:tc>
        <w:tc>
          <w:tcPr>
            <w:tcW w:w="0" w:type="auto"/>
            <w:hideMark/>
          </w:tcPr>
          <w:p w:rsidR="00F76619" w:rsidRDefault="00F76619" w:rsidP="003072D7">
            <w:r>
              <w:t>Tên Use Case</w:t>
            </w:r>
          </w:p>
        </w:tc>
        <w:tc>
          <w:tcPr>
            <w:tcW w:w="0" w:type="auto"/>
            <w:hideMark/>
          </w:tcPr>
          <w:p w:rsidR="00F76619" w:rsidRDefault="00F76619" w:rsidP="003072D7">
            <w:r>
              <w:t>Điều kiện</w:t>
            </w:r>
          </w:p>
        </w:tc>
        <w:tc>
          <w:tcPr>
            <w:tcW w:w="0" w:type="auto"/>
            <w:hideMark/>
          </w:tcPr>
          <w:p w:rsidR="00F76619" w:rsidRDefault="00F76619" w:rsidP="003072D7">
            <w:r>
              <w:t>Luồng chính</w:t>
            </w:r>
          </w:p>
        </w:tc>
      </w:tr>
      <w:tr w:rsidR="00F76619" w:rsidTr="00E2127A">
        <w:trPr>
          <w:jc w:val="center"/>
        </w:trPr>
        <w:tc>
          <w:tcPr>
            <w:tcW w:w="0" w:type="auto"/>
            <w:hideMark/>
          </w:tcPr>
          <w:p w:rsidR="00F76619" w:rsidRDefault="00F76619" w:rsidP="003072D7">
            <w:r>
              <w:t>UC01</w:t>
            </w:r>
          </w:p>
        </w:tc>
        <w:tc>
          <w:tcPr>
            <w:tcW w:w="0" w:type="auto"/>
            <w:hideMark/>
          </w:tcPr>
          <w:p w:rsidR="00F76619" w:rsidRDefault="00F76619" w:rsidP="003072D7">
            <w:r>
              <w:t>Xem trang chủ</w:t>
            </w:r>
          </w:p>
        </w:tc>
        <w:tc>
          <w:tcPr>
            <w:tcW w:w="0" w:type="auto"/>
            <w:hideMark/>
          </w:tcPr>
          <w:p w:rsidR="00F76619" w:rsidRDefault="00F76619" w:rsidP="003072D7">
            <w:r>
              <w:t>Truy cập index.html</w:t>
            </w:r>
          </w:p>
        </w:tc>
        <w:tc>
          <w:tcPr>
            <w:tcW w:w="0" w:type="auto"/>
            <w:hideMark/>
          </w:tcPr>
          <w:p w:rsidR="00F76619" w:rsidRDefault="00F76619" w:rsidP="003072D7">
            <w:r>
              <w:t>Xem banner → ưu điểm → best seller → review → liên hệ</w:t>
            </w:r>
          </w:p>
        </w:tc>
      </w:tr>
      <w:tr w:rsidR="00F76619" w:rsidTr="00E2127A">
        <w:trPr>
          <w:jc w:val="center"/>
        </w:trPr>
        <w:tc>
          <w:tcPr>
            <w:tcW w:w="0" w:type="auto"/>
            <w:hideMark/>
          </w:tcPr>
          <w:p w:rsidR="00F76619" w:rsidRDefault="00F76619" w:rsidP="003072D7">
            <w:r>
              <w:t>UC02</w:t>
            </w:r>
          </w:p>
        </w:tc>
        <w:tc>
          <w:tcPr>
            <w:tcW w:w="0" w:type="auto"/>
            <w:hideMark/>
          </w:tcPr>
          <w:p w:rsidR="00F76619" w:rsidRDefault="00F76619" w:rsidP="003072D7">
            <w:r>
              <w:t>Xem giới thiệu</w:t>
            </w:r>
          </w:p>
        </w:tc>
        <w:tc>
          <w:tcPr>
            <w:tcW w:w="0" w:type="auto"/>
            <w:hideMark/>
          </w:tcPr>
          <w:p w:rsidR="00F76619" w:rsidRDefault="00F76619" w:rsidP="003072D7">
            <w:r>
              <w:t>Click "Giới Thiệu" trên navbar</w:t>
            </w:r>
          </w:p>
        </w:tc>
        <w:tc>
          <w:tcPr>
            <w:tcW w:w="0" w:type="auto"/>
            <w:hideMark/>
          </w:tcPr>
          <w:p w:rsidR="00F76619" w:rsidRDefault="00F76619" w:rsidP="003072D7">
            <w:r>
              <w:t>Xem lịch sử LD → thành tựu → lý do chọn → CTA</w:t>
            </w:r>
          </w:p>
        </w:tc>
      </w:tr>
      <w:tr w:rsidR="00F76619" w:rsidTr="00E2127A">
        <w:trPr>
          <w:jc w:val="center"/>
        </w:trPr>
        <w:tc>
          <w:tcPr>
            <w:tcW w:w="0" w:type="auto"/>
            <w:hideMark/>
          </w:tcPr>
          <w:p w:rsidR="00F76619" w:rsidRDefault="00F76619" w:rsidP="003072D7">
            <w:r>
              <w:t>UC03</w:t>
            </w:r>
          </w:p>
        </w:tc>
        <w:tc>
          <w:tcPr>
            <w:tcW w:w="0" w:type="auto"/>
            <w:hideMark/>
          </w:tcPr>
          <w:p w:rsidR="00F76619" w:rsidRDefault="00F76619" w:rsidP="003072D7">
            <w:r>
              <w:t>Duyệt sản phẩm</w:t>
            </w:r>
          </w:p>
        </w:tc>
        <w:tc>
          <w:tcPr>
            <w:tcW w:w="0" w:type="auto"/>
            <w:hideMark/>
          </w:tcPr>
          <w:p w:rsidR="00F76619" w:rsidRDefault="00F76619" w:rsidP="003072D7">
            <w:r>
              <w:t>Click "Sản Phẩm" trên navbar</w:t>
            </w:r>
          </w:p>
        </w:tc>
        <w:tc>
          <w:tcPr>
            <w:tcW w:w="0" w:type="auto"/>
            <w:hideMark/>
          </w:tcPr>
          <w:p w:rsidR="00F76619" w:rsidRDefault="00F76619" w:rsidP="003072D7">
            <w:r>
              <w:t>Xem 36 sản phẩm Nam/Nữ theo lưới 5 cột</w:t>
            </w:r>
          </w:p>
        </w:tc>
      </w:tr>
      <w:tr w:rsidR="00F76619" w:rsidTr="00E2127A">
        <w:trPr>
          <w:jc w:val="center"/>
        </w:trPr>
        <w:tc>
          <w:tcPr>
            <w:tcW w:w="0" w:type="auto"/>
            <w:hideMark/>
          </w:tcPr>
          <w:p w:rsidR="00F76619" w:rsidRDefault="00F76619" w:rsidP="003072D7">
            <w:r>
              <w:t>UC04</w:t>
            </w:r>
          </w:p>
        </w:tc>
        <w:tc>
          <w:tcPr>
            <w:tcW w:w="0" w:type="auto"/>
            <w:hideMark/>
          </w:tcPr>
          <w:p w:rsidR="00F76619" w:rsidRDefault="00F76619" w:rsidP="003072D7">
            <w:r>
              <w:t>Tìm kiếm</w:t>
            </w:r>
          </w:p>
        </w:tc>
        <w:tc>
          <w:tcPr>
            <w:tcW w:w="0" w:type="auto"/>
            <w:hideMark/>
          </w:tcPr>
          <w:p w:rsidR="00F76619" w:rsidRDefault="00F76619" w:rsidP="003072D7">
            <w:r>
              <w:t>Nhập từ khóa vào ô search</w:t>
            </w:r>
          </w:p>
        </w:tc>
        <w:tc>
          <w:tcPr>
            <w:tcW w:w="0" w:type="auto"/>
            <w:hideMark/>
          </w:tcPr>
          <w:p w:rsidR="00F76619" w:rsidRDefault="00F76619" w:rsidP="003072D7">
            <w:r>
              <w:t>Gõ từ khóa → thẻ sản phẩm lọc realtime</w:t>
            </w:r>
          </w:p>
        </w:tc>
      </w:tr>
      <w:tr w:rsidR="00F76619" w:rsidTr="00E2127A">
        <w:trPr>
          <w:jc w:val="center"/>
        </w:trPr>
        <w:tc>
          <w:tcPr>
            <w:tcW w:w="0" w:type="auto"/>
            <w:hideMark/>
          </w:tcPr>
          <w:p w:rsidR="00F76619" w:rsidRDefault="00F76619" w:rsidP="003072D7">
            <w:r>
              <w:t>UC05</w:t>
            </w:r>
          </w:p>
        </w:tc>
        <w:tc>
          <w:tcPr>
            <w:tcW w:w="0" w:type="auto"/>
            <w:hideMark/>
          </w:tcPr>
          <w:p w:rsidR="00F76619" w:rsidRDefault="00F76619" w:rsidP="003072D7">
            <w:r>
              <w:t>Xem chi tiết</w:t>
            </w:r>
          </w:p>
        </w:tc>
        <w:tc>
          <w:tcPr>
            <w:tcW w:w="0" w:type="auto"/>
            <w:hideMark/>
          </w:tcPr>
          <w:p w:rsidR="00F76619" w:rsidRDefault="00F76619" w:rsidP="003072D7">
            <w:r>
              <w:t>Click "Xem Chi Tiết" từ UC03</w:t>
            </w:r>
          </w:p>
        </w:tc>
        <w:tc>
          <w:tcPr>
            <w:tcW w:w="0" w:type="auto"/>
            <w:hideMark/>
          </w:tcPr>
          <w:p w:rsidR="00F76619" w:rsidRDefault="00F76619" w:rsidP="003072D7">
            <w:r>
              <w:t>Trang tải đúng sản phẩm theo ?id= → xem ảnh, giá, mô tả</w:t>
            </w:r>
          </w:p>
        </w:tc>
      </w:tr>
      <w:tr w:rsidR="00F76619" w:rsidTr="00E2127A">
        <w:trPr>
          <w:jc w:val="center"/>
        </w:trPr>
        <w:tc>
          <w:tcPr>
            <w:tcW w:w="0" w:type="auto"/>
            <w:hideMark/>
          </w:tcPr>
          <w:p w:rsidR="00F76619" w:rsidRDefault="00F76619" w:rsidP="003072D7">
            <w:r>
              <w:t>UC06</w:t>
            </w:r>
          </w:p>
        </w:tc>
        <w:tc>
          <w:tcPr>
            <w:tcW w:w="0" w:type="auto"/>
            <w:hideMark/>
          </w:tcPr>
          <w:p w:rsidR="00F76619" w:rsidRDefault="00F76619" w:rsidP="003072D7">
            <w:r>
              <w:t>Đặt hàng</w:t>
            </w:r>
          </w:p>
        </w:tc>
        <w:tc>
          <w:tcPr>
            <w:tcW w:w="0" w:type="auto"/>
            <w:hideMark/>
          </w:tcPr>
          <w:p w:rsidR="00F76619" w:rsidRDefault="00F76619" w:rsidP="003072D7">
            <w:r>
              <w:t>Click "Chốt Đơn Ngay" từ UC05</w:t>
            </w:r>
          </w:p>
        </w:tc>
        <w:tc>
          <w:tcPr>
            <w:tcW w:w="0" w:type="auto"/>
            <w:hideMark/>
          </w:tcPr>
          <w:p w:rsidR="00F76619" w:rsidRDefault="00F76619" w:rsidP="003072D7">
            <w:r>
              <w:t>Điền form → submit → popup xác nhận → đóng popup</w:t>
            </w:r>
          </w:p>
        </w:tc>
      </w:tr>
      <w:tr w:rsidR="00F76619" w:rsidTr="00E2127A">
        <w:trPr>
          <w:jc w:val="center"/>
        </w:trPr>
        <w:tc>
          <w:tcPr>
            <w:tcW w:w="0" w:type="auto"/>
            <w:hideMark/>
          </w:tcPr>
          <w:p w:rsidR="00F76619" w:rsidRDefault="00F76619" w:rsidP="003072D7">
            <w:r>
              <w:t>UC07</w:t>
            </w:r>
          </w:p>
        </w:tc>
        <w:tc>
          <w:tcPr>
            <w:tcW w:w="0" w:type="auto"/>
            <w:hideMark/>
          </w:tcPr>
          <w:p w:rsidR="00F76619" w:rsidRDefault="00F76619" w:rsidP="003072D7">
            <w:r>
              <w:t>Gửi liên hệ</w:t>
            </w:r>
          </w:p>
        </w:tc>
        <w:tc>
          <w:tcPr>
            <w:tcW w:w="0" w:type="auto"/>
            <w:hideMark/>
          </w:tcPr>
          <w:p w:rsidR="00F76619" w:rsidRDefault="00F76619" w:rsidP="003072D7">
            <w:r>
              <w:t>Click "Liên Hệ" trên navbar</w:t>
            </w:r>
          </w:p>
        </w:tc>
        <w:tc>
          <w:tcPr>
            <w:tcW w:w="0" w:type="auto"/>
            <w:hideMark/>
          </w:tcPr>
          <w:p w:rsidR="00F76619" w:rsidRDefault="00F76619" w:rsidP="003072D7">
            <w:r>
              <w:t>Xem thông tin → điền form → submit → alert cảm ơn</w:t>
            </w:r>
          </w:p>
        </w:tc>
      </w:tr>
    </w:tbl>
    <w:p w:rsidR="00F76619" w:rsidRPr="003072D7" w:rsidRDefault="00F76619" w:rsidP="003072D7">
      <w:pPr>
        <w:pStyle w:val="noidung"/>
        <w:rPr>
          <w:szCs w:val="26"/>
          <w:lang w:val="vi-VN"/>
        </w:rPr>
      </w:pPr>
      <w:r>
        <w:rPr>
          <w:b/>
          <w:bCs/>
        </w:rPr>
        <w:lastRenderedPageBreak/>
        <w:t xml:space="preserve">Nhận xét: </w:t>
      </w:r>
      <w:r>
        <w:t>UC04 (Tìm kiếm) và UC05 (Xem chi tiết theo URL) là hai Use Case đòi hỏi kỹ thuật JavaScript cao nhất: xử lý DOM realtime và đọc tham số URL để load nội dung động.</w:t>
      </w:r>
    </w:p>
    <w:p w:rsidR="004553D9" w:rsidRDefault="004553D9" w:rsidP="004553D9">
      <w:pPr>
        <w:pStyle w:val="Heading2"/>
      </w:pPr>
      <w:bookmarkStart w:id="69" w:name="_Toc230160120"/>
      <w:bookmarkStart w:id="70" w:name="_Toc232108034"/>
      <w:r>
        <w:t>Thiết kế giao diện</w:t>
      </w:r>
      <w:bookmarkEnd w:id="69"/>
      <w:bookmarkEnd w:id="70"/>
    </w:p>
    <w:p w:rsidR="004553D9" w:rsidRDefault="004553D9" w:rsidP="004553D9">
      <w:pPr>
        <w:pStyle w:val="Heading3"/>
      </w:pPr>
      <w:bookmarkStart w:id="71" w:name="_Toc230160121"/>
      <w:bookmarkStart w:id="72" w:name="_Toc232108035"/>
      <w:r>
        <w:t xml:space="preserve">Sơ </w:t>
      </w:r>
      <w:bookmarkEnd w:id="71"/>
      <w:r w:rsidR="003072D7">
        <w:t>đồ</w:t>
      </w:r>
      <w:r w:rsidR="003072D7">
        <w:rPr>
          <w:lang w:val="vi-VN"/>
        </w:rPr>
        <w:t xml:space="preserve"> liên kết giữa các trang</w:t>
      </w:r>
      <w:bookmarkEnd w:id="72"/>
    </w:p>
    <w:p w:rsidR="003072D7" w:rsidRDefault="003072D7" w:rsidP="003072D7">
      <w:pPr>
        <w:pStyle w:val="Caption"/>
        <w:keepNext/>
      </w:pPr>
      <w:bookmarkStart w:id="73" w:name="_Toc232108720"/>
      <w:r>
        <w:t xml:space="preserve">Bảng 3. </w:t>
      </w:r>
      <w:fldSimple w:instr=" SEQ Bảng_3. \* ARABIC ">
        <w:r w:rsidR="00C27048">
          <w:rPr>
            <w:noProof/>
          </w:rPr>
          <w:t>6</w:t>
        </w:r>
      </w:fldSimple>
      <w:r>
        <w:rPr>
          <w:lang w:val="vi-VN"/>
        </w:rPr>
        <w:t xml:space="preserve">: </w:t>
      </w:r>
      <w:r w:rsidRPr="001A539F">
        <w:rPr>
          <w:lang w:val="vi-VN"/>
        </w:rPr>
        <w:t>Sơ đồ</w:t>
      </w:r>
      <w:r w:rsidR="007505B5">
        <w:rPr>
          <w:lang w:val="vi-VN"/>
        </w:rPr>
        <w:t xml:space="preserve"> </w:t>
      </w:r>
      <w:r w:rsidRPr="001A539F">
        <w:rPr>
          <w:lang w:val="vi-VN"/>
        </w:rPr>
        <w:t xml:space="preserve"> website</w:t>
      </w:r>
      <w:bookmarkEnd w:id="73"/>
    </w:p>
    <w:p w:rsidR="002D378E" w:rsidRPr="003072D7" w:rsidRDefault="007505B5" w:rsidP="007505B5">
      <w:pPr>
        <w:pStyle w:val="noidung"/>
        <w:keepNext/>
        <w:ind w:firstLine="0"/>
        <w:jc w:val="center"/>
        <w:rPr>
          <w:lang w:val="vi-VN"/>
        </w:rPr>
      </w:pPr>
      <w:r>
        <w:rPr>
          <w:noProof/>
        </w:rPr>
        <w:drawing>
          <wp:inline distT="0" distB="0" distL="0" distR="0">
            <wp:extent cx="4819338" cy="1676607"/>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drawio (1).png"/>
                    <pic:cNvPicPr/>
                  </pic:nvPicPr>
                  <pic:blipFill>
                    <a:blip r:embed="rId11">
                      <a:extLst>
                        <a:ext uri="{28A0092B-C50C-407E-A947-70E740481C1C}">
                          <a14:useLocalDpi xmlns:a14="http://schemas.microsoft.com/office/drawing/2010/main" val="0"/>
                        </a:ext>
                      </a:extLst>
                    </a:blip>
                    <a:stretch>
                      <a:fillRect/>
                    </a:stretch>
                  </pic:blipFill>
                  <pic:spPr>
                    <a:xfrm>
                      <a:off x="0" y="0"/>
                      <a:ext cx="4827606" cy="1679483"/>
                    </a:xfrm>
                    <a:prstGeom prst="rect">
                      <a:avLst/>
                    </a:prstGeom>
                  </pic:spPr>
                </pic:pic>
              </a:graphicData>
            </a:graphic>
          </wp:inline>
        </w:drawing>
      </w:r>
    </w:p>
    <w:p w:rsidR="004553D9" w:rsidRDefault="003072D7" w:rsidP="004553D9">
      <w:pPr>
        <w:pStyle w:val="Heading3"/>
        <w:rPr>
          <w:bCs/>
          <w:lang w:val="vi-VN"/>
        </w:rPr>
      </w:pPr>
      <w:bookmarkStart w:id="74" w:name="_Toc232108036"/>
      <w:r w:rsidRPr="003072D7">
        <w:rPr>
          <w:bCs/>
        </w:rPr>
        <w:t>Thiết kế bảng màu và typography</w:t>
      </w:r>
      <w:bookmarkEnd w:id="74"/>
    </w:p>
    <w:p w:rsidR="003072D7" w:rsidRDefault="003072D7" w:rsidP="00E2127A">
      <w:pPr>
        <w:pStyle w:val="Caption"/>
        <w:keepNext/>
        <w:spacing w:after="0" w:line="240" w:lineRule="auto"/>
      </w:pPr>
      <w:bookmarkStart w:id="75" w:name="_Toc232108721"/>
      <w:r>
        <w:t>Bả</w:t>
      </w:r>
      <w:r w:rsidR="00990C0A">
        <w:t xml:space="preserve">ng 3. </w:t>
      </w:r>
      <w:fldSimple w:instr=" SEQ Bảng_3. \* ARABIC ">
        <w:r w:rsidR="00C27048">
          <w:rPr>
            <w:noProof/>
          </w:rPr>
          <w:t>7</w:t>
        </w:r>
      </w:fldSimple>
      <w:r>
        <w:rPr>
          <w:lang w:val="vi-VN"/>
        </w:rPr>
        <w:t>: Bảng màu và kiểu chữ thiết kế</w:t>
      </w:r>
      <w:bookmarkEnd w:id="75"/>
    </w:p>
    <w:tbl>
      <w:tblPr>
        <w:tblStyle w:val="TableGrid"/>
        <w:tblW w:w="8700" w:type="dxa"/>
        <w:jc w:val="center"/>
        <w:tblLook w:val="04A0" w:firstRow="1" w:lastRow="0" w:firstColumn="1" w:lastColumn="0" w:noHBand="0" w:noVBand="1"/>
      </w:tblPr>
      <w:tblGrid>
        <w:gridCol w:w="1757"/>
        <w:gridCol w:w="3469"/>
        <w:gridCol w:w="3474"/>
      </w:tblGrid>
      <w:tr w:rsidR="003072D7" w:rsidRPr="003072D7" w:rsidTr="00E2127A">
        <w:trPr>
          <w:jc w:val="center"/>
        </w:trPr>
        <w:tc>
          <w:tcPr>
            <w:tcW w:w="0" w:type="auto"/>
            <w:hideMark/>
          </w:tcPr>
          <w:p w:rsidR="003072D7" w:rsidRPr="003072D7" w:rsidRDefault="003072D7" w:rsidP="003072D7">
            <w:pPr>
              <w:spacing w:after="160" w:line="259" w:lineRule="auto"/>
            </w:pPr>
            <w:r w:rsidRPr="003072D7">
              <w:rPr>
                <w:bCs/>
              </w:rPr>
              <w:t>Thành phần</w:t>
            </w:r>
          </w:p>
        </w:tc>
        <w:tc>
          <w:tcPr>
            <w:tcW w:w="0" w:type="auto"/>
            <w:hideMark/>
          </w:tcPr>
          <w:p w:rsidR="003072D7" w:rsidRPr="003072D7" w:rsidRDefault="003072D7" w:rsidP="003072D7">
            <w:pPr>
              <w:spacing w:after="160" w:line="259" w:lineRule="auto"/>
            </w:pPr>
            <w:r w:rsidRPr="003072D7">
              <w:rPr>
                <w:bCs/>
              </w:rPr>
              <w:t>Giá trị</w:t>
            </w:r>
          </w:p>
        </w:tc>
        <w:tc>
          <w:tcPr>
            <w:tcW w:w="0" w:type="auto"/>
            <w:hideMark/>
          </w:tcPr>
          <w:p w:rsidR="003072D7" w:rsidRPr="003072D7" w:rsidRDefault="003072D7" w:rsidP="003072D7">
            <w:pPr>
              <w:spacing w:after="160" w:line="259" w:lineRule="auto"/>
            </w:pPr>
            <w:r w:rsidRPr="003072D7">
              <w:rPr>
                <w:bCs/>
              </w:rPr>
              <w:t>Ứng dụng</w:t>
            </w:r>
          </w:p>
        </w:tc>
      </w:tr>
      <w:tr w:rsidR="003072D7" w:rsidRPr="003072D7" w:rsidTr="00E2127A">
        <w:trPr>
          <w:jc w:val="center"/>
        </w:trPr>
        <w:tc>
          <w:tcPr>
            <w:tcW w:w="0" w:type="auto"/>
            <w:hideMark/>
          </w:tcPr>
          <w:p w:rsidR="003072D7" w:rsidRPr="003072D7" w:rsidRDefault="003072D7" w:rsidP="003072D7">
            <w:pPr>
              <w:spacing w:after="160" w:line="259" w:lineRule="auto"/>
            </w:pPr>
            <w:r w:rsidRPr="003072D7">
              <w:t>Màu vàng chủ đạo</w:t>
            </w:r>
          </w:p>
        </w:tc>
        <w:tc>
          <w:tcPr>
            <w:tcW w:w="0" w:type="auto"/>
            <w:hideMark/>
          </w:tcPr>
          <w:p w:rsidR="003072D7" w:rsidRPr="003072D7" w:rsidRDefault="003072D7" w:rsidP="003072D7">
            <w:pPr>
              <w:spacing w:after="160" w:line="259" w:lineRule="auto"/>
            </w:pPr>
            <w:r w:rsidRPr="003072D7">
              <w:t>#D4AF37</w:t>
            </w:r>
          </w:p>
        </w:tc>
        <w:tc>
          <w:tcPr>
            <w:tcW w:w="0" w:type="auto"/>
            <w:hideMark/>
          </w:tcPr>
          <w:p w:rsidR="003072D7" w:rsidRPr="003072D7" w:rsidRDefault="003072D7" w:rsidP="003072D7">
            <w:pPr>
              <w:spacing w:after="160" w:line="259" w:lineRule="auto"/>
            </w:pPr>
            <w:r w:rsidRPr="003072D7">
              <w:t>Logo, nút CTA, tiêu đề banner, giá sản phẩm</w:t>
            </w:r>
          </w:p>
        </w:tc>
      </w:tr>
      <w:tr w:rsidR="003072D7" w:rsidRPr="003072D7" w:rsidTr="00E2127A">
        <w:trPr>
          <w:jc w:val="center"/>
        </w:trPr>
        <w:tc>
          <w:tcPr>
            <w:tcW w:w="0" w:type="auto"/>
            <w:hideMark/>
          </w:tcPr>
          <w:p w:rsidR="003072D7" w:rsidRPr="003072D7" w:rsidRDefault="003072D7" w:rsidP="003072D7">
            <w:pPr>
              <w:spacing w:after="160" w:line="259" w:lineRule="auto"/>
            </w:pPr>
            <w:r w:rsidRPr="003072D7">
              <w:t>Màu đen nền</w:t>
            </w:r>
          </w:p>
        </w:tc>
        <w:tc>
          <w:tcPr>
            <w:tcW w:w="0" w:type="auto"/>
            <w:hideMark/>
          </w:tcPr>
          <w:p w:rsidR="003072D7" w:rsidRPr="003072D7" w:rsidRDefault="003072D7" w:rsidP="003072D7">
            <w:pPr>
              <w:spacing w:after="160" w:line="259" w:lineRule="auto"/>
            </w:pPr>
            <w:r w:rsidRPr="003072D7">
              <w:t>#000000</w:t>
            </w:r>
          </w:p>
        </w:tc>
        <w:tc>
          <w:tcPr>
            <w:tcW w:w="0" w:type="auto"/>
            <w:hideMark/>
          </w:tcPr>
          <w:p w:rsidR="003072D7" w:rsidRPr="003072D7" w:rsidRDefault="003072D7" w:rsidP="003072D7">
            <w:pPr>
              <w:spacing w:after="160" w:line="259" w:lineRule="auto"/>
            </w:pPr>
            <w:r w:rsidRPr="003072D7">
              <w:t>Navbar, hero section, footer</w:t>
            </w:r>
          </w:p>
        </w:tc>
      </w:tr>
      <w:tr w:rsidR="003072D7" w:rsidRPr="003072D7" w:rsidTr="00E2127A">
        <w:trPr>
          <w:jc w:val="center"/>
        </w:trPr>
        <w:tc>
          <w:tcPr>
            <w:tcW w:w="0" w:type="auto"/>
            <w:hideMark/>
          </w:tcPr>
          <w:p w:rsidR="003072D7" w:rsidRPr="003072D7" w:rsidRDefault="003072D7" w:rsidP="003072D7">
            <w:pPr>
              <w:spacing w:after="160" w:line="259" w:lineRule="auto"/>
            </w:pPr>
            <w:r w:rsidRPr="003072D7">
              <w:t>Gradient đen</w:t>
            </w:r>
          </w:p>
        </w:tc>
        <w:tc>
          <w:tcPr>
            <w:tcW w:w="0" w:type="auto"/>
            <w:hideMark/>
          </w:tcPr>
          <w:p w:rsidR="003072D7" w:rsidRPr="003072D7" w:rsidRDefault="003072D7" w:rsidP="003072D7">
            <w:pPr>
              <w:spacing w:after="160" w:line="259" w:lineRule="auto"/>
            </w:pPr>
            <w:r w:rsidRPr="003072D7">
              <w:t>#000 → #1a1a1a</w:t>
            </w:r>
          </w:p>
        </w:tc>
        <w:tc>
          <w:tcPr>
            <w:tcW w:w="0" w:type="auto"/>
            <w:hideMark/>
          </w:tcPr>
          <w:p w:rsidR="003072D7" w:rsidRPr="003072D7" w:rsidRDefault="003072D7" w:rsidP="003072D7">
            <w:pPr>
              <w:spacing w:after="160" w:line="259" w:lineRule="auto"/>
            </w:pPr>
            <w:r w:rsidRPr="003072D7">
              <w:t>Nền hero, banner đầu trang</w:t>
            </w:r>
          </w:p>
        </w:tc>
      </w:tr>
      <w:tr w:rsidR="003072D7" w:rsidRPr="003072D7" w:rsidTr="00E2127A">
        <w:trPr>
          <w:jc w:val="center"/>
        </w:trPr>
        <w:tc>
          <w:tcPr>
            <w:tcW w:w="0" w:type="auto"/>
            <w:hideMark/>
          </w:tcPr>
          <w:p w:rsidR="003072D7" w:rsidRPr="003072D7" w:rsidRDefault="003072D7" w:rsidP="003072D7">
            <w:pPr>
              <w:spacing w:after="160" w:line="259" w:lineRule="auto"/>
            </w:pPr>
            <w:r w:rsidRPr="003072D7">
              <w:t>Màu trắng</w:t>
            </w:r>
          </w:p>
        </w:tc>
        <w:tc>
          <w:tcPr>
            <w:tcW w:w="0" w:type="auto"/>
            <w:hideMark/>
          </w:tcPr>
          <w:p w:rsidR="003072D7" w:rsidRPr="003072D7" w:rsidRDefault="003072D7" w:rsidP="003072D7">
            <w:pPr>
              <w:spacing w:after="160" w:line="259" w:lineRule="auto"/>
            </w:pPr>
            <w:r w:rsidRPr="003072D7">
              <w:t>#FFFFFF</w:t>
            </w:r>
          </w:p>
        </w:tc>
        <w:tc>
          <w:tcPr>
            <w:tcW w:w="0" w:type="auto"/>
            <w:hideMark/>
          </w:tcPr>
          <w:p w:rsidR="003072D7" w:rsidRPr="003072D7" w:rsidRDefault="003072D7" w:rsidP="003072D7">
            <w:pPr>
              <w:spacing w:after="160" w:line="259" w:lineRule="auto"/>
            </w:pPr>
            <w:r w:rsidRPr="003072D7">
              <w:t>Chữ trên nền tối, nền card</w:t>
            </w:r>
          </w:p>
        </w:tc>
      </w:tr>
      <w:tr w:rsidR="003072D7" w:rsidRPr="003072D7" w:rsidTr="00E2127A">
        <w:trPr>
          <w:jc w:val="center"/>
        </w:trPr>
        <w:tc>
          <w:tcPr>
            <w:tcW w:w="0" w:type="auto"/>
            <w:hideMark/>
          </w:tcPr>
          <w:p w:rsidR="003072D7" w:rsidRPr="003072D7" w:rsidRDefault="003072D7" w:rsidP="003072D7">
            <w:pPr>
              <w:spacing w:after="160" w:line="259" w:lineRule="auto"/>
            </w:pPr>
            <w:r w:rsidRPr="003072D7">
              <w:t>Màu đỏ giá</w:t>
            </w:r>
          </w:p>
        </w:tc>
        <w:tc>
          <w:tcPr>
            <w:tcW w:w="0" w:type="auto"/>
            <w:hideMark/>
          </w:tcPr>
          <w:p w:rsidR="003072D7" w:rsidRPr="003072D7" w:rsidRDefault="003072D7" w:rsidP="003072D7">
            <w:pPr>
              <w:spacing w:after="160" w:line="259" w:lineRule="auto"/>
            </w:pPr>
            <w:r w:rsidRPr="003072D7">
              <w:t>#dc3545 (Bootstrap danger)</w:t>
            </w:r>
          </w:p>
        </w:tc>
        <w:tc>
          <w:tcPr>
            <w:tcW w:w="0" w:type="auto"/>
            <w:hideMark/>
          </w:tcPr>
          <w:p w:rsidR="003072D7" w:rsidRPr="003072D7" w:rsidRDefault="003072D7" w:rsidP="003072D7">
            <w:pPr>
              <w:spacing w:after="160" w:line="259" w:lineRule="auto"/>
            </w:pPr>
            <w:r w:rsidRPr="003072D7">
              <w:t>Giá sản phẩm trong danh sách</w:t>
            </w:r>
          </w:p>
        </w:tc>
      </w:tr>
      <w:tr w:rsidR="003072D7" w:rsidRPr="003072D7" w:rsidTr="00E2127A">
        <w:trPr>
          <w:jc w:val="center"/>
        </w:trPr>
        <w:tc>
          <w:tcPr>
            <w:tcW w:w="0" w:type="auto"/>
            <w:hideMark/>
          </w:tcPr>
          <w:p w:rsidR="003072D7" w:rsidRPr="003072D7" w:rsidRDefault="003072D7" w:rsidP="003072D7">
            <w:pPr>
              <w:spacing w:after="160" w:line="259" w:lineRule="auto"/>
            </w:pPr>
            <w:r w:rsidRPr="003072D7">
              <w:t>Font chữ</w:t>
            </w:r>
          </w:p>
        </w:tc>
        <w:tc>
          <w:tcPr>
            <w:tcW w:w="0" w:type="auto"/>
            <w:hideMark/>
          </w:tcPr>
          <w:p w:rsidR="003072D7" w:rsidRPr="003072D7" w:rsidRDefault="003072D7" w:rsidP="003072D7">
            <w:pPr>
              <w:spacing w:after="160" w:line="259" w:lineRule="auto"/>
            </w:pPr>
            <w:r w:rsidRPr="003072D7">
              <w:t>Mặc định Bootstrap (Helvetica Neue, Arial)</w:t>
            </w:r>
          </w:p>
        </w:tc>
        <w:tc>
          <w:tcPr>
            <w:tcW w:w="0" w:type="auto"/>
            <w:hideMark/>
          </w:tcPr>
          <w:p w:rsidR="003072D7" w:rsidRPr="003072D7" w:rsidRDefault="003072D7" w:rsidP="003072D7">
            <w:pPr>
              <w:spacing w:after="160" w:line="259" w:lineRule="auto"/>
            </w:pPr>
            <w:r w:rsidRPr="003072D7">
              <w:t>Toàn bộ website</w:t>
            </w:r>
          </w:p>
        </w:tc>
      </w:tr>
      <w:tr w:rsidR="003072D7" w:rsidRPr="003072D7" w:rsidTr="00E2127A">
        <w:trPr>
          <w:jc w:val="center"/>
        </w:trPr>
        <w:tc>
          <w:tcPr>
            <w:tcW w:w="0" w:type="auto"/>
            <w:hideMark/>
          </w:tcPr>
          <w:p w:rsidR="003072D7" w:rsidRPr="003072D7" w:rsidRDefault="003072D7" w:rsidP="003072D7">
            <w:pPr>
              <w:spacing w:after="160" w:line="259" w:lineRule="auto"/>
            </w:pPr>
            <w:r w:rsidRPr="003072D7">
              <w:t>Cỡ tiêu đề hero</w:t>
            </w:r>
          </w:p>
        </w:tc>
        <w:tc>
          <w:tcPr>
            <w:tcW w:w="0" w:type="auto"/>
            <w:hideMark/>
          </w:tcPr>
          <w:p w:rsidR="003072D7" w:rsidRPr="003072D7" w:rsidRDefault="003072D7" w:rsidP="003072D7">
            <w:pPr>
              <w:spacing w:after="160" w:line="259" w:lineRule="auto"/>
            </w:pPr>
            <w:r w:rsidRPr="003072D7">
              <w:t>display-2 (Bootstrap ≈ 4.5rem)</w:t>
            </w:r>
          </w:p>
        </w:tc>
        <w:tc>
          <w:tcPr>
            <w:tcW w:w="0" w:type="auto"/>
            <w:hideMark/>
          </w:tcPr>
          <w:p w:rsidR="003072D7" w:rsidRPr="003072D7" w:rsidRDefault="003072D7" w:rsidP="003072D7">
            <w:pPr>
              <w:spacing w:after="160" w:line="259" w:lineRule="auto"/>
            </w:pPr>
            <w:r w:rsidRPr="003072D7">
              <w:t>Tiêu đề TIECHS STORE trang chủ</w:t>
            </w:r>
          </w:p>
        </w:tc>
      </w:tr>
    </w:tbl>
    <w:p w:rsidR="003072D7" w:rsidRDefault="003072D7" w:rsidP="003072D7">
      <w:pPr>
        <w:pStyle w:val="noidung"/>
        <w:rPr>
          <w:b/>
          <w:bCs/>
          <w:lang w:val="vi-VN"/>
        </w:rPr>
      </w:pPr>
    </w:p>
    <w:p w:rsidR="003072D7" w:rsidRDefault="003072D7" w:rsidP="003072D7">
      <w:pPr>
        <w:pStyle w:val="noidung"/>
        <w:rPr>
          <w:b/>
          <w:bCs/>
          <w:lang w:val="vi-VN"/>
        </w:rPr>
      </w:pPr>
    </w:p>
    <w:p w:rsidR="001C5CE5" w:rsidRDefault="001C5CE5" w:rsidP="001C5CE5">
      <w:pPr>
        <w:pStyle w:val="Heading3"/>
        <w:numPr>
          <w:ilvl w:val="0"/>
          <w:numId w:val="0"/>
        </w:numPr>
        <w:rPr>
          <w:lang w:val="vi-VN"/>
        </w:rPr>
      </w:pPr>
      <w:r w:rsidRPr="001C5CE5">
        <w:lastRenderedPageBreak/>
        <w:t>3.5.3 Thiết kế cấu trúc trang</w:t>
      </w:r>
    </w:p>
    <w:p w:rsidR="007505B5" w:rsidRDefault="007505B5" w:rsidP="0009451C">
      <w:pPr>
        <w:pStyle w:val="Heading4"/>
        <w:rPr>
          <w:lang w:val="vi-VN"/>
        </w:rPr>
      </w:pPr>
      <w:r>
        <w:t>Phác</w:t>
      </w:r>
      <w:r>
        <w:rPr>
          <w:lang w:val="vi-VN"/>
        </w:rPr>
        <w:t xml:space="preserve"> thảo </w:t>
      </w:r>
      <w:r>
        <w:t>giao diện Trang Chủ</w:t>
      </w:r>
    </w:p>
    <w:p w:rsidR="007505B5" w:rsidRDefault="007505B5" w:rsidP="007505B5">
      <w:pPr>
        <w:pStyle w:val="noidung"/>
        <w:rPr>
          <w:lang w:val="vi-VN"/>
        </w:rPr>
      </w:pPr>
      <w:r>
        <w:t>Trang chủ là điểm chạm đầu tiên, cần tập trung làm nổi bật thông điệp thương hiệu và các sản phẩm chủ lực.</w:t>
      </w:r>
    </w:p>
    <w:p w:rsidR="007505B5" w:rsidRDefault="007505B5" w:rsidP="0009451C">
      <w:pPr>
        <w:pStyle w:val="noidung"/>
        <w:jc w:val="center"/>
        <w:rPr>
          <w:lang w:val="vi-VN"/>
        </w:rPr>
      </w:pPr>
      <w:r>
        <w:rPr>
          <w:noProof/>
        </w:rPr>
        <w:drawing>
          <wp:inline distT="0" distB="0" distL="0" distR="0">
            <wp:extent cx="4159770" cy="2663218"/>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drawio.png"/>
                    <pic:cNvPicPr/>
                  </pic:nvPicPr>
                  <pic:blipFill>
                    <a:blip r:embed="rId12">
                      <a:extLst>
                        <a:ext uri="{28A0092B-C50C-407E-A947-70E740481C1C}">
                          <a14:useLocalDpi xmlns:a14="http://schemas.microsoft.com/office/drawing/2010/main" val="0"/>
                        </a:ext>
                      </a:extLst>
                    </a:blip>
                    <a:stretch>
                      <a:fillRect/>
                    </a:stretch>
                  </pic:blipFill>
                  <pic:spPr>
                    <a:xfrm>
                      <a:off x="0" y="0"/>
                      <a:ext cx="4163087" cy="2665341"/>
                    </a:xfrm>
                    <a:prstGeom prst="rect">
                      <a:avLst/>
                    </a:prstGeom>
                  </pic:spPr>
                </pic:pic>
              </a:graphicData>
            </a:graphic>
          </wp:inline>
        </w:drawing>
      </w:r>
    </w:p>
    <w:p w:rsidR="0009451C" w:rsidRDefault="0009451C" w:rsidP="0009451C">
      <w:pPr>
        <w:pStyle w:val="noidung"/>
        <w:jc w:val="center"/>
        <w:rPr>
          <w:lang w:val="vi-VN"/>
        </w:rPr>
      </w:pPr>
      <w:r>
        <w:t>Hình 2. Bản vẽ cấu trúc (Wireframe) Trang Chủ.</w:t>
      </w:r>
    </w:p>
    <w:p w:rsidR="0009451C" w:rsidRDefault="0009451C" w:rsidP="0009451C">
      <w:pPr>
        <w:pStyle w:val="Heading4"/>
        <w:rPr>
          <w:lang w:val="vi-VN"/>
        </w:rPr>
      </w:pPr>
      <w:r>
        <w:t>Phác</w:t>
      </w:r>
      <w:r>
        <w:rPr>
          <w:lang w:val="vi-VN"/>
        </w:rPr>
        <w:t xml:space="preserve"> thảo </w:t>
      </w:r>
      <w:r>
        <w:t>giao diện Trang Giới Thiệu</w:t>
      </w:r>
    </w:p>
    <w:p w:rsidR="0009451C" w:rsidRPr="0009451C" w:rsidRDefault="0009451C" w:rsidP="0009451C">
      <w:pPr>
        <w:pStyle w:val="noidung"/>
      </w:pPr>
      <w:r w:rsidRPr="0009451C">
        <w:t>Trang giới thiệu tập trung vào việc truyền tải câu chuyện và uy tín của thương hiệu LD Perfume Oil.</w:t>
      </w:r>
    </w:p>
    <w:p w:rsidR="0009451C" w:rsidRDefault="0009451C" w:rsidP="005B26ED">
      <w:pPr>
        <w:pStyle w:val="noidung"/>
        <w:jc w:val="center"/>
        <w:rPr>
          <w:lang w:val="vi-VN"/>
        </w:rPr>
      </w:pPr>
      <w:r>
        <w:rPr>
          <w:noProof/>
        </w:rPr>
        <w:drawing>
          <wp:inline distT="0" distB="0" distL="0" distR="0">
            <wp:extent cx="4082513" cy="2554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OITHIEU.drawio.png"/>
                    <pic:cNvPicPr/>
                  </pic:nvPicPr>
                  <pic:blipFill>
                    <a:blip r:embed="rId13">
                      <a:extLst>
                        <a:ext uri="{28A0092B-C50C-407E-A947-70E740481C1C}">
                          <a14:useLocalDpi xmlns:a14="http://schemas.microsoft.com/office/drawing/2010/main" val="0"/>
                        </a:ext>
                      </a:extLst>
                    </a:blip>
                    <a:stretch>
                      <a:fillRect/>
                    </a:stretch>
                  </pic:blipFill>
                  <pic:spPr>
                    <a:xfrm>
                      <a:off x="0" y="0"/>
                      <a:ext cx="4087668" cy="2557526"/>
                    </a:xfrm>
                    <a:prstGeom prst="rect">
                      <a:avLst/>
                    </a:prstGeom>
                  </pic:spPr>
                </pic:pic>
              </a:graphicData>
            </a:graphic>
          </wp:inline>
        </w:drawing>
      </w:r>
    </w:p>
    <w:p w:rsidR="0009451C" w:rsidRDefault="00C80003" w:rsidP="0009451C">
      <w:pPr>
        <w:pStyle w:val="noidung"/>
        <w:jc w:val="left"/>
        <w:rPr>
          <w:lang w:val="vi-VN"/>
        </w:rPr>
      </w:pPr>
      <w:r>
        <w:rPr>
          <w:lang w:val="vi-VN"/>
        </w:rPr>
        <w:t xml:space="preserve">                  </w:t>
      </w:r>
      <w:r w:rsidR="0009451C">
        <w:t>Hình 3. Bản vẽ cấu trúc (Wireframe) Trang Giới Thiệu.</w:t>
      </w:r>
    </w:p>
    <w:p w:rsidR="0009451C" w:rsidRDefault="0009451C" w:rsidP="0009451C">
      <w:pPr>
        <w:pStyle w:val="Heading4"/>
        <w:rPr>
          <w:lang w:val="vi-VN"/>
        </w:rPr>
      </w:pPr>
      <w:r>
        <w:lastRenderedPageBreak/>
        <w:t>Phác</w:t>
      </w:r>
      <w:r>
        <w:rPr>
          <w:lang w:val="vi-VN"/>
        </w:rPr>
        <w:t xml:space="preserve"> thảo </w:t>
      </w:r>
      <w:r>
        <w:t>giao diện Trang Sản Phẩm</w:t>
      </w:r>
    </w:p>
    <w:p w:rsidR="0009451C" w:rsidRDefault="0009451C" w:rsidP="0009451C">
      <w:pPr>
        <w:pStyle w:val="noidung"/>
        <w:rPr>
          <w:lang w:val="vi-VN"/>
        </w:rPr>
      </w:pPr>
      <w:r w:rsidRPr="0009451C">
        <w:t>Trang danh sách sản phẩm yêu cầu cấu trúc rõ ràng để khách hàng dễ dàng tìm kiếm và đối chiếu 36 mùi hương.</w:t>
      </w:r>
    </w:p>
    <w:p w:rsidR="0009451C" w:rsidRDefault="0009451C" w:rsidP="005B26ED">
      <w:pPr>
        <w:pStyle w:val="noidung"/>
        <w:jc w:val="center"/>
        <w:rPr>
          <w:lang w:val="vi-VN"/>
        </w:rPr>
      </w:pPr>
      <w:r>
        <w:rPr>
          <w:noProof/>
        </w:rPr>
        <w:drawing>
          <wp:inline distT="0" distB="0" distL="0" distR="0">
            <wp:extent cx="4378441" cy="2626208"/>
            <wp:effectExtent l="0" t="0" r="317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ANGLON.drawio.png"/>
                    <pic:cNvPicPr/>
                  </pic:nvPicPr>
                  <pic:blipFill>
                    <a:blip r:embed="rId14">
                      <a:extLst>
                        <a:ext uri="{28A0092B-C50C-407E-A947-70E740481C1C}">
                          <a14:useLocalDpi xmlns:a14="http://schemas.microsoft.com/office/drawing/2010/main" val="0"/>
                        </a:ext>
                      </a:extLst>
                    </a:blip>
                    <a:stretch>
                      <a:fillRect/>
                    </a:stretch>
                  </pic:blipFill>
                  <pic:spPr>
                    <a:xfrm>
                      <a:off x="0" y="0"/>
                      <a:ext cx="4384121" cy="2629615"/>
                    </a:xfrm>
                    <a:prstGeom prst="rect">
                      <a:avLst/>
                    </a:prstGeom>
                  </pic:spPr>
                </pic:pic>
              </a:graphicData>
            </a:graphic>
          </wp:inline>
        </w:drawing>
      </w:r>
    </w:p>
    <w:p w:rsidR="0009451C" w:rsidRDefault="00C80003" w:rsidP="0009451C">
      <w:pPr>
        <w:pStyle w:val="noidung"/>
        <w:rPr>
          <w:lang w:val="vi-VN"/>
        </w:rPr>
      </w:pPr>
      <w:r>
        <w:rPr>
          <w:lang w:val="vi-VN"/>
        </w:rPr>
        <w:t xml:space="preserve">                 </w:t>
      </w:r>
      <w:r w:rsidR="0009451C">
        <w:t>Hình 4. Bản vẽ cấu trúc (Wireframe) Trang Sản Phẩm.</w:t>
      </w:r>
    </w:p>
    <w:p w:rsidR="0009451C" w:rsidRDefault="0009451C" w:rsidP="005B26ED">
      <w:pPr>
        <w:pStyle w:val="Heading4"/>
        <w:rPr>
          <w:lang w:val="vi-VN"/>
        </w:rPr>
      </w:pPr>
      <w:r>
        <w:rPr>
          <w:lang w:val="vi-VN"/>
        </w:rPr>
        <w:t>Phác thảo g</w:t>
      </w:r>
      <w:r>
        <w:t>iao diện Trang Chi Tiết Sản Phẩm</w:t>
      </w:r>
    </w:p>
    <w:p w:rsidR="0009451C" w:rsidRDefault="0009451C" w:rsidP="005B26ED">
      <w:pPr>
        <w:pStyle w:val="noidung"/>
        <w:rPr>
          <w:lang w:val="vi-VN"/>
        </w:rPr>
      </w:pPr>
      <w:r w:rsidRPr="005B26ED">
        <w:t>Trang chi tiết cần cung cấp đầy đủ thông số kỹ thuật và tạo sự thuận tiện tối đa cho thao tác đặt hàng.</w:t>
      </w:r>
    </w:p>
    <w:p w:rsidR="005B26ED" w:rsidRPr="005B26ED" w:rsidRDefault="005B26ED" w:rsidP="005B26ED">
      <w:pPr>
        <w:pStyle w:val="noidung"/>
        <w:jc w:val="center"/>
        <w:rPr>
          <w:lang w:val="vi-VN"/>
        </w:rPr>
      </w:pPr>
      <w:r>
        <w:rPr>
          <w:noProof/>
        </w:rPr>
        <w:drawing>
          <wp:inline distT="0" distB="0" distL="0" distR="0">
            <wp:extent cx="4002086" cy="34752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TIET.drawio (2).drawio (1).png"/>
                    <pic:cNvPicPr/>
                  </pic:nvPicPr>
                  <pic:blipFill>
                    <a:blip r:embed="rId15">
                      <a:extLst>
                        <a:ext uri="{28A0092B-C50C-407E-A947-70E740481C1C}">
                          <a14:useLocalDpi xmlns:a14="http://schemas.microsoft.com/office/drawing/2010/main" val="0"/>
                        </a:ext>
                      </a:extLst>
                    </a:blip>
                    <a:stretch>
                      <a:fillRect/>
                    </a:stretch>
                  </pic:blipFill>
                  <pic:spPr>
                    <a:xfrm>
                      <a:off x="0" y="0"/>
                      <a:ext cx="4018711" cy="3489728"/>
                    </a:xfrm>
                    <a:prstGeom prst="rect">
                      <a:avLst/>
                    </a:prstGeom>
                  </pic:spPr>
                </pic:pic>
              </a:graphicData>
            </a:graphic>
          </wp:inline>
        </w:drawing>
      </w:r>
    </w:p>
    <w:p w:rsidR="001C5CE5" w:rsidRDefault="00C80003" w:rsidP="0009451C">
      <w:pPr>
        <w:pStyle w:val="noidung"/>
        <w:rPr>
          <w:lang w:val="vi-VN"/>
        </w:rPr>
      </w:pPr>
      <w:r>
        <w:rPr>
          <w:lang w:val="vi-VN"/>
        </w:rPr>
        <w:t xml:space="preserve">          </w:t>
      </w:r>
      <w:r w:rsidR="005B26ED">
        <w:t>Hình 5. Bản vẽ cấu trúc (Wireframe) Trang Chi Tiết Sản Phẩm.</w:t>
      </w:r>
    </w:p>
    <w:p w:rsidR="005B26ED" w:rsidRDefault="005B26ED" w:rsidP="005B26ED">
      <w:pPr>
        <w:pStyle w:val="Heading4"/>
        <w:rPr>
          <w:lang w:val="vi-VN"/>
        </w:rPr>
      </w:pPr>
      <w:r>
        <w:rPr>
          <w:lang w:val="vi-VN"/>
        </w:rPr>
        <w:lastRenderedPageBreak/>
        <w:t>Phác thảo giao diện trang liên hệ</w:t>
      </w:r>
    </w:p>
    <w:p w:rsidR="005B26ED" w:rsidRDefault="005B26ED" w:rsidP="0009451C">
      <w:pPr>
        <w:pStyle w:val="noidung"/>
        <w:rPr>
          <w:lang w:val="vi-VN"/>
        </w:rPr>
      </w:pPr>
      <w:r>
        <w:t>Trang liên hệ cần được thiết kế minh bạch, rõ ràng để tạo độ tin cậy và giúp khách hàng dễ dàng tương tác trực tiếp với đại lý.</w:t>
      </w:r>
    </w:p>
    <w:p w:rsidR="005B26ED" w:rsidRDefault="005B26ED" w:rsidP="005B26ED">
      <w:pPr>
        <w:pStyle w:val="noidung"/>
        <w:jc w:val="center"/>
        <w:rPr>
          <w:lang w:val="vi-VN"/>
        </w:rPr>
      </w:pPr>
      <w:r>
        <w:rPr>
          <w:noProof/>
        </w:rPr>
        <w:drawing>
          <wp:inline distT="0" distB="0" distL="0" distR="0">
            <wp:extent cx="4332066" cy="35901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ên hệ.drawio (1).png"/>
                    <pic:cNvPicPr/>
                  </pic:nvPicPr>
                  <pic:blipFill>
                    <a:blip r:embed="rId16">
                      <a:extLst>
                        <a:ext uri="{28A0092B-C50C-407E-A947-70E740481C1C}">
                          <a14:useLocalDpi xmlns:a14="http://schemas.microsoft.com/office/drawing/2010/main" val="0"/>
                        </a:ext>
                      </a:extLst>
                    </a:blip>
                    <a:stretch>
                      <a:fillRect/>
                    </a:stretch>
                  </pic:blipFill>
                  <pic:spPr>
                    <a:xfrm>
                      <a:off x="0" y="0"/>
                      <a:ext cx="4337200" cy="3594399"/>
                    </a:xfrm>
                    <a:prstGeom prst="rect">
                      <a:avLst/>
                    </a:prstGeom>
                  </pic:spPr>
                </pic:pic>
              </a:graphicData>
            </a:graphic>
          </wp:inline>
        </w:drawing>
      </w:r>
    </w:p>
    <w:p w:rsidR="005B26ED" w:rsidRPr="005B26ED" w:rsidRDefault="00C80003" w:rsidP="0009451C">
      <w:pPr>
        <w:pStyle w:val="noidung"/>
        <w:rPr>
          <w:lang w:val="vi-VN"/>
        </w:rPr>
      </w:pPr>
      <w:r>
        <w:rPr>
          <w:lang w:val="vi-VN"/>
        </w:rPr>
        <w:t xml:space="preserve">                 </w:t>
      </w:r>
      <w:r w:rsidR="005B26ED">
        <w:t>Hình 6. Bản vẽ cấu trúc (Wireframe) Trang Liên Hệ.</w:t>
      </w:r>
    </w:p>
    <w:p w:rsidR="003072D7" w:rsidRPr="003072D7" w:rsidRDefault="003072D7" w:rsidP="003072D7">
      <w:pPr>
        <w:pStyle w:val="noidung"/>
        <w:rPr>
          <w:b/>
          <w:bCs/>
          <w:lang w:val="vi-VN"/>
        </w:rPr>
      </w:pPr>
      <w:r w:rsidRPr="003072D7">
        <w:rPr>
          <w:b/>
          <w:bCs/>
          <w:lang w:val="vi-VN"/>
        </w:rPr>
        <w:t xml:space="preserve">Kết luận chương 3 </w:t>
      </w:r>
    </w:p>
    <w:p w:rsidR="003072D7" w:rsidRPr="003072D7" w:rsidRDefault="003072D7" w:rsidP="003072D7">
      <w:pPr>
        <w:pStyle w:val="noidung"/>
        <w:rPr>
          <w:lang w:val="vi-VN"/>
        </w:rPr>
      </w:pPr>
      <w:r>
        <w:rPr>
          <w:color w:val="000000"/>
        </w:rPr>
        <w:t>Chương 3 đã hoàn thành việc phân tích yêu cầu và thiết kế hệ thống cho website Tiechs Store. Các yêu cầu chức năng (9 chức năng) và phi chức năng đã được đặc tả chi tiết. Cấu trúc thư mục rõ ràng, dữ liệu sản phẩm được thiết kế dưới dạng JavaScript object linh hoạt. Use Case xác định rõ luồng tương tác của khách hàng. Bảng màu đen-vàng và typography nhất quán tạo bản sắc thương hiệu. Đây là nền tảng vững chắc để bắt đầu lập trình trong Chương 4.</w:t>
      </w:r>
    </w:p>
    <w:p w:rsidR="003072D7" w:rsidRPr="003072D7" w:rsidRDefault="003072D7" w:rsidP="003072D7">
      <w:pPr>
        <w:pStyle w:val="noidung"/>
        <w:rPr>
          <w:lang w:val="vi-VN"/>
        </w:rPr>
      </w:pPr>
    </w:p>
    <w:p w:rsidR="00D724C7" w:rsidRPr="00AE636C" w:rsidRDefault="00D724C7" w:rsidP="00AE636C"/>
    <w:p w:rsidR="00AE636C" w:rsidRPr="00AE636C" w:rsidRDefault="00AE636C" w:rsidP="00AE636C">
      <w:r w:rsidRPr="00AE636C">
        <w:br w:type="page"/>
      </w:r>
    </w:p>
    <w:p w:rsidR="0035699F" w:rsidRDefault="008759C1" w:rsidP="00653A3A">
      <w:pPr>
        <w:pStyle w:val="Heading1"/>
        <w:rPr>
          <w:lang w:val="vi-VN"/>
        </w:rPr>
      </w:pPr>
      <w:bookmarkStart w:id="76" w:name="_Toc230160124"/>
      <w:bookmarkStart w:id="77" w:name="_Toc232108037"/>
      <w:r>
        <w:lastRenderedPageBreak/>
        <w:t>KẾT QUẢ</w:t>
      </w:r>
      <w:r w:rsidR="00DF06F5">
        <w:t xml:space="preserve"> thực nghiệm</w:t>
      </w:r>
      <w:bookmarkEnd w:id="76"/>
      <w:bookmarkEnd w:id="77"/>
    </w:p>
    <w:p w:rsidR="003072D7" w:rsidRPr="003072D7" w:rsidRDefault="003072D7" w:rsidP="003072D7">
      <w:pPr>
        <w:pStyle w:val="noidung"/>
        <w:rPr>
          <w:lang w:val="vi-VN"/>
        </w:rPr>
      </w:pPr>
      <w:r>
        <w:t>Chương 4 trình bày kết quả xây dựng và kiểm thử website Tiechs Store. Mỗi trang giao diện được mô tả chi tiết về bố cục, màu sắc, typography và trải nghiệm người dùng, kèm theo kết quả kiểm thử các chức năng.</w:t>
      </w:r>
    </w:p>
    <w:p w:rsidR="003072D7" w:rsidRDefault="003072D7" w:rsidP="003072D7">
      <w:pPr>
        <w:pStyle w:val="Heading2"/>
        <w:rPr>
          <w:bCs/>
          <w:lang w:val="vi-VN"/>
        </w:rPr>
      </w:pPr>
      <w:bookmarkStart w:id="78" w:name="_Toc232108038"/>
      <w:bookmarkStart w:id="79" w:name="_Toc230160126"/>
      <w:r w:rsidRPr="003072D7">
        <w:rPr>
          <w:bCs/>
        </w:rPr>
        <w:t>Môi trường thực nghiệm</w:t>
      </w:r>
      <w:bookmarkEnd w:id="78"/>
    </w:p>
    <w:p w:rsidR="003072D7" w:rsidRDefault="003072D7" w:rsidP="003072D7">
      <w:pPr>
        <w:pStyle w:val="Caption"/>
        <w:keepNext/>
      </w:pPr>
      <w:r>
        <w:t xml:space="preserve">Hình 4. </w:t>
      </w:r>
      <w:fldSimple w:instr=" SEQ Hình_4. \* ARABIC ">
        <w:r w:rsidR="00C27048">
          <w:rPr>
            <w:noProof/>
          </w:rPr>
          <w:t>1</w:t>
        </w:r>
      </w:fldSimple>
      <w:r>
        <w:rPr>
          <w:lang w:val="vi-VN"/>
        </w:rPr>
        <w:t xml:space="preserve">: </w:t>
      </w:r>
      <w:r w:rsidRPr="0026617A">
        <w:rPr>
          <w:lang w:val="vi-VN"/>
        </w:rPr>
        <w:t>Môi trường phát triển và kiểm thử</w:t>
      </w:r>
    </w:p>
    <w:tbl>
      <w:tblPr>
        <w:tblStyle w:val="TableGrid"/>
        <w:tblW w:w="8800" w:type="dxa"/>
        <w:tblLook w:val="04A0" w:firstRow="1" w:lastRow="0" w:firstColumn="1" w:lastColumn="0" w:noHBand="0" w:noVBand="1"/>
      </w:tblPr>
      <w:tblGrid>
        <w:gridCol w:w="2967"/>
        <w:gridCol w:w="5833"/>
      </w:tblGrid>
      <w:tr w:rsidR="003072D7" w:rsidTr="003072D7">
        <w:tc>
          <w:tcPr>
            <w:tcW w:w="0" w:type="auto"/>
            <w:hideMark/>
          </w:tcPr>
          <w:p w:rsidR="003072D7" w:rsidRDefault="003072D7">
            <w:pPr>
              <w:spacing w:before="40" w:after="40" w:line="278" w:lineRule="auto"/>
              <w:jc w:val="center"/>
              <w:rPr>
                <w:color w:val="000000"/>
              </w:rPr>
            </w:pPr>
            <w:r>
              <w:rPr>
                <w:bCs/>
                <w:color w:val="000000"/>
                <w:sz w:val="24"/>
                <w:szCs w:val="24"/>
              </w:rPr>
              <w:t>Thành phần</w:t>
            </w:r>
          </w:p>
        </w:tc>
        <w:tc>
          <w:tcPr>
            <w:tcW w:w="0" w:type="auto"/>
            <w:hideMark/>
          </w:tcPr>
          <w:p w:rsidR="003072D7" w:rsidRDefault="003072D7">
            <w:pPr>
              <w:spacing w:before="40" w:after="40" w:line="278" w:lineRule="auto"/>
              <w:jc w:val="center"/>
              <w:rPr>
                <w:color w:val="000000"/>
              </w:rPr>
            </w:pPr>
            <w:r>
              <w:rPr>
                <w:bCs/>
                <w:color w:val="000000"/>
                <w:sz w:val="24"/>
                <w:szCs w:val="24"/>
              </w:rPr>
              <w:t>Thông tin</w:t>
            </w:r>
          </w:p>
        </w:tc>
      </w:tr>
      <w:tr w:rsidR="003072D7" w:rsidTr="003072D7">
        <w:tc>
          <w:tcPr>
            <w:tcW w:w="0" w:type="auto"/>
            <w:hideMark/>
          </w:tcPr>
          <w:p w:rsidR="003072D7" w:rsidRDefault="003072D7">
            <w:pPr>
              <w:spacing w:before="40" w:after="40" w:line="278" w:lineRule="auto"/>
              <w:rPr>
                <w:color w:val="000000"/>
              </w:rPr>
            </w:pPr>
            <w:r>
              <w:rPr>
                <w:color w:val="000000"/>
                <w:sz w:val="24"/>
                <w:szCs w:val="24"/>
              </w:rPr>
              <w:t>Hệ điều hành</w:t>
            </w:r>
          </w:p>
        </w:tc>
        <w:tc>
          <w:tcPr>
            <w:tcW w:w="0" w:type="auto"/>
            <w:hideMark/>
          </w:tcPr>
          <w:p w:rsidR="003072D7" w:rsidRDefault="003072D7">
            <w:pPr>
              <w:spacing w:before="40" w:after="40" w:line="278" w:lineRule="auto"/>
              <w:rPr>
                <w:color w:val="000000"/>
              </w:rPr>
            </w:pPr>
            <w:r>
              <w:rPr>
                <w:color w:val="000000"/>
                <w:sz w:val="24"/>
                <w:szCs w:val="24"/>
              </w:rPr>
              <w:t>Windows 10/11 64-bit</w:t>
            </w:r>
          </w:p>
        </w:tc>
      </w:tr>
      <w:tr w:rsidR="003072D7" w:rsidTr="003072D7">
        <w:tc>
          <w:tcPr>
            <w:tcW w:w="0" w:type="auto"/>
            <w:hideMark/>
          </w:tcPr>
          <w:p w:rsidR="003072D7" w:rsidRDefault="003072D7">
            <w:pPr>
              <w:spacing w:before="40" w:after="40" w:line="278" w:lineRule="auto"/>
              <w:rPr>
                <w:color w:val="000000"/>
              </w:rPr>
            </w:pPr>
            <w:r>
              <w:rPr>
                <w:color w:val="000000"/>
                <w:sz w:val="24"/>
                <w:szCs w:val="24"/>
              </w:rPr>
              <w:t>Trình soạn thảo mã nguồn</w:t>
            </w:r>
          </w:p>
        </w:tc>
        <w:tc>
          <w:tcPr>
            <w:tcW w:w="0" w:type="auto"/>
            <w:hideMark/>
          </w:tcPr>
          <w:p w:rsidR="003072D7" w:rsidRDefault="003072D7">
            <w:pPr>
              <w:spacing w:before="40" w:after="40" w:line="278" w:lineRule="auto"/>
              <w:rPr>
                <w:color w:val="000000"/>
              </w:rPr>
            </w:pPr>
            <w:r>
              <w:rPr>
                <w:color w:val="000000"/>
                <w:sz w:val="24"/>
                <w:szCs w:val="24"/>
              </w:rPr>
              <w:t>Visual Studio Code 1.89+</w:t>
            </w:r>
          </w:p>
        </w:tc>
      </w:tr>
      <w:tr w:rsidR="003072D7" w:rsidTr="003072D7">
        <w:tc>
          <w:tcPr>
            <w:tcW w:w="0" w:type="auto"/>
            <w:hideMark/>
          </w:tcPr>
          <w:p w:rsidR="003072D7" w:rsidRDefault="003072D7">
            <w:pPr>
              <w:spacing w:before="40" w:after="40" w:line="278" w:lineRule="auto"/>
              <w:rPr>
                <w:color w:val="000000"/>
              </w:rPr>
            </w:pPr>
            <w:r>
              <w:rPr>
                <w:color w:val="000000"/>
                <w:sz w:val="24"/>
                <w:szCs w:val="24"/>
              </w:rPr>
              <w:t>Trình duyệt kiểm thử chính</w:t>
            </w:r>
          </w:p>
        </w:tc>
        <w:tc>
          <w:tcPr>
            <w:tcW w:w="0" w:type="auto"/>
            <w:hideMark/>
          </w:tcPr>
          <w:p w:rsidR="003072D7" w:rsidRDefault="003072D7">
            <w:pPr>
              <w:spacing w:before="40" w:after="40" w:line="278" w:lineRule="auto"/>
              <w:rPr>
                <w:color w:val="000000"/>
              </w:rPr>
            </w:pPr>
            <w:r>
              <w:rPr>
                <w:color w:val="000000"/>
                <w:sz w:val="24"/>
                <w:szCs w:val="24"/>
              </w:rPr>
              <w:t>Google Chrome (phiên bản mới nhất)</w:t>
            </w:r>
          </w:p>
        </w:tc>
      </w:tr>
      <w:tr w:rsidR="003072D7" w:rsidTr="003072D7">
        <w:tc>
          <w:tcPr>
            <w:tcW w:w="0" w:type="auto"/>
            <w:hideMark/>
          </w:tcPr>
          <w:p w:rsidR="003072D7" w:rsidRDefault="003072D7">
            <w:pPr>
              <w:spacing w:before="40" w:after="40" w:line="278" w:lineRule="auto"/>
              <w:rPr>
                <w:color w:val="000000"/>
              </w:rPr>
            </w:pPr>
            <w:r>
              <w:rPr>
                <w:color w:val="000000"/>
                <w:sz w:val="24"/>
                <w:szCs w:val="24"/>
              </w:rPr>
              <w:t>Trình duyệt kiểm thử phụ</w:t>
            </w:r>
          </w:p>
        </w:tc>
        <w:tc>
          <w:tcPr>
            <w:tcW w:w="0" w:type="auto"/>
            <w:hideMark/>
          </w:tcPr>
          <w:p w:rsidR="003072D7" w:rsidRDefault="003072D7">
            <w:pPr>
              <w:spacing w:before="40" w:after="40" w:line="278" w:lineRule="auto"/>
              <w:rPr>
                <w:color w:val="000000"/>
              </w:rPr>
            </w:pPr>
            <w:r>
              <w:rPr>
                <w:color w:val="000000"/>
                <w:sz w:val="24"/>
                <w:szCs w:val="24"/>
              </w:rPr>
              <w:t>Mozilla Firefox, Microsoft Edge</w:t>
            </w:r>
          </w:p>
        </w:tc>
      </w:tr>
      <w:tr w:rsidR="003072D7" w:rsidTr="003072D7">
        <w:tc>
          <w:tcPr>
            <w:tcW w:w="0" w:type="auto"/>
            <w:hideMark/>
          </w:tcPr>
          <w:p w:rsidR="003072D7" w:rsidRDefault="003072D7">
            <w:pPr>
              <w:spacing w:before="40" w:after="40" w:line="278" w:lineRule="auto"/>
              <w:rPr>
                <w:color w:val="000000"/>
              </w:rPr>
            </w:pPr>
            <w:r>
              <w:rPr>
                <w:color w:val="000000"/>
                <w:sz w:val="24"/>
                <w:szCs w:val="24"/>
              </w:rPr>
              <w:t>Thiết bị di động</w:t>
            </w:r>
          </w:p>
        </w:tc>
        <w:tc>
          <w:tcPr>
            <w:tcW w:w="0" w:type="auto"/>
            <w:hideMark/>
          </w:tcPr>
          <w:p w:rsidR="003072D7" w:rsidRDefault="003072D7">
            <w:pPr>
              <w:spacing w:before="40" w:after="40" w:line="278" w:lineRule="auto"/>
              <w:rPr>
                <w:color w:val="000000"/>
              </w:rPr>
            </w:pPr>
            <w:r>
              <w:rPr>
                <w:color w:val="000000"/>
                <w:sz w:val="24"/>
                <w:szCs w:val="24"/>
              </w:rPr>
              <w:t>Chrome DevTools responsive mode, điện thoại Android</w:t>
            </w:r>
          </w:p>
        </w:tc>
      </w:tr>
      <w:tr w:rsidR="003072D7" w:rsidTr="003072D7">
        <w:tc>
          <w:tcPr>
            <w:tcW w:w="0" w:type="auto"/>
            <w:hideMark/>
          </w:tcPr>
          <w:p w:rsidR="003072D7" w:rsidRDefault="003072D7">
            <w:pPr>
              <w:spacing w:before="40" w:after="40" w:line="278" w:lineRule="auto"/>
              <w:rPr>
                <w:color w:val="000000"/>
              </w:rPr>
            </w:pPr>
            <w:r>
              <w:rPr>
                <w:color w:val="000000"/>
                <w:sz w:val="24"/>
                <w:szCs w:val="24"/>
              </w:rPr>
              <w:t>Nền tảng triển khai</w:t>
            </w:r>
          </w:p>
        </w:tc>
        <w:tc>
          <w:tcPr>
            <w:tcW w:w="0" w:type="auto"/>
            <w:hideMark/>
          </w:tcPr>
          <w:p w:rsidR="003072D7" w:rsidRDefault="003072D7">
            <w:pPr>
              <w:spacing w:before="40" w:after="40" w:line="278" w:lineRule="auto"/>
              <w:rPr>
                <w:color w:val="000000"/>
              </w:rPr>
            </w:pPr>
            <w:r>
              <w:rPr>
                <w:color w:val="000000"/>
                <w:sz w:val="24"/>
                <w:szCs w:val="24"/>
              </w:rPr>
              <w:t>GitHub Pages (tkw-22526.github.io)</w:t>
            </w:r>
          </w:p>
        </w:tc>
      </w:tr>
      <w:tr w:rsidR="003072D7" w:rsidTr="003072D7">
        <w:tc>
          <w:tcPr>
            <w:tcW w:w="0" w:type="auto"/>
            <w:hideMark/>
          </w:tcPr>
          <w:p w:rsidR="003072D7" w:rsidRDefault="003072D7">
            <w:pPr>
              <w:spacing w:before="40" w:after="40" w:line="278" w:lineRule="auto"/>
              <w:rPr>
                <w:color w:val="000000"/>
              </w:rPr>
            </w:pPr>
            <w:r>
              <w:rPr>
                <w:color w:val="000000"/>
                <w:sz w:val="24"/>
                <w:szCs w:val="24"/>
              </w:rPr>
              <w:t>Thư viện Bootstrap</w:t>
            </w:r>
          </w:p>
        </w:tc>
        <w:tc>
          <w:tcPr>
            <w:tcW w:w="0" w:type="auto"/>
            <w:hideMark/>
          </w:tcPr>
          <w:p w:rsidR="003072D7" w:rsidRDefault="003072D7" w:rsidP="003072D7">
            <w:pPr>
              <w:keepNext/>
              <w:spacing w:before="40" w:after="40" w:line="278" w:lineRule="auto"/>
              <w:rPr>
                <w:color w:val="000000"/>
              </w:rPr>
            </w:pPr>
            <w:r>
              <w:rPr>
                <w:color w:val="000000"/>
                <w:sz w:val="24"/>
                <w:szCs w:val="24"/>
              </w:rPr>
              <w:t>Bootstrap 5.3.3 (CDN từ cdn.jsdelivr.net)</w:t>
            </w:r>
          </w:p>
        </w:tc>
      </w:tr>
    </w:tbl>
    <w:p w:rsidR="003072D7" w:rsidRPr="003072D7" w:rsidRDefault="003072D7" w:rsidP="003072D7">
      <w:pPr>
        <w:pStyle w:val="Caption"/>
        <w:jc w:val="left"/>
        <w:rPr>
          <w:lang w:val="vi-VN"/>
        </w:rPr>
      </w:pPr>
    </w:p>
    <w:p w:rsidR="003072D7" w:rsidRPr="003072D7" w:rsidRDefault="003072D7" w:rsidP="003072D7">
      <w:pPr>
        <w:pStyle w:val="noidung"/>
        <w:rPr>
          <w:szCs w:val="26"/>
          <w:lang w:val="vi-VN"/>
        </w:rPr>
      </w:pPr>
      <w:r>
        <w:rPr>
          <w:b/>
          <w:bCs/>
        </w:rPr>
        <w:t xml:space="preserve">Nhận xét: </w:t>
      </w:r>
      <w:r>
        <w:t>Website được phát triển hoàn toàn phía client (front-end tĩnh), không cần server hay database, phù hợp với phạm vi môn học và dễ dàng triển khai miễn phí trên GitHub Pages.</w:t>
      </w:r>
    </w:p>
    <w:p w:rsidR="00D724C7" w:rsidRDefault="003D4A92" w:rsidP="00D724C7">
      <w:pPr>
        <w:pStyle w:val="Heading2"/>
      </w:pPr>
      <w:bookmarkStart w:id="80" w:name="_Toc232108039"/>
      <w:r>
        <w:t>Kết quả thực nghiệm</w:t>
      </w:r>
      <w:bookmarkEnd w:id="79"/>
      <w:bookmarkEnd w:id="80"/>
    </w:p>
    <w:p w:rsidR="003D4A92" w:rsidRPr="003D4A92" w:rsidRDefault="003D4A92" w:rsidP="003D4A92">
      <w:pPr>
        <w:pStyle w:val="Heading3"/>
      </w:pPr>
      <w:bookmarkStart w:id="81" w:name="_Toc230160127"/>
      <w:bookmarkStart w:id="82" w:name="_Toc232108040"/>
      <w:r>
        <w:t>Giao diện trang chủ</w:t>
      </w:r>
      <w:bookmarkEnd w:id="81"/>
      <w:bookmarkEnd w:id="82"/>
    </w:p>
    <w:p w:rsidR="003072D7" w:rsidRDefault="003072D7" w:rsidP="003072D7">
      <w:pPr>
        <w:pStyle w:val="noidung"/>
      </w:pPr>
      <w:bookmarkStart w:id="83" w:name="_Toc230160128"/>
      <w:r>
        <w:t>Trang chủ là điểm tiếp cận đầu tiên của khách hàng với website Tiechs Store.</w:t>
      </w:r>
    </w:p>
    <w:p w:rsidR="003072D7" w:rsidRDefault="003072D7" w:rsidP="003072D7">
      <w:pPr>
        <w:pStyle w:val="noidung"/>
      </w:pPr>
      <w:r>
        <w:t>Bố cục: Trang gồm 6 section theo chiều dọc: (1) Hero section – banner chào mừng với chữ trắng trên nền đen gradient và ảnh sản phẩm; (2) Section ưu điểm – 4 icon và con số nổi bật; (3) Best Seller – 4 sản phẩm bán chạy dạng card; (4) Promo Banner – dải màu vàng nổi bật; (5) Đánh giá khách hàng – 3 thẻ review và thống kê; (6) Liên hệ đại lý.</w:t>
      </w:r>
    </w:p>
    <w:p w:rsidR="003072D7" w:rsidRDefault="003072D7" w:rsidP="003072D7">
      <w:pPr>
        <w:pStyle w:val="noidung"/>
      </w:pPr>
      <w:r>
        <w:t>Màu sắc: Phối màu đen-vàng (#D4AF37) xuyên suốt, nhất quán với nhận diện thương hiệu LD Perfume Oil. Hero section dùng gradient đen tạo chiều sâu. Nút CTA "Khám Phá Ngay" màu vàng nổi bật kêu gọi hành động.</w:t>
      </w:r>
    </w:p>
    <w:p w:rsidR="003072D7" w:rsidRDefault="003072D7" w:rsidP="003072D7">
      <w:pPr>
        <w:pStyle w:val="noidung"/>
      </w:pPr>
      <w:r>
        <w:lastRenderedPageBreak/>
        <w:t>Typography: Tiêu đề lớn display-2 (Bootstrap ~72px) gây ấn tượng mạnh. Font sans-serif mặc định Bootstrap dễ đọc. Phân cấp tiêu đề rõ ràng từ h1 → h5.</w:t>
      </w:r>
    </w:p>
    <w:p w:rsidR="003072D7" w:rsidRDefault="003072D7" w:rsidP="003072D7">
      <w:pPr>
        <w:pStyle w:val="noidung"/>
        <w:rPr>
          <w:lang w:val="vi-VN"/>
        </w:rPr>
      </w:pPr>
      <w:r>
        <w:t>Trải nghiệm người dùng (UX): Navbar fixed-top luôn hiển thị khi cuộn, giúp điều hướng mọi lúc. Ảnh hero có animation float tạo sự sống động. Card Best Seller hover nâng lên 10px phản hồi tương tác. Nút back to top xuất hiện sau khi cuộn 300px.</w:t>
      </w:r>
    </w:p>
    <w:p w:rsidR="003D6025" w:rsidRDefault="003072D7" w:rsidP="00E2127A">
      <w:pPr>
        <w:pStyle w:val="noidung"/>
        <w:keepNext/>
        <w:ind w:firstLine="0"/>
        <w:jc w:val="center"/>
      </w:pPr>
      <w:r>
        <w:rPr>
          <w:noProof/>
        </w:rPr>
        <w:drawing>
          <wp:inline distT="0" distB="0" distL="0" distR="0" wp14:anchorId="2EF0B5AA" wp14:editId="637605D6">
            <wp:extent cx="5048250" cy="2143125"/>
            <wp:effectExtent l="0" t="0" r="0" b="9525"/>
            <wp:docPr id="77651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7"/>
                    <a:srcRect/>
                    <a:stretch>
                      <a:fillRect/>
                    </a:stretch>
                  </pic:blipFill>
                  <pic:spPr>
                    <a:xfrm>
                      <a:off x="0" y="0"/>
                      <a:ext cx="5048250" cy="2143125"/>
                    </a:xfrm>
                    <a:prstGeom prst="rect">
                      <a:avLst/>
                    </a:prstGeom>
                  </pic:spPr>
                </pic:pic>
              </a:graphicData>
            </a:graphic>
          </wp:inline>
        </w:drawing>
      </w:r>
    </w:p>
    <w:p w:rsidR="006E3650" w:rsidRDefault="003D6025" w:rsidP="00E2127A">
      <w:pPr>
        <w:pStyle w:val="Caption"/>
      </w:pPr>
      <w:bookmarkStart w:id="84" w:name="_Toc232108588"/>
      <w:r>
        <w:t xml:space="preserve">Hình </w:t>
      </w:r>
      <w:fldSimple w:instr=" SEQ Hình \* ARABIC ">
        <w:r w:rsidR="00C27048">
          <w:rPr>
            <w:noProof/>
          </w:rPr>
          <w:t>1</w:t>
        </w:r>
      </w:fldSimple>
      <w:r w:rsidR="00E2127A">
        <w:rPr>
          <w:noProof/>
          <w:lang w:val="vi-VN"/>
        </w:rPr>
        <w:t>.</w:t>
      </w:r>
      <w:r w:rsidRPr="008B334D">
        <w:t>Trang chủ – Hero section với animation và nền gradient đen</w:t>
      </w:r>
      <w:bookmarkEnd w:id="84"/>
    </w:p>
    <w:p w:rsidR="006E3650" w:rsidRDefault="006E3650" w:rsidP="006E3650">
      <w:pPr>
        <w:pStyle w:val="noidung"/>
        <w:rPr>
          <w:lang w:val="vi-VN"/>
        </w:rPr>
      </w:pPr>
      <w:r w:rsidRPr="006E3650">
        <w:rPr>
          <w:b/>
          <w:bCs/>
        </w:rPr>
        <w:t xml:space="preserve">Nhận xét: </w:t>
      </w:r>
      <w:r w:rsidRPr="006E3650">
        <w:t>Section hero dùng class .hero trong style.css với display: flex và align-items: center để căn giữa nội dung theo chiều dọc. Navbar Bootstrap cố định đầu trang nhờ class fixed-top, màu đen từ bg-black, chữ trắng từ navbar-dark. Ảnh bên phải gắn animation float định nghĩa bằng @keyframes translateY(-12px) lặp infinite, không cần JavaScript. Nút 'Khám Phá Ngay' dùng Bootstrap btn btn-warning tạo màu vàng #ffc107 nổi bật.</w:t>
      </w:r>
    </w:p>
    <w:p w:rsidR="003D6025" w:rsidRDefault="006E3650" w:rsidP="00E2127A">
      <w:pPr>
        <w:pStyle w:val="noidung"/>
        <w:keepNext/>
        <w:ind w:firstLine="0"/>
        <w:jc w:val="center"/>
      </w:pPr>
      <w:r>
        <w:rPr>
          <w:noProof/>
        </w:rPr>
        <w:drawing>
          <wp:inline distT="0" distB="0" distL="0" distR="0" wp14:anchorId="1F5C05E2" wp14:editId="285A673A">
            <wp:extent cx="5048250" cy="2047875"/>
            <wp:effectExtent l="0" t="0" r="0" b="9525"/>
            <wp:docPr id="10152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8"/>
                    <a:srcRect/>
                    <a:stretch>
                      <a:fillRect/>
                    </a:stretch>
                  </pic:blipFill>
                  <pic:spPr>
                    <a:xfrm>
                      <a:off x="0" y="0"/>
                      <a:ext cx="5048250" cy="2047875"/>
                    </a:xfrm>
                    <a:prstGeom prst="rect">
                      <a:avLst/>
                    </a:prstGeom>
                  </pic:spPr>
                </pic:pic>
              </a:graphicData>
            </a:graphic>
          </wp:inline>
        </w:drawing>
      </w:r>
    </w:p>
    <w:p w:rsidR="006E3650" w:rsidRPr="003D6025" w:rsidRDefault="003D6025" w:rsidP="00E2127A">
      <w:pPr>
        <w:pStyle w:val="Caption"/>
        <w:rPr>
          <w:lang w:val="vi-VN"/>
        </w:rPr>
      </w:pPr>
      <w:bookmarkStart w:id="85" w:name="_Toc232108589"/>
      <w:r>
        <w:t xml:space="preserve">Hình </w:t>
      </w:r>
      <w:fldSimple w:instr=" SEQ Hình \* ARABIC ">
        <w:r w:rsidR="00C27048">
          <w:rPr>
            <w:noProof/>
          </w:rPr>
          <w:t>2</w:t>
        </w:r>
      </w:fldSimple>
      <w:r w:rsidR="00E2127A">
        <w:rPr>
          <w:noProof/>
          <w:lang w:val="vi-VN"/>
        </w:rPr>
        <w:t xml:space="preserve">. </w:t>
      </w:r>
      <w:r>
        <w:rPr>
          <w:lang w:val="vi-VN"/>
        </w:rPr>
        <w:t xml:space="preserve"> </w:t>
      </w:r>
      <w:r w:rsidRPr="007A5A5F">
        <w:rPr>
          <w:lang w:val="vi-VN"/>
        </w:rPr>
        <w:t>Trang chủ – Khu vực Best Seller 4 sản phẩm nổi bật</w:t>
      </w:r>
      <w:bookmarkEnd w:id="85"/>
    </w:p>
    <w:p w:rsidR="003D6025" w:rsidRDefault="003D6025" w:rsidP="006E3650">
      <w:pPr>
        <w:pStyle w:val="noidung"/>
        <w:rPr>
          <w:b/>
          <w:bCs/>
          <w:lang w:val="vi-VN"/>
        </w:rPr>
      </w:pPr>
    </w:p>
    <w:p w:rsidR="006E3650" w:rsidRPr="006E3650" w:rsidRDefault="006E3650" w:rsidP="006E3650">
      <w:pPr>
        <w:pStyle w:val="noidung"/>
        <w:rPr>
          <w:lang w:val="vi-VN"/>
        </w:rPr>
      </w:pPr>
      <w:r w:rsidRPr="006E3650">
        <w:rPr>
          <w:b/>
          <w:bCs/>
        </w:rPr>
        <w:lastRenderedPageBreak/>
        <w:t xml:space="preserve">Nhận xét: </w:t>
      </w:r>
      <w:r w:rsidRPr="006E3650">
        <w:t>Bốn thẻ sản phẩm Best Seller dùng Bootstrap Grid col-md-3 với g-4 tạo khoảng cách đều 1.5rem. Class card và card-img-top đảm bảo ảnh khớp chiều rộng thẻ. Class h-100 dùng Flexbox đồng bộ chiều cao các thẻ trong cùng hàng. Hover effect nâng lên 10px được xử lý bằng CSS .product-card:hover {{ transform: translateY(-10px) }} kết hợp transition: .3s, không cần JS.</w:t>
      </w:r>
    </w:p>
    <w:p w:rsidR="00D724C7" w:rsidRDefault="006E3650" w:rsidP="00D724C7">
      <w:pPr>
        <w:pStyle w:val="Heading3"/>
      </w:pPr>
      <w:bookmarkStart w:id="86" w:name="_Toc232108041"/>
      <w:bookmarkEnd w:id="83"/>
      <w:r>
        <w:t>Giao</w:t>
      </w:r>
      <w:r>
        <w:rPr>
          <w:lang w:val="vi-VN"/>
        </w:rPr>
        <w:t xml:space="preserve"> diện trang giới thiệu</w:t>
      </w:r>
      <w:bookmarkEnd w:id="86"/>
    </w:p>
    <w:p w:rsidR="006E3650" w:rsidRDefault="006E3650" w:rsidP="006E3650">
      <w:pPr>
        <w:pStyle w:val="noidung"/>
      </w:pPr>
      <w:r>
        <w:t>Bố cục: Banner đầu trang (nền đen, chữ vàng) + 5 section nội dung: Về Chúng Tôi (2 cột), Hành Trình Phát Triển (timeline 3 mốc), Tại Sao Chọn LD (4 chỉ số trên nền vàng), Nhà Máy &amp; Lưu Ý (2 cột), CTA cuối trang.</w:t>
      </w:r>
    </w:p>
    <w:p w:rsidR="006E3650" w:rsidRDefault="006E3650" w:rsidP="006E3650">
      <w:pPr>
        <w:pStyle w:val="noidung"/>
      </w:pPr>
      <w:r>
        <w:t>Màu sắc và typography: Section "Tại Sao Chọn LD" dùng nền vàng gradient tạo điểm nhấn thị giác giữa các section trắng. Các con số thống kê (100%, 24H, 36+, 300K+) dùng cỡ chữ display-5 tạo tác động.</w:t>
      </w:r>
    </w:p>
    <w:p w:rsidR="006E3650" w:rsidRDefault="006E3650" w:rsidP="006E3650">
      <w:pPr>
        <w:pStyle w:val="noidung"/>
      </w:pPr>
      <w:r>
        <w:t>UX: Layout 2 cột (text trái – ảnh phải) trong "Về Chúng Tôi" phá vỡ đơn điệu so với layout 1 cột. Timeline với card bo góc, đổ bóng tạo cảm giác chuyên nghiệp. Section lưu ý có border vàng bên trái làm nổi bật nội dung quan trọng.</w:t>
      </w:r>
    </w:p>
    <w:p w:rsidR="003D6025" w:rsidRDefault="006E3650" w:rsidP="00E2127A">
      <w:pPr>
        <w:keepNext/>
        <w:spacing w:before="120" w:after="60"/>
        <w:jc w:val="center"/>
      </w:pPr>
      <w:r>
        <w:rPr>
          <w:noProof/>
        </w:rPr>
        <w:drawing>
          <wp:inline distT="0" distB="0" distL="0" distR="0" wp14:anchorId="5772A597" wp14:editId="0E758869">
            <wp:extent cx="5046980" cy="2402840"/>
            <wp:effectExtent l="0" t="0" r="1270" b="0"/>
            <wp:docPr id="60416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6980" cy="2402840"/>
                    </a:xfrm>
                    <a:prstGeom prst="rect">
                      <a:avLst/>
                    </a:prstGeom>
                    <a:noFill/>
                    <a:ln>
                      <a:noFill/>
                    </a:ln>
                  </pic:spPr>
                </pic:pic>
              </a:graphicData>
            </a:graphic>
          </wp:inline>
        </w:drawing>
      </w:r>
    </w:p>
    <w:p w:rsidR="006E3650" w:rsidRDefault="003D6025" w:rsidP="00E2127A">
      <w:pPr>
        <w:pStyle w:val="Caption"/>
      </w:pPr>
      <w:bookmarkStart w:id="87" w:name="_Toc232108590"/>
      <w:r>
        <w:t xml:space="preserve">Hình </w:t>
      </w:r>
      <w:fldSimple w:instr=" SEQ Hình \* ARABIC ">
        <w:r w:rsidR="00C27048">
          <w:rPr>
            <w:noProof/>
          </w:rPr>
          <w:t>3</w:t>
        </w:r>
      </w:fldSimple>
      <w:r w:rsidR="00E2127A">
        <w:rPr>
          <w:noProof/>
          <w:lang w:val="vi-VN"/>
        </w:rPr>
        <w:t>.</w:t>
      </w:r>
      <w:r w:rsidRPr="009D4B78">
        <w:rPr>
          <w:lang w:val="vi-VN"/>
        </w:rPr>
        <w:t>Trang Giới Thiệ</w:t>
      </w:r>
      <w:r w:rsidR="00E2127A">
        <w:rPr>
          <w:lang w:val="vi-VN"/>
        </w:rPr>
        <w:t>u</w:t>
      </w:r>
      <w:r w:rsidRPr="009D4B78">
        <w:rPr>
          <w:lang w:val="vi-VN"/>
        </w:rPr>
        <w:t xml:space="preserve"> Về Chúng Tôi và ảnh sản phẩm LD Perfume Oil</w:t>
      </w:r>
      <w:bookmarkEnd w:id="87"/>
    </w:p>
    <w:p w:rsidR="006E3650" w:rsidRPr="003D6025" w:rsidRDefault="006E3650" w:rsidP="003D6025">
      <w:pPr>
        <w:pStyle w:val="noidung"/>
      </w:pPr>
      <w:r w:rsidRPr="003D6025">
        <w:rPr>
          <w:b/>
          <w:bCs/>
        </w:rPr>
        <w:t>Nhận xét:</w:t>
      </w:r>
      <w:r w:rsidRPr="003D6025">
        <w:t xml:space="preserve"> Section 'Về Chúng Tôi' dùng Bootstrap row + col-md-6 tạo layout 2 cột, khi màn hình dưới 768px Bootstrap tự stack về 1 cột không cần media query. Ảnh bên phải dùng class img-fluid để co giãn theo container. Section 'Tại Sao Chọn LD' dùng nền CSS linear-gradient(135deg, #D4AF37, #b8931f) tạo dải vàng. Các con số thống kê dùng Bootstrap display-5 fw-bold để phóng to tạo tác động thị giác.</w:t>
      </w:r>
    </w:p>
    <w:p w:rsidR="006E3650" w:rsidRDefault="006E3650" w:rsidP="006E3650">
      <w:pPr>
        <w:pStyle w:val="Heading3"/>
        <w:rPr>
          <w:lang w:val="vi-VN"/>
        </w:rPr>
      </w:pPr>
      <w:bookmarkStart w:id="88" w:name="_Toc232108042"/>
      <w:r>
        <w:rPr>
          <w:lang w:val="vi-VN"/>
        </w:rPr>
        <w:lastRenderedPageBreak/>
        <w:t>Giao diện trang sản phẩm</w:t>
      </w:r>
      <w:bookmarkEnd w:id="88"/>
    </w:p>
    <w:p w:rsidR="006E3650" w:rsidRDefault="006E3650" w:rsidP="006E3650">
      <w:pPr>
        <w:pStyle w:val="noidung"/>
      </w:pPr>
      <w:r>
        <w:t>Bố cục: Banner đầu trang → Ô tìm kiếm căn giữa → Nhóm Nam (13 sản phẩm) → Nhóm Nữ (23 sản phẩm) → CTA cuối trang.</w:t>
      </w:r>
    </w:p>
    <w:p w:rsidR="006E3650" w:rsidRDefault="006E3650" w:rsidP="006E3650">
      <w:pPr>
        <w:pStyle w:val="noidung"/>
      </w:pPr>
      <w:r>
        <w:t>Grid sản phẩm: CSS Grid với auto-fit minmax(250px, 1fr) hiển thị 5 cột trên desktop, tự điều chỉnh về 3-2-1 cột trên tablet/mobile. Mỗi thẻ sản phẩm có ảnh thông tin hương (do nhà sản xuất cung cấp), tên, tagline, giá đỏ và nút "Xem Chi Tiết".</w:t>
      </w:r>
    </w:p>
    <w:p w:rsidR="006E3650" w:rsidRDefault="006E3650" w:rsidP="006E3650">
      <w:pPr>
        <w:pStyle w:val="noidung"/>
      </w:pPr>
      <w:r>
        <w:t>Chức năng tìm kiếm: Ô search với icon kính lúp màu vàng, gõ từ khóa → thẻ sản phẩm không khớp biến mất ngay lập tức, tạo trải nghiệm tương tác mượt mà.</w:t>
      </w:r>
    </w:p>
    <w:p w:rsidR="006E3650" w:rsidRDefault="006E3650" w:rsidP="006E3650">
      <w:pPr>
        <w:pStyle w:val="noidung"/>
      </w:pPr>
      <w:r>
        <w:t>UX: Badge "Best" màu vàng đánh dấu sản phẩm bán chạy (LD05, LD25, LD35). Đường kẻ vàng bên trái tiêu đề nhóm (border-left: 4px solid vàng) phân biệt rõ 2 nhóm Nam/Nữ. Hover card nâng lên tạo phản hồi thị giác.</w:t>
      </w:r>
    </w:p>
    <w:p w:rsidR="006705E2" w:rsidRDefault="006E3650" w:rsidP="006705E2">
      <w:pPr>
        <w:keepNext/>
        <w:spacing w:before="120" w:after="60"/>
        <w:jc w:val="center"/>
      </w:pPr>
      <w:r>
        <w:rPr>
          <w:noProof/>
        </w:rPr>
        <w:drawing>
          <wp:inline distT="0" distB="0" distL="0" distR="0" wp14:anchorId="2D68A86C" wp14:editId="29834732">
            <wp:extent cx="5046980" cy="2420620"/>
            <wp:effectExtent l="0" t="0" r="1270" b="0"/>
            <wp:docPr id="369687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6980" cy="2420620"/>
                    </a:xfrm>
                    <a:prstGeom prst="rect">
                      <a:avLst/>
                    </a:prstGeom>
                    <a:noFill/>
                    <a:ln>
                      <a:noFill/>
                    </a:ln>
                  </pic:spPr>
                </pic:pic>
              </a:graphicData>
            </a:graphic>
          </wp:inline>
        </w:drawing>
      </w:r>
    </w:p>
    <w:p w:rsidR="00E73EBB" w:rsidRDefault="006705E2" w:rsidP="006705E2">
      <w:pPr>
        <w:pStyle w:val="Caption"/>
      </w:pPr>
      <w:bookmarkStart w:id="89" w:name="_Toc232108591"/>
      <w:r>
        <w:t xml:space="preserve">Hình </w:t>
      </w:r>
      <w:fldSimple w:instr=" SEQ Hình \* ARABIC ">
        <w:r w:rsidR="00C27048">
          <w:rPr>
            <w:noProof/>
          </w:rPr>
          <w:t>4</w:t>
        </w:r>
      </w:fldSimple>
      <w:r w:rsidR="00E2127A">
        <w:rPr>
          <w:noProof/>
          <w:lang w:val="vi-VN"/>
        </w:rPr>
        <w:t>.</w:t>
      </w:r>
      <w:r w:rsidRPr="002F0253">
        <w:rPr>
          <w:lang w:val="vi-VN"/>
        </w:rPr>
        <w:t>Trang Sản Phẩm – Banner và nhóm Nước Hoa Nam (13 mùi)</w:t>
      </w:r>
      <w:bookmarkEnd w:id="89"/>
    </w:p>
    <w:p w:rsidR="006E3650" w:rsidRPr="006E3650" w:rsidRDefault="006E3650" w:rsidP="006E3650">
      <w:pPr>
        <w:pStyle w:val="noidung"/>
      </w:pPr>
      <w:r w:rsidRPr="006E3650">
        <w:rPr>
          <w:b/>
          <w:bCs/>
        </w:rPr>
        <w:t>Nhận xét:</w:t>
      </w:r>
      <w:r w:rsidRPr="006E3650">
        <w:t xml:space="preserve"> Banner sử dụng class .img-bg với background-size: cover và background-position: center. Pseudo-element ::before với background: rgba(0,0,0,0.65) tạo lớp phủ tối mà không cần thêm thẻ HTML mới. Ô tìm kiếm bắt sự kiện keyup bằng addEventListener, mỗi lần gõ gọi querySelectorAll('.product-card') và lọc theo innerText.toLowerCase().includes(keyword). Tiêu đề nhóm dùng border-left: 4px solid #D4AF37 tạo đường kẻ vàng đặc trưng.</w:t>
      </w:r>
    </w:p>
    <w:p w:rsidR="006705E2" w:rsidRDefault="006E3650" w:rsidP="006705E2">
      <w:pPr>
        <w:keepNext/>
        <w:spacing w:before="120" w:after="60"/>
        <w:jc w:val="center"/>
      </w:pPr>
      <w:r>
        <w:rPr>
          <w:noProof/>
        </w:rPr>
        <w:lastRenderedPageBreak/>
        <w:drawing>
          <wp:inline distT="0" distB="0" distL="0" distR="0" wp14:anchorId="2311F19B" wp14:editId="7EF038E2">
            <wp:extent cx="5046980" cy="2519045"/>
            <wp:effectExtent l="0" t="0" r="1270" b="0"/>
            <wp:docPr id="609643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6980" cy="2519045"/>
                    </a:xfrm>
                    <a:prstGeom prst="rect">
                      <a:avLst/>
                    </a:prstGeom>
                    <a:noFill/>
                    <a:ln>
                      <a:noFill/>
                    </a:ln>
                  </pic:spPr>
                </pic:pic>
              </a:graphicData>
            </a:graphic>
          </wp:inline>
        </w:drawing>
      </w:r>
    </w:p>
    <w:p w:rsidR="006E3650" w:rsidRDefault="006705E2" w:rsidP="006705E2">
      <w:pPr>
        <w:pStyle w:val="Caption"/>
      </w:pPr>
      <w:bookmarkStart w:id="90" w:name="_Toc232108592"/>
      <w:r>
        <w:t xml:space="preserve">Hình </w:t>
      </w:r>
      <w:fldSimple w:instr=" SEQ Hình \* ARABIC ">
        <w:r w:rsidR="00C27048">
          <w:rPr>
            <w:noProof/>
          </w:rPr>
          <w:t>5</w:t>
        </w:r>
      </w:fldSimple>
      <w:r w:rsidR="00E2127A">
        <w:rPr>
          <w:lang w:val="vi-VN"/>
        </w:rPr>
        <w:t>.</w:t>
      </w:r>
      <w:r w:rsidRPr="00D57980">
        <w:rPr>
          <w:lang w:val="vi-VN"/>
        </w:rPr>
        <w:t>Trang Sản Phẩm – Nhóm Nước Hoa Nữ (23 mùi hương)</w:t>
      </w:r>
      <w:bookmarkEnd w:id="90"/>
      <w:r w:rsidR="006E3650">
        <w:t xml:space="preserve"> </w:t>
      </w:r>
    </w:p>
    <w:p w:rsidR="006E3650" w:rsidRDefault="006E3650" w:rsidP="006E3650">
      <w:pPr>
        <w:pStyle w:val="noidung"/>
        <w:rPr>
          <w:lang w:val="vi-VN"/>
        </w:rPr>
      </w:pPr>
      <w:r>
        <w:rPr>
          <w:b/>
          <w:bCs/>
        </w:rPr>
        <w:t xml:space="preserve">Nhận xét: </w:t>
      </w:r>
      <w:r>
        <w:t>Lưới sản phẩm dùng CSS Grid với grid-template-columns: repeat(auto-fit, minmax(250px, 1fr)) tự điều chỉnh số cột theo chiều rộng màn hình, không cần breakpoint thủ công. Badge 'Best' dùng position: absolute đặt góc trên trái thẻ. Giá sản phẩm dùng Bootstrap class text-danger (màu đỏ #dc3545). Mỗi nút 'Xem Chi Tiết' link đến chi-tiet.html?id=ldXX, truyền mã sản phẩm qua URL parameter.</w:t>
      </w:r>
    </w:p>
    <w:p w:rsidR="00E73EBB" w:rsidRDefault="00E73EBB" w:rsidP="00E73EBB">
      <w:pPr>
        <w:pStyle w:val="Heading3"/>
        <w:rPr>
          <w:lang w:val="vi-VN"/>
        </w:rPr>
      </w:pPr>
      <w:bookmarkStart w:id="91" w:name="_Toc232108043"/>
      <w:r>
        <w:rPr>
          <w:lang w:val="vi-VN"/>
        </w:rPr>
        <w:t>Giao diện trang chi tiết sản phẩm</w:t>
      </w:r>
      <w:bookmarkEnd w:id="91"/>
    </w:p>
    <w:p w:rsidR="00E73EBB" w:rsidRDefault="00E73EBB" w:rsidP="00E73EBB">
      <w:pPr>
        <w:pStyle w:val="noidung"/>
      </w:pPr>
      <w:r>
        <w:t>Kỹ thuật nổi bật: Trang đọc tham số URL (?id=ld22) và tự động hiển thị đúng thông tin sản phẩm từ JavaScript object. Cùng 1 file HTML phục vụ cho cả 36 sản phẩm khác nhau.</w:t>
      </w:r>
    </w:p>
    <w:p w:rsidR="00E73EBB" w:rsidRDefault="00E73EBB" w:rsidP="00E73EBB">
      <w:pPr>
        <w:pStyle w:val="noidung"/>
      </w:pPr>
      <w:r>
        <w:t>Bố cục: Hero banner với tên sản phẩm và tagline → Layout 2 cột (ảnh trái, thông tin phải) → Form đặt hàng → Sản phẩm liên quan (3 sản phẩm ngẫu nhiên).</w:t>
      </w:r>
    </w:p>
    <w:p w:rsidR="00E73EBB" w:rsidRDefault="00E73EBB" w:rsidP="00E73EBB">
      <w:pPr>
        <w:pStyle w:val="noidung"/>
      </w:pPr>
      <w:r>
        <w:t>Màu sắc: Giá sản phẩm màu vàng (#D4AF37) to 30px nổi bật. Nút "Chốt Đơn Ngay" màu vàng với icon giỏ hàng. Bảng thông số dùng border đơn giản, dễ đọc.</w:t>
      </w:r>
    </w:p>
    <w:p w:rsidR="00E73EBB" w:rsidRDefault="00E73EBB" w:rsidP="00E73EBB">
      <w:pPr>
        <w:pStyle w:val="noidung"/>
      </w:pPr>
      <w:r>
        <w:t xml:space="preserve">UX: Nút "Chốt Đơn Ngay" anchor link đến form đặt hàng bên dưới, cuộn mượt. Form có trường "Sản phẩm" tự điền và readonly. Popup xác nhận với emoji </w:t>
      </w:r>
      <w:r>
        <w:rPr>
          <w:rFonts w:ascii="Segoe UI Emoji" w:hAnsi="Segoe UI Emoji" w:cs="Segoe UI Emoji"/>
        </w:rPr>
        <w:t>🎉</w:t>
      </w:r>
      <w:r>
        <w:t xml:space="preserve"> tạo cảm xúc tích cực sau khi đặt hàng. Khu vực sản phẩm liên quan giúp khách khám phá thêm.</w:t>
      </w:r>
    </w:p>
    <w:p w:rsidR="00E73EBB" w:rsidRDefault="00E73EBB" w:rsidP="00E73EBB">
      <w:pPr>
        <w:keepNext/>
        <w:spacing w:before="120" w:after="60"/>
        <w:jc w:val="center"/>
      </w:pPr>
      <w:r>
        <w:rPr>
          <w:noProof/>
        </w:rPr>
        <w:lastRenderedPageBreak/>
        <w:drawing>
          <wp:inline distT="0" distB="0" distL="0" distR="0" wp14:anchorId="68280AEF" wp14:editId="1B3083B6">
            <wp:extent cx="5046980" cy="2411730"/>
            <wp:effectExtent l="0" t="0" r="1270" b="7620"/>
            <wp:docPr id="533622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6980" cy="2411730"/>
                    </a:xfrm>
                    <a:prstGeom prst="rect">
                      <a:avLst/>
                    </a:prstGeom>
                    <a:noFill/>
                    <a:ln>
                      <a:noFill/>
                    </a:ln>
                  </pic:spPr>
                </pic:pic>
              </a:graphicData>
            </a:graphic>
          </wp:inline>
        </w:drawing>
      </w:r>
    </w:p>
    <w:p w:rsidR="00E73EBB" w:rsidRPr="006705E2" w:rsidRDefault="006705E2" w:rsidP="006705E2">
      <w:pPr>
        <w:pStyle w:val="Caption"/>
        <w:rPr>
          <w:lang w:val="vi-VN"/>
        </w:rPr>
      </w:pPr>
      <w:bookmarkStart w:id="92" w:name="_Toc232108593"/>
      <w:r>
        <w:t xml:space="preserve">Hình </w:t>
      </w:r>
      <w:fldSimple w:instr=" SEQ Hình \* ARABIC ">
        <w:r w:rsidR="00C27048">
          <w:rPr>
            <w:noProof/>
          </w:rPr>
          <w:t>6</w:t>
        </w:r>
      </w:fldSimple>
      <w:r w:rsidR="00E2127A">
        <w:rPr>
          <w:lang w:val="vi-VN"/>
        </w:rPr>
        <w:t>.</w:t>
      </w:r>
      <w:r w:rsidRPr="00833EC7">
        <w:rPr>
          <w:lang w:val="vi-VN"/>
        </w:rPr>
        <w:t>Trang Chi Tiết – LD22 Chanel No.5 với ảnh, thông số kỹ thuật và form đặt hàng</w:t>
      </w:r>
      <w:bookmarkEnd w:id="92"/>
    </w:p>
    <w:p w:rsidR="00E73EBB" w:rsidRDefault="00E73EBB" w:rsidP="00E73EBB">
      <w:pPr>
        <w:pStyle w:val="noidung"/>
      </w:pPr>
      <w:r>
        <w:rPr>
          <w:b/>
          <w:bCs/>
        </w:rPr>
        <w:t xml:space="preserve">Nhận xét: </w:t>
      </w:r>
      <w:r>
        <w:t>Layout 2 cột dùng Bootstrap col-lg-5 và col-lg-7 với align-items: center. Giá sản phẩm màu vàng #D4AF37, font-size 30px. Form có id='orderForm', JavaScript dùng addEventListener('submit', function(e) {{ e.preventDefault(); ... }}) bắt sự kiện submit, ngăn reload trang, rồi đổi display của #popup từ 'none' sang 'flex'. Trường 'Sản phẩm' có thuộc tính readonly để tự điền mà không cho sửa.</w:t>
      </w:r>
    </w:p>
    <w:p w:rsidR="00E73EBB" w:rsidRDefault="00E73EBB" w:rsidP="00E73EBB">
      <w:pPr>
        <w:pStyle w:val="Heading3"/>
        <w:rPr>
          <w:lang w:val="vi-VN"/>
        </w:rPr>
      </w:pPr>
      <w:bookmarkStart w:id="93" w:name="_Toc232108044"/>
      <w:r>
        <w:rPr>
          <w:lang w:val="vi-VN"/>
        </w:rPr>
        <w:t>Giao diện trang liên hệ</w:t>
      </w:r>
      <w:bookmarkEnd w:id="93"/>
    </w:p>
    <w:p w:rsidR="00E73EBB" w:rsidRDefault="00E73EBB" w:rsidP="00E73EBB">
      <w:pPr>
        <w:pStyle w:val="noidung"/>
      </w:pPr>
      <w:r>
        <w:t>Bố cục: Banner đầu trang → Layout 2 cột (thông tin liên hệ trái, form phải) → Google Maps → CTA cuối trang.</w:t>
      </w:r>
    </w:p>
    <w:p w:rsidR="00E73EBB" w:rsidRDefault="00E73EBB" w:rsidP="00E73EBB">
      <w:pPr>
        <w:pStyle w:val="noidung"/>
      </w:pPr>
      <w:r>
        <w:t>Nội dung: Thẻ thông tin liên hệ với icon emoji (</w:t>
      </w:r>
      <w:r>
        <w:rPr>
          <w:rFonts w:ascii="Segoe UI Emoji" w:hAnsi="Segoe UI Emoji" w:cs="Segoe UI Emoji"/>
        </w:rPr>
        <w:t>👤</w:t>
      </w:r>
      <w:r>
        <w:t xml:space="preserve"> Chủ Đại Lý, </w:t>
      </w:r>
      <w:r>
        <w:rPr>
          <w:rFonts w:ascii="Segoe UI Emoji" w:hAnsi="Segoe UI Emoji" w:cs="Segoe UI Emoji"/>
        </w:rPr>
        <w:t>📞</w:t>
      </w:r>
      <w:r>
        <w:t xml:space="preserve"> SĐT, </w:t>
      </w:r>
      <w:r>
        <w:rPr>
          <w:rFonts w:ascii="Segoe UI Emoji" w:hAnsi="Segoe UI Emoji" w:cs="Segoe UI Emoji"/>
        </w:rPr>
        <w:t>📧</w:t>
      </w:r>
      <w:r>
        <w:t xml:space="preserve"> Email), bo góc và đổ bóng nhẹ. Form liên hệ có 4 trường: họ tên, email, SĐT, nội dung tư vấn.</w:t>
      </w:r>
    </w:p>
    <w:p w:rsidR="00E73EBB" w:rsidRDefault="00E73EBB" w:rsidP="00E73EBB">
      <w:pPr>
        <w:pStyle w:val="noidung"/>
      </w:pPr>
      <w:r>
        <w:t>Bản đồ: Google Maps nhúng (iframe) hiển thị khu vực Trà Vinh, giúp khách hàng biết vị trí của đại lý.</w:t>
      </w:r>
    </w:p>
    <w:p w:rsidR="00E73EBB" w:rsidRDefault="00E73EBB" w:rsidP="00E73EBB">
      <w:pPr>
        <w:pStyle w:val="noidung"/>
      </w:pPr>
      <w:r>
        <w:t>UX: Thông tin liên hệ được trình bày dạng thẻ riêng biệt, dễ scan. Form rõ ràng với placeholder mô tả. Sau khi gửi, alert "Cảm ơn bạn đã liên hệ với Tiechs Store!" và reset form.</w:t>
      </w:r>
    </w:p>
    <w:p w:rsidR="006705E2" w:rsidRDefault="00E73EBB" w:rsidP="006705E2">
      <w:pPr>
        <w:keepNext/>
        <w:spacing w:before="120" w:after="60"/>
        <w:jc w:val="center"/>
      </w:pPr>
      <w:r>
        <w:rPr>
          <w:noProof/>
        </w:rPr>
        <w:lastRenderedPageBreak/>
        <w:drawing>
          <wp:inline distT="0" distB="0" distL="0" distR="0" wp14:anchorId="48AB4994" wp14:editId="7B652D6E">
            <wp:extent cx="5046980" cy="2411730"/>
            <wp:effectExtent l="0" t="0" r="1270" b="7620"/>
            <wp:docPr id="4584618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6980" cy="2411730"/>
                    </a:xfrm>
                    <a:prstGeom prst="rect">
                      <a:avLst/>
                    </a:prstGeom>
                    <a:noFill/>
                    <a:ln>
                      <a:noFill/>
                    </a:ln>
                  </pic:spPr>
                </pic:pic>
              </a:graphicData>
            </a:graphic>
          </wp:inline>
        </w:drawing>
      </w:r>
    </w:p>
    <w:p w:rsidR="00E73EBB" w:rsidRPr="006705E2" w:rsidRDefault="006705E2" w:rsidP="006705E2">
      <w:pPr>
        <w:pStyle w:val="Caption"/>
        <w:rPr>
          <w:lang w:val="vi-VN"/>
        </w:rPr>
      </w:pPr>
      <w:bookmarkStart w:id="94" w:name="_Toc232108594"/>
      <w:r>
        <w:t xml:space="preserve">Hình </w:t>
      </w:r>
      <w:fldSimple w:instr=" SEQ Hình \* ARABIC ">
        <w:r w:rsidR="00C27048">
          <w:rPr>
            <w:noProof/>
          </w:rPr>
          <w:t>7</w:t>
        </w:r>
      </w:fldSimple>
      <w:r w:rsidR="00E2127A">
        <w:rPr>
          <w:noProof/>
          <w:lang w:val="vi-VN"/>
        </w:rPr>
        <w:t>.</w:t>
      </w:r>
      <w:r w:rsidRPr="00591774">
        <w:rPr>
          <w:lang w:val="vi-VN"/>
        </w:rPr>
        <w:t>Trang Liên Hệ – Thông tin đại lý và form gửi tin nhắn</w:t>
      </w:r>
      <w:bookmarkEnd w:id="94"/>
    </w:p>
    <w:p w:rsidR="00E73EBB" w:rsidRDefault="00E73EBB" w:rsidP="00E73EBB">
      <w:pPr>
        <w:pStyle w:val="noidung"/>
      </w:pPr>
      <w:r>
        <w:rPr>
          <w:b/>
          <w:bCs/>
        </w:rPr>
        <w:t xml:space="preserve">Nhận xét: </w:t>
      </w:r>
      <w:r>
        <w:t>Layout trang liên hệ dùng CSS Grid với grid-template-columns: 1fr 1fr. Mỗi thẻ thông tin dùng class .contact-box với background: white, padding: 20px, border-radius: 15px, box-shadow tạo hiệu ứng nổi. Form liên hệ có id='contactForm', JavaScript bắt submit gọi alert() rồi this.reset() để xóa form. Bootstrap class form-control định kiểu tất cả input và textarea đồng nhất.</w:t>
      </w:r>
    </w:p>
    <w:p w:rsidR="006705E2" w:rsidRDefault="00E73EBB" w:rsidP="006705E2">
      <w:pPr>
        <w:keepNext/>
        <w:spacing w:before="120" w:after="60"/>
        <w:jc w:val="center"/>
      </w:pPr>
      <w:r>
        <w:rPr>
          <w:noProof/>
        </w:rPr>
        <w:drawing>
          <wp:inline distT="0" distB="0" distL="0" distR="0" wp14:anchorId="6E32803D" wp14:editId="7D6209CD">
            <wp:extent cx="5046980" cy="2375535"/>
            <wp:effectExtent l="0" t="0" r="1270" b="5715"/>
            <wp:docPr id="16765964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6980" cy="2375535"/>
                    </a:xfrm>
                    <a:prstGeom prst="rect">
                      <a:avLst/>
                    </a:prstGeom>
                    <a:noFill/>
                    <a:ln>
                      <a:noFill/>
                    </a:ln>
                  </pic:spPr>
                </pic:pic>
              </a:graphicData>
            </a:graphic>
          </wp:inline>
        </w:drawing>
      </w:r>
    </w:p>
    <w:p w:rsidR="00E73EBB" w:rsidRPr="006705E2" w:rsidRDefault="006705E2" w:rsidP="006705E2">
      <w:pPr>
        <w:pStyle w:val="Caption"/>
        <w:rPr>
          <w:lang w:val="vi-VN"/>
        </w:rPr>
      </w:pPr>
      <w:bookmarkStart w:id="95" w:name="_Toc232108595"/>
      <w:r>
        <w:t xml:space="preserve">Hình </w:t>
      </w:r>
      <w:fldSimple w:instr=" SEQ Hình \* ARABIC ">
        <w:r w:rsidR="00C27048">
          <w:rPr>
            <w:noProof/>
          </w:rPr>
          <w:t>8</w:t>
        </w:r>
      </w:fldSimple>
      <w:r w:rsidR="00E2127A">
        <w:rPr>
          <w:lang w:val="vi-VN"/>
        </w:rPr>
        <w:t>.</w:t>
      </w:r>
      <w:bookmarkStart w:id="96" w:name="_GoBack"/>
      <w:bookmarkEnd w:id="96"/>
      <w:r w:rsidRPr="00A72E4C">
        <w:rPr>
          <w:lang w:val="vi-VN"/>
        </w:rPr>
        <w:t>Trang Liên Hệ – Bản đồ Google Maps và CTA cuối trang</w:t>
      </w:r>
      <w:bookmarkEnd w:id="95"/>
    </w:p>
    <w:p w:rsidR="00E73EBB" w:rsidRDefault="00E73EBB" w:rsidP="00E73EBB">
      <w:pPr>
        <w:pStyle w:val="noidung"/>
        <w:rPr>
          <w:lang w:val="vi-VN"/>
        </w:rPr>
      </w:pPr>
      <w:r>
        <w:rPr>
          <w:b/>
          <w:bCs/>
        </w:rPr>
        <w:t xml:space="preserve">Nhận xét: </w:t>
      </w:r>
      <w:r>
        <w:t>Bản đồ Google Maps nhúng qua thẻ iframe với src từ maps.google.com, width 100% và border-radius: 15px. CTA cuối trang dùng class .img-bg với background-image trỏ file ảnh local, ::before overlay rgba(0,0,0,0.65) tạo lớp tối. Nút 'XEM SẢN PHẨM' dùng Bootstrap btn btn-warning rounded-pill tạo bo góc viên thuốc. Footer dùng bg-dark text-white với text-warning cho logo thương hiệu.</w:t>
      </w:r>
    </w:p>
    <w:p w:rsidR="00E73EBB" w:rsidRPr="00E73EBB" w:rsidRDefault="00E73EBB" w:rsidP="00E73EBB">
      <w:pPr>
        <w:pStyle w:val="Heading2"/>
        <w:rPr>
          <w:lang w:val="vi-VN"/>
        </w:rPr>
      </w:pPr>
      <w:bookmarkStart w:id="97" w:name="_Toc232108045"/>
      <w:r>
        <w:rPr>
          <w:lang w:val="vi-VN"/>
        </w:rPr>
        <w:lastRenderedPageBreak/>
        <w:t>Kiểm thử chức năng</w:t>
      </w:r>
      <w:bookmarkEnd w:id="97"/>
    </w:p>
    <w:p w:rsidR="00E73EBB" w:rsidRDefault="00E73EBB" w:rsidP="00C80003">
      <w:pPr>
        <w:pStyle w:val="Caption"/>
        <w:keepNext/>
        <w:spacing w:after="0" w:line="240" w:lineRule="auto"/>
      </w:pPr>
      <w:bookmarkStart w:id="98" w:name="_Toc232108724"/>
      <w:r>
        <w:t>Bả</w:t>
      </w:r>
      <w:r w:rsidR="00C80003">
        <w:t>ng 4</w:t>
      </w:r>
      <w:r w:rsidR="00C80003">
        <w:rPr>
          <w:lang w:val="vi-VN"/>
        </w:rPr>
        <w:t>.</w:t>
      </w:r>
      <w:fldSimple w:instr=" SEQ Bảng_4 \* ARABIC ">
        <w:r w:rsidR="00C27048">
          <w:rPr>
            <w:noProof/>
          </w:rPr>
          <w:t>1</w:t>
        </w:r>
      </w:fldSimple>
      <w:r>
        <w:rPr>
          <w:lang w:val="vi-VN"/>
        </w:rPr>
        <w:t xml:space="preserve"> </w:t>
      </w:r>
      <w:r w:rsidRPr="00807DD7">
        <w:t>Kết quả kiểm thử chức năng website Tiechs Store</w:t>
      </w:r>
      <w:bookmarkEnd w:id="98"/>
    </w:p>
    <w:tbl>
      <w:tblPr>
        <w:tblStyle w:val="TableGrid"/>
        <w:tblW w:w="9018" w:type="dxa"/>
        <w:tblLook w:val="04A0" w:firstRow="1" w:lastRow="0" w:firstColumn="1" w:lastColumn="0" w:noHBand="0" w:noVBand="1"/>
      </w:tblPr>
      <w:tblGrid>
        <w:gridCol w:w="670"/>
        <w:gridCol w:w="1895"/>
        <w:gridCol w:w="1784"/>
        <w:gridCol w:w="3319"/>
        <w:gridCol w:w="1350"/>
      </w:tblGrid>
      <w:tr w:rsidR="00E73EBB" w:rsidTr="00D31928">
        <w:tc>
          <w:tcPr>
            <w:tcW w:w="0" w:type="auto"/>
            <w:hideMark/>
          </w:tcPr>
          <w:p w:rsidR="00E73EBB" w:rsidRPr="00E73EBB" w:rsidRDefault="00E73EBB">
            <w:pPr>
              <w:spacing w:before="40" w:after="40" w:line="278" w:lineRule="auto"/>
              <w:jc w:val="center"/>
              <w:rPr>
                <w:b/>
                <w:color w:val="000000"/>
              </w:rPr>
            </w:pPr>
            <w:r w:rsidRPr="00E73EBB">
              <w:rPr>
                <w:b/>
                <w:color w:val="000000"/>
                <w:sz w:val="24"/>
                <w:szCs w:val="24"/>
              </w:rPr>
              <w:t>STT</w:t>
            </w:r>
          </w:p>
        </w:tc>
        <w:tc>
          <w:tcPr>
            <w:tcW w:w="0" w:type="auto"/>
            <w:hideMark/>
          </w:tcPr>
          <w:p w:rsidR="00E73EBB" w:rsidRPr="00E73EBB" w:rsidRDefault="00E73EBB">
            <w:pPr>
              <w:spacing w:before="40" w:after="40" w:line="278" w:lineRule="auto"/>
              <w:jc w:val="center"/>
              <w:rPr>
                <w:b/>
                <w:color w:val="000000"/>
              </w:rPr>
            </w:pPr>
            <w:r w:rsidRPr="00E73EBB">
              <w:rPr>
                <w:b/>
                <w:color w:val="000000"/>
                <w:sz w:val="24"/>
                <w:szCs w:val="24"/>
              </w:rPr>
              <w:t>Chức năng kiểm thử</w:t>
            </w:r>
          </w:p>
        </w:tc>
        <w:tc>
          <w:tcPr>
            <w:tcW w:w="0" w:type="auto"/>
            <w:hideMark/>
          </w:tcPr>
          <w:p w:rsidR="00E73EBB" w:rsidRPr="00E73EBB" w:rsidRDefault="00E73EBB">
            <w:pPr>
              <w:spacing w:before="40" w:after="40" w:line="278" w:lineRule="auto"/>
              <w:jc w:val="center"/>
              <w:rPr>
                <w:b/>
                <w:color w:val="000000"/>
              </w:rPr>
            </w:pPr>
            <w:r w:rsidRPr="00E73EBB">
              <w:rPr>
                <w:b/>
                <w:color w:val="000000"/>
                <w:sz w:val="24"/>
                <w:szCs w:val="24"/>
              </w:rPr>
              <w:t>Thao tác</w:t>
            </w:r>
          </w:p>
        </w:tc>
        <w:tc>
          <w:tcPr>
            <w:tcW w:w="3319" w:type="dxa"/>
            <w:hideMark/>
          </w:tcPr>
          <w:p w:rsidR="00E73EBB" w:rsidRPr="00E73EBB" w:rsidRDefault="00E73EBB">
            <w:pPr>
              <w:spacing w:before="40" w:after="40" w:line="278" w:lineRule="auto"/>
              <w:jc w:val="center"/>
              <w:rPr>
                <w:b/>
                <w:color w:val="000000"/>
              </w:rPr>
            </w:pPr>
            <w:r w:rsidRPr="00E73EBB">
              <w:rPr>
                <w:b/>
                <w:color w:val="000000"/>
                <w:sz w:val="24"/>
                <w:szCs w:val="24"/>
              </w:rPr>
              <w:t>Kết quả mong đợi</w:t>
            </w:r>
          </w:p>
        </w:tc>
        <w:tc>
          <w:tcPr>
            <w:tcW w:w="1350" w:type="dxa"/>
            <w:hideMark/>
          </w:tcPr>
          <w:p w:rsidR="00E73EBB" w:rsidRPr="00E73EBB" w:rsidRDefault="00E73EBB" w:rsidP="00C80003">
            <w:pPr>
              <w:spacing w:before="40" w:after="40" w:line="278" w:lineRule="auto"/>
              <w:jc w:val="center"/>
              <w:rPr>
                <w:b/>
                <w:color w:val="000000"/>
              </w:rPr>
            </w:pPr>
            <w:r w:rsidRPr="00E73EBB">
              <w:rPr>
                <w:b/>
                <w:color w:val="000000"/>
                <w:sz w:val="24"/>
                <w:szCs w:val="24"/>
              </w:rPr>
              <w:t>Thực tế</w:t>
            </w:r>
          </w:p>
        </w:tc>
      </w:tr>
      <w:tr w:rsidR="00E73EBB" w:rsidTr="00D31928">
        <w:tc>
          <w:tcPr>
            <w:tcW w:w="0" w:type="auto"/>
            <w:hideMark/>
          </w:tcPr>
          <w:p w:rsidR="00E73EBB" w:rsidRDefault="00E73EBB">
            <w:pPr>
              <w:spacing w:before="40" w:after="40" w:line="278" w:lineRule="auto"/>
              <w:rPr>
                <w:color w:val="000000"/>
              </w:rPr>
            </w:pPr>
            <w:r>
              <w:rPr>
                <w:color w:val="000000"/>
                <w:sz w:val="24"/>
                <w:szCs w:val="24"/>
              </w:rPr>
              <w:t>1</w:t>
            </w:r>
          </w:p>
        </w:tc>
        <w:tc>
          <w:tcPr>
            <w:tcW w:w="0" w:type="auto"/>
            <w:hideMark/>
          </w:tcPr>
          <w:p w:rsidR="00E73EBB" w:rsidRDefault="00E73EBB">
            <w:pPr>
              <w:spacing w:before="40" w:after="40" w:line="278" w:lineRule="auto"/>
              <w:rPr>
                <w:color w:val="000000"/>
              </w:rPr>
            </w:pPr>
            <w:r>
              <w:rPr>
                <w:color w:val="000000"/>
                <w:sz w:val="24"/>
                <w:szCs w:val="24"/>
              </w:rPr>
              <w:t>Điều hướng navbar</w:t>
            </w:r>
          </w:p>
        </w:tc>
        <w:tc>
          <w:tcPr>
            <w:tcW w:w="0" w:type="auto"/>
            <w:hideMark/>
          </w:tcPr>
          <w:p w:rsidR="00E73EBB" w:rsidRDefault="00E73EBB">
            <w:pPr>
              <w:spacing w:before="40" w:after="40" w:line="278" w:lineRule="auto"/>
              <w:rPr>
                <w:color w:val="000000"/>
              </w:rPr>
            </w:pPr>
            <w:r>
              <w:rPr>
                <w:color w:val="000000"/>
                <w:sz w:val="24"/>
                <w:szCs w:val="24"/>
              </w:rPr>
              <w:t>Click từng mục menu</w:t>
            </w:r>
          </w:p>
        </w:tc>
        <w:tc>
          <w:tcPr>
            <w:tcW w:w="3319" w:type="dxa"/>
            <w:hideMark/>
          </w:tcPr>
          <w:p w:rsidR="00E73EBB" w:rsidRDefault="00E73EBB">
            <w:pPr>
              <w:spacing w:before="40" w:after="40" w:line="278" w:lineRule="auto"/>
              <w:rPr>
                <w:color w:val="000000"/>
              </w:rPr>
            </w:pPr>
            <w:r>
              <w:rPr>
                <w:color w:val="000000"/>
                <w:sz w:val="24"/>
                <w:szCs w:val="24"/>
              </w:rPr>
              <w:t>Chuyển đúng trang</w:t>
            </w:r>
          </w:p>
        </w:tc>
        <w:tc>
          <w:tcPr>
            <w:tcW w:w="1350" w:type="dxa"/>
            <w:hideMark/>
          </w:tcPr>
          <w:p w:rsidR="00E73EBB" w:rsidRDefault="00E73EBB" w:rsidP="00C80003">
            <w:pPr>
              <w:spacing w:before="40" w:after="40" w:line="278" w:lineRule="auto"/>
              <w:jc w:val="center"/>
              <w:rPr>
                <w:color w:val="000000"/>
              </w:rPr>
            </w:pPr>
            <w:r>
              <w:rPr>
                <w:rFonts w:ascii="Segoe UI Symbol" w:hAnsi="Segoe UI Symbol" w:cs="Segoe UI Symbol"/>
                <w:color w:val="000000"/>
                <w:sz w:val="24"/>
                <w:szCs w:val="24"/>
              </w:rPr>
              <w:t>✓</w:t>
            </w:r>
            <w:r>
              <w:rPr>
                <w:color w:val="000000"/>
                <w:sz w:val="24"/>
                <w:szCs w:val="24"/>
              </w:rPr>
              <w:t xml:space="preserve"> Đạt</w:t>
            </w:r>
          </w:p>
        </w:tc>
      </w:tr>
      <w:tr w:rsidR="00E73EBB" w:rsidTr="00D31928">
        <w:tc>
          <w:tcPr>
            <w:tcW w:w="0" w:type="auto"/>
            <w:hideMark/>
          </w:tcPr>
          <w:p w:rsidR="00E73EBB" w:rsidRDefault="00E73EBB">
            <w:pPr>
              <w:spacing w:before="40" w:after="40" w:line="278" w:lineRule="auto"/>
              <w:rPr>
                <w:color w:val="000000"/>
              </w:rPr>
            </w:pPr>
            <w:r>
              <w:rPr>
                <w:color w:val="000000"/>
                <w:sz w:val="24"/>
                <w:szCs w:val="24"/>
              </w:rPr>
              <w:t>2</w:t>
            </w:r>
          </w:p>
        </w:tc>
        <w:tc>
          <w:tcPr>
            <w:tcW w:w="0" w:type="auto"/>
            <w:hideMark/>
          </w:tcPr>
          <w:p w:rsidR="00E73EBB" w:rsidRDefault="00E73EBB">
            <w:pPr>
              <w:spacing w:before="40" w:after="40" w:line="278" w:lineRule="auto"/>
              <w:rPr>
                <w:color w:val="000000"/>
              </w:rPr>
            </w:pPr>
            <w:r>
              <w:rPr>
                <w:color w:val="000000"/>
                <w:sz w:val="24"/>
                <w:szCs w:val="24"/>
              </w:rPr>
              <w:t>Navbar responsive</w:t>
            </w:r>
          </w:p>
        </w:tc>
        <w:tc>
          <w:tcPr>
            <w:tcW w:w="0" w:type="auto"/>
            <w:hideMark/>
          </w:tcPr>
          <w:p w:rsidR="00E73EBB" w:rsidRDefault="00E73EBB">
            <w:pPr>
              <w:spacing w:before="40" w:after="40" w:line="278" w:lineRule="auto"/>
              <w:rPr>
                <w:color w:val="000000"/>
              </w:rPr>
            </w:pPr>
            <w:r>
              <w:rPr>
                <w:color w:val="000000"/>
                <w:sz w:val="24"/>
                <w:szCs w:val="24"/>
              </w:rPr>
              <w:t>Thu nhỏ &lt;992px</w:t>
            </w:r>
          </w:p>
        </w:tc>
        <w:tc>
          <w:tcPr>
            <w:tcW w:w="3319" w:type="dxa"/>
            <w:hideMark/>
          </w:tcPr>
          <w:p w:rsidR="00E73EBB" w:rsidRDefault="00E73EBB">
            <w:pPr>
              <w:spacing w:before="40" w:after="40" w:line="278" w:lineRule="auto"/>
              <w:rPr>
                <w:color w:val="000000"/>
              </w:rPr>
            </w:pPr>
            <w:r>
              <w:rPr>
                <w:color w:val="000000"/>
                <w:sz w:val="24"/>
                <w:szCs w:val="24"/>
              </w:rPr>
              <w:t>Hiện nút hamburger, click toggle menu</w:t>
            </w:r>
          </w:p>
        </w:tc>
        <w:tc>
          <w:tcPr>
            <w:tcW w:w="1350" w:type="dxa"/>
            <w:hideMark/>
          </w:tcPr>
          <w:p w:rsidR="00E73EBB" w:rsidRDefault="00E73EBB" w:rsidP="00C80003">
            <w:pPr>
              <w:spacing w:before="40" w:after="40" w:line="278" w:lineRule="auto"/>
              <w:jc w:val="center"/>
              <w:rPr>
                <w:color w:val="000000"/>
              </w:rPr>
            </w:pPr>
            <w:r>
              <w:rPr>
                <w:rFonts w:ascii="Segoe UI Symbol" w:hAnsi="Segoe UI Symbol" w:cs="Segoe UI Symbol"/>
                <w:color w:val="000000"/>
                <w:sz w:val="24"/>
                <w:szCs w:val="24"/>
              </w:rPr>
              <w:t>✓</w:t>
            </w:r>
            <w:r>
              <w:rPr>
                <w:color w:val="000000"/>
                <w:sz w:val="24"/>
                <w:szCs w:val="24"/>
              </w:rPr>
              <w:t xml:space="preserve"> Đạt</w:t>
            </w:r>
          </w:p>
        </w:tc>
      </w:tr>
      <w:tr w:rsidR="00E73EBB" w:rsidTr="00D31928">
        <w:tc>
          <w:tcPr>
            <w:tcW w:w="0" w:type="auto"/>
            <w:hideMark/>
          </w:tcPr>
          <w:p w:rsidR="00E73EBB" w:rsidRDefault="00E73EBB">
            <w:pPr>
              <w:spacing w:before="40" w:after="40" w:line="278" w:lineRule="auto"/>
              <w:rPr>
                <w:color w:val="000000"/>
              </w:rPr>
            </w:pPr>
            <w:r>
              <w:rPr>
                <w:color w:val="000000"/>
                <w:sz w:val="24"/>
                <w:szCs w:val="24"/>
              </w:rPr>
              <w:t>3</w:t>
            </w:r>
          </w:p>
        </w:tc>
        <w:tc>
          <w:tcPr>
            <w:tcW w:w="0" w:type="auto"/>
            <w:hideMark/>
          </w:tcPr>
          <w:p w:rsidR="00E73EBB" w:rsidRDefault="00E73EBB">
            <w:pPr>
              <w:spacing w:before="40" w:after="40" w:line="278" w:lineRule="auto"/>
              <w:rPr>
                <w:color w:val="000000"/>
              </w:rPr>
            </w:pPr>
            <w:r>
              <w:rPr>
                <w:color w:val="000000"/>
                <w:sz w:val="24"/>
                <w:szCs w:val="24"/>
              </w:rPr>
              <w:t>Tìm kiếm sản phẩm</w:t>
            </w:r>
          </w:p>
        </w:tc>
        <w:tc>
          <w:tcPr>
            <w:tcW w:w="0" w:type="auto"/>
            <w:hideMark/>
          </w:tcPr>
          <w:p w:rsidR="00E73EBB" w:rsidRDefault="00E73EBB">
            <w:pPr>
              <w:spacing w:before="40" w:after="40" w:line="278" w:lineRule="auto"/>
              <w:rPr>
                <w:color w:val="000000"/>
              </w:rPr>
            </w:pPr>
            <w:r>
              <w:rPr>
                <w:color w:val="000000"/>
                <w:sz w:val="24"/>
                <w:szCs w:val="24"/>
              </w:rPr>
              <w:t>Gõ "Dior" vào ô search</w:t>
            </w:r>
          </w:p>
        </w:tc>
        <w:tc>
          <w:tcPr>
            <w:tcW w:w="3319" w:type="dxa"/>
            <w:hideMark/>
          </w:tcPr>
          <w:p w:rsidR="00E73EBB" w:rsidRDefault="00E73EBB">
            <w:pPr>
              <w:spacing w:before="40" w:after="40" w:line="278" w:lineRule="auto"/>
              <w:rPr>
                <w:color w:val="000000"/>
              </w:rPr>
            </w:pPr>
            <w:r>
              <w:rPr>
                <w:color w:val="000000"/>
                <w:sz w:val="24"/>
                <w:szCs w:val="24"/>
              </w:rPr>
              <w:t>Chỉ hiển thị LD05</w:t>
            </w:r>
          </w:p>
        </w:tc>
        <w:tc>
          <w:tcPr>
            <w:tcW w:w="1350" w:type="dxa"/>
            <w:hideMark/>
          </w:tcPr>
          <w:p w:rsidR="00E73EBB" w:rsidRDefault="00E73EBB" w:rsidP="00C80003">
            <w:pPr>
              <w:spacing w:before="40" w:after="40" w:line="278" w:lineRule="auto"/>
              <w:jc w:val="center"/>
              <w:rPr>
                <w:color w:val="000000"/>
              </w:rPr>
            </w:pPr>
            <w:r>
              <w:rPr>
                <w:rFonts w:ascii="Segoe UI Symbol" w:hAnsi="Segoe UI Symbol" w:cs="Segoe UI Symbol"/>
                <w:color w:val="000000"/>
                <w:sz w:val="24"/>
                <w:szCs w:val="24"/>
              </w:rPr>
              <w:t>✓</w:t>
            </w:r>
            <w:r>
              <w:rPr>
                <w:color w:val="000000"/>
                <w:sz w:val="24"/>
                <w:szCs w:val="24"/>
              </w:rPr>
              <w:t xml:space="preserve"> Đạt</w:t>
            </w:r>
          </w:p>
        </w:tc>
      </w:tr>
      <w:tr w:rsidR="00E73EBB" w:rsidTr="00D31928">
        <w:tc>
          <w:tcPr>
            <w:tcW w:w="0" w:type="auto"/>
            <w:hideMark/>
          </w:tcPr>
          <w:p w:rsidR="00E73EBB" w:rsidRDefault="00E73EBB">
            <w:pPr>
              <w:spacing w:before="40" w:after="40" w:line="278" w:lineRule="auto"/>
              <w:rPr>
                <w:color w:val="000000"/>
              </w:rPr>
            </w:pPr>
            <w:r>
              <w:rPr>
                <w:color w:val="000000"/>
                <w:sz w:val="24"/>
                <w:szCs w:val="24"/>
              </w:rPr>
              <w:t>4</w:t>
            </w:r>
          </w:p>
        </w:tc>
        <w:tc>
          <w:tcPr>
            <w:tcW w:w="0" w:type="auto"/>
            <w:hideMark/>
          </w:tcPr>
          <w:p w:rsidR="00E73EBB" w:rsidRDefault="00E73EBB">
            <w:pPr>
              <w:spacing w:before="40" w:after="40" w:line="278" w:lineRule="auto"/>
              <w:rPr>
                <w:color w:val="000000"/>
              </w:rPr>
            </w:pPr>
            <w:r>
              <w:rPr>
                <w:color w:val="000000"/>
                <w:sz w:val="24"/>
                <w:szCs w:val="24"/>
              </w:rPr>
              <w:t>Tìm kiếm không có kết quả</w:t>
            </w:r>
          </w:p>
        </w:tc>
        <w:tc>
          <w:tcPr>
            <w:tcW w:w="0" w:type="auto"/>
            <w:hideMark/>
          </w:tcPr>
          <w:p w:rsidR="00E73EBB" w:rsidRDefault="00E73EBB">
            <w:pPr>
              <w:spacing w:before="40" w:after="40" w:line="278" w:lineRule="auto"/>
              <w:rPr>
                <w:color w:val="000000"/>
              </w:rPr>
            </w:pPr>
            <w:r>
              <w:rPr>
                <w:color w:val="000000"/>
                <w:sz w:val="24"/>
                <w:szCs w:val="24"/>
              </w:rPr>
              <w:t>Gõ "xyz"</w:t>
            </w:r>
          </w:p>
        </w:tc>
        <w:tc>
          <w:tcPr>
            <w:tcW w:w="3319" w:type="dxa"/>
            <w:hideMark/>
          </w:tcPr>
          <w:p w:rsidR="00E73EBB" w:rsidRDefault="00E73EBB">
            <w:pPr>
              <w:spacing w:before="40" w:after="40" w:line="278" w:lineRule="auto"/>
              <w:rPr>
                <w:color w:val="000000"/>
              </w:rPr>
            </w:pPr>
            <w:r>
              <w:rPr>
                <w:color w:val="000000"/>
                <w:sz w:val="24"/>
                <w:szCs w:val="24"/>
              </w:rPr>
              <w:t>Tất cả thẻ ẩn</w:t>
            </w:r>
          </w:p>
        </w:tc>
        <w:tc>
          <w:tcPr>
            <w:tcW w:w="1350" w:type="dxa"/>
            <w:hideMark/>
          </w:tcPr>
          <w:p w:rsidR="00E73EBB" w:rsidRDefault="00E73EBB" w:rsidP="00C80003">
            <w:pPr>
              <w:spacing w:before="40" w:after="40" w:line="278" w:lineRule="auto"/>
              <w:jc w:val="center"/>
              <w:rPr>
                <w:color w:val="000000"/>
              </w:rPr>
            </w:pPr>
            <w:r>
              <w:rPr>
                <w:rFonts w:ascii="Segoe UI Symbol" w:hAnsi="Segoe UI Symbol" w:cs="Segoe UI Symbol"/>
                <w:color w:val="000000"/>
                <w:sz w:val="24"/>
                <w:szCs w:val="24"/>
              </w:rPr>
              <w:t>✓</w:t>
            </w:r>
            <w:r>
              <w:rPr>
                <w:color w:val="000000"/>
                <w:sz w:val="24"/>
                <w:szCs w:val="24"/>
              </w:rPr>
              <w:t xml:space="preserve"> Đạt</w:t>
            </w:r>
          </w:p>
        </w:tc>
      </w:tr>
      <w:tr w:rsidR="00E73EBB" w:rsidTr="00D31928">
        <w:tc>
          <w:tcPr>
            <w:tcW w:w="0" w:type="auto"/>
            <w:hideMark/>
          </w:tcPr>
          <w:p w:rsidR="00E73EBB" w:rsidRDefault="00E73EBB">
            <w:pPr>
              <w:spacing w:before="40" w:after="40" w:line="278" w:lineRule="auto"/>
              <w:rPr>
                <w:color w:val="000000"/>
              </w:rPr>
            </w:pPr>
            <w:r>
              <w:rPr>
                <w:color w:val="000000"/>
                <w:sz w:val="24"/>
                <w:szCs w:val="24"/>
              </w:rPr>
              <w:t>5</w:t>
            </w:r>
          </w:p>
        </w:tc>
        <w:tc>
          <w:tcPr>
            <w:tcW w:w="0" w:type="auto"/>
            <w:hideMark/>
          </w:tcPr>
          <w:p w:rsidR="00E73EBB" w:rsidRDefault="00E73EBB">
            <w:pPr>
              <w:spacing w:before="40" w:after="40" w:line="278" w:lineRule="auto"/>
              <w:rPr>
                <w:color w:val="000000"/>
              </w:rPr>
            </w:pPr>
            <w:r>
              <w:rPr>
                <w:color w:val="000000"/>
                <w:sz w:val="24"/>
                <w:szCs w:val="24"/>
              </w:rPr>
              <w:t>Xem chi tiết LD22</w:t>
            </w:r>
          </w:p>
        </w:tc>
        <w:tc>
          <w:tcPr>
            <w:tcW w:w="0" w:type="auto"/>
            <w:hideMark/>
          </w:tcPr>
          <w:p w:rsidR="00E73EBB" w:rsidRDefault="00E73EBB">
            <w:pPr>
              <w:spacing w:before="40" w:after="40" w:line="278" w:lineRule="auto"/>
              <w:rPr>
                <w:color w:val="000000"/>
              </w:rPr>
            </w:pPr>
            <w:r>
              <w:rPr>
                <w:color w:val="000000"/>
                <w:sz w:val="24"/>
                <w:szCs w:val="24"/>
              </w:rPr>
              <w:t>Click "Xem Chi Tiết" LD22</w:t>
            </w:r>
          </w:p>
        </w:tc>
        <w:tc>
          <w:tcPr>
            <w:tcW w:w="3319" w:type="dxa"/>
            <w:hideMark/>
          </w:tcPr>
          <w:p w:rsidR="00E73EBB" w:rsidRDefault="00E73EBB">
            <w:pPr>
              <w:spacing w:before="40" w:after="40" w:line="278" w:lineRule="auto"/>
              <w:rPr>
                <w:color w:val="000000"/>
              </w:rPr>
            </w:pPr>
            <w:r>
              <w:rPr>
                <w:color w:val="000000"/>
                <w:sz w:val="24"/>
                <w:szCs w:val="24"/>
              </w:rPr>
              <w:t>Trang hiển thị đúng thông tin LD22</w:t>
            </w:r>
          </w:p>
        </w:tc>
        <w:tc>
          <w:tcPr>
            <w:tcW w:w="1350" w:type="dxa"/>
            <w:hideMark/>
          </w:tcPr>
          <w:p w:rsidR="00E73EBB" w:rsidRDefault="00E73EBB" w:rsidP="00C80003">
            <w:pPr>
              <w:spacing w:before="40" w:after="40" w:line="278" w:lineRule="auto"/>
              <w:jc w:val="center"/>
              <w:rPr>
                <w:color w:val="000000"/>
              </w:rPr>
            </w:pPr>
            <w:r>
              <w:rPr>
                <w:rFonts w:ascii="Segoe UI Symbol" w:hAnsi="Segoe UI Symbol" w:cs="Segoe UI Symbol"/>
                <w:color w:val="000000"/>
                <w:sz w:val="24"/>
                <w:szCs w:val="24"/>
              </w:rPr>
              <w:t>✓</w:t>
            </w:r>
            <w:r>
              <w:rPr>
                <w:color w:val="000000"/>
                <w:sz w:val="24"/>
                <w:szCs w:val="24"/>
              </w:rPr>
              <w:t xml:space="preserve"> Đạt</w:t>
            </w:r>
          </w:p>
        </w:tc>
      </w:tr>
      <w:tr w:rsidR="00E73EBB" w:rsidTr="00D31928">
        <w:tc>
          <w:tcPr>
            <w:tcW w:w="0" w:type="auto"/>
            <w:hideMark/>
          </w:tcPr>
          <w:p w:rsidR="00E73EBB" w:rsidRDefault="00E73EBB">
            <w:pPr>
              <w:spacing w:before="40" w:after="40" w:line="278" w:lineRule="auto"/>
              <w:rPr>
                <w:color w:val="000000"/>
              </w:rPr>
            </w:pPr>
            <w:r>
              <w:rPr>
                <w:color w:val="000000"/>
                <w:sz w:val="24"/>
                <w:szCs w:val="24"/>
              </w:rPr>
              <w:t>6</w:t>
            </w:r>
          </w:p>
        </w:tc>
        <w:tc>
          <w:tcPr>
            <w:tcW w:w="0" w:type="auto"/>
            <w:hideMark/>
          </w:tcPr>
          <w:p w:rsidR="00E73EBB" w:rsidRDefault="00E73EBB">
            <w:pPr>
              <w:spacing w:before="40" w:after="40" w:line="278" w:lineRule="auto"/>
              <w:rPr>
                <w:color w:val="000000"/>
              </w:rPr>
            </w:pPr>
            <w:r>
              <w:rPr>
                <w:color w:val="000000"/>
                <w:sz w:val="24"/>
                <w:szCs w:val="24"/>
              </w:rPr>
              <w:t>Form đặt hàng – validation</w:t>
            </w:r>
          </w:p>
        </w:tc>
        <w:tc>
          <w:tcPr>
            <w:tcW w:w="0" w:type="auto"/>
            <w:hideMark/>
          </w:tcPr>
          <w:p w:rsidR="00E73EBB" w:rsidRDefault="00E73EBB">
            <w:pPr>
              <w:spacing w:before="40" w:after="40" w:line="278" w:lineRule="auto"/>
              <w:rPr>
                <w:color w:val="000000"/>
              </w:rPr>
            </w:pPr>
            <w:r>
              <w:rPr>
                <w:color w:val="000000"/>
                <w:sz w:val="24"/>
                <w:szCs w:val="24"/>
              </w:rPr>
              <w:t>Submit form trống</w:t>
            </w:r>
          </w:p>
        </w:tc>
        <w:tc>
          <w:tcPr>
            <w:tcW w:w="3319" w:type="dxa"/>
            <w:hideMark/>
          </w:tcPr>
          <w:p w:rsidR="00E73EBB" w:rsidRDefault="00E73EBB">
            <w:pPr>
              <w:spacing w:before="40" w:after="40" w:line="278" w:lineRule="auto"/>
              <w:rPr>
                <w:color w:val="000000"/>
              </w:rPr>
            </w:pPr>
            <w:r>
              <w:rPr>
                <w:color w:val="000000"/>
                <w:sz w:val="24"/>
                <w:szCs w:val="24"/>
              </w:rPr>
              <w:t>Hiện thông báo trường bắt buộc</w:t>
            </w:r>
          </w:p>
        </w:tc>
        <w:tc>
          <w:tcPr>
            <w:tcW w:w="1350" w:type="dxa"/>
            <w:hideMark/>
          </w:tcPr>
          <w:p w:rsidR="00E73EBB" w:rsidRDefault="00E73EBB" w:rsidP="00C80003">
            <w:pPr>
              <w:spacing w:before="40" w:after="40" w:line="278" w:lineRule="auto"/>
              <w:jc w:val="center"/>
              <w:rPr>
                <w:color w:val="000000"/>
              </w:rPr>
            </w:pPr>
            <w:r>
              <w:rPr>
                <w:rFonts w:ascii="Segoe UI Symbol" w:hAnsi="Segoe UI Symbol" w:cs="Segoe UI Symbol"/>
                <w:color w:val="000000"/>
                <w:sz w:val="24"/>
                <w:szCs w:val="24"/>
              </w:rPr>
              <w:t>✓</w:t>
            </w:r>
            <w:r>
              <w:rPr>
                <w:color w:val="000000"/>
                <w:sz w:val="24"/>
                <w:szCs w:val="24"/>
              </w:rPr>
              <w:t xml:space="preserve"> Đạt</w:t>
            </w:r>
          </w:p>
        </w:tc>
      </w:tr>
      <w:tr w:rsidR="00E73EBB" w:rsidTr="00D31928">
        <w:tc>
          <w:tcPr>
            <w:tcW w:w="0" w:type="auto"/>
            <w:hideMark/>
          </w:tcPr>
          <w:p w:rsidR="00E73EBB" w:rsidRDefault="00E73EBB">
            <w:pPr>
              <w:spacing w:before="40" w:after="40" w:line="278" w:lineRule="auto"/>
              <w:rPr>
                <w:color w:val="000000"/>
              </w:rPr>
            </w:pPr>
            <w:r>
              <w:rPr>
                <w:color w:val="000000"/>
                <w:sz w:val="24"/>
                <w:szCs w:val="24"/>
              </w:rPr>
              <w:t>7</w:t>
            </w:r>
          </w:p>
        </w:tc>
        <w:tc>
          <w:tcPr>
            <w:tcW w:w="0" w:type="auto"/>
            <w:hideMark/>
          </w:tcPr>
          <w:p w:rsidR="00E73EBB" w:rsidRDefault="00E73EBB">
            <w:pPr>
              <w:spacing w:before="40" w:after="40" w:line="278" w:lineRule="auto"/>
              <w:rPr>
                <w:color w:val="000000"/>
              </w:rPr>
            </w:pPr>
            <w:r>
              <w:rPr>
                <w:color w:val="000000"/>
                <w:sz w:val="24"/>
                <w:szCs w:val="24"/>
              </w:rPr>
              <w:t>Form đặt hàng – submit</w:t>
            </w:r>
          </w:p>
        </w:tc>
        <w:tc>
          <w:tcPr>
            <w:tcW w:w="0" w:type="auto"/>
            <w:hideMark/>
          </w:tcPr>
          <w:p w:rsidR="00E73EBB" w:rsidRDefault="00E73EBB">
            <w:pPr>
              <w:spacing w:before="40" w:after="40" w:line="278" w:lineRule="auto"/>
              <w:rPr>
                <w:color w:val="000000"/>
              </w:rPr>
            </w:pPr>
            <w:r>
              <w:rPr>
                <w:color w:val="000000"/>
                <w:sz w:val="24"/>
                <w:szCs w:val="24"/>
              </w:rPr>
              <w:t>Điền đủ thông tin, submit</w:t>
            </w:r>
          </w:p>
        </w:tc>
        <w:tc>
          <w:tcPr>
            <w:tcW w:w="3319" w:type="dxa"/>
            <w:hideMark/>
          </w:tcPr>
          <w:p w:rsidR="00E73EBB" w:rsidRDefault="00E73EBB">
            <w:pPr>
              <w:spacing w:before="40" w:after="40" w:line="278" w:lineRule="auto"/>
              <w:rPr>
                <w:color w:val="000000"/>
              </w:rPr>
            </w:pPr>
            <w:r>
              <w:rPr>
                <w:color w:val="000000"/>
                <w:sz w:val="24"/>
                <w:szCs w:val="24"/>
              </w:rPr>
              <w:t>Popup xác nhận xuất hiện</w:t>
            </w:r>
          </w:p>
        </w:tc>
        <w:tc>
          <w:tcPr>
            <w:tcW w:w="1350" w:type="dxa"/>
            <w:hideMark/>
          </w:tcPr>
          <w:p w:rsidR="00E73EBB" w:rsidRDefault="00E73EBB" w:rsidP="00C80003">
            <w:pPr>
              <w:spacing w:before="40" w:after="40" w:line="278" w:lineRule="auto"/>
              <w:jc w:val="center"/>
              <w:rPr>
                <w:color w:val="000000"/>
              </w:rPr>
            </w:pPr>
            <w:r>
              <w:rPr>
                <w:rFonts w:ascii="Segoe UI Symbol" w:hAnsi="Segoe UI Symbol" w:cs="Segoe UI Symbol"/>
                <w:color w:val="000000"/>
                <w:sz w:val="24"/>
                <w:szCs w:val="24"/>
              </w:rPr>
              <w:t>✓</w:t>
            </w:r>
            <w:r>
              <w:rPr>
                <w:color w:val="000000"/>
                <w:sz w:val="24"/>
                <w:szCs w:val="24"/>
              </w:rPr>
              <w:t xml:space="preserve"> Đạt</w:t>
            </w:r>
          </w:p>
        </w:tc>
      </w:tr>
      <w:tr w:rsidR="00E73EBB" w:rsidTr="00D31928">
        <w:tc>
          <w:tcPr>
            <w:tcW w:w="0" w:type="auto"/>
            <w:hideMark/>
          </w:tcPr>
          <w:p w:rsidR="00E73EBB" w:rsidRDefault="00E73EBB">
            <w:pPr>
              <w:spacing w:before="40" w:after="40" w:line="278" w:lineRule="auto"/>
              <w:rPr>
                <w:color w:val="000000"/>
              </w:rPr>
            </w:pPr>
            <w:r>
              <w:rPr>
                <w:color w:val="000000"/>
                <w:sz w:val="24"/>
                <w:szCs w:val="24"/>
              </w:rPr>
              <w:t>8</w:t>
            </w:r>
          </w:p>
        </w:tc>
        <w:tc>
          <w:tcPr>
            <w:tcW w:w="0" w:type="auto"/>
            <w:hideMark/>
          </w:tcPr>
          <w:p w:rsidR="00E73EBB" w:rsidRDefault="00E73EBB">
            <w:pPr>
              <w:spacing w:before="40" w:after="40" w:line="278" w:lineRule="auto"/>
              <w:rPr>
                <w:color w:val="000000"/>
              </w:rPr>
            </w:pPr>
            <w:r>
              <w:rPr>
                <w:color w:val="000000"/>
                <w:sz w:val="24"/>
                <w:szCs w:val="24"/>
              </w:rPr>
              <w:t>Đóng popup</w:t>
            </w:r>
          </w:p>
        </w:tc>
        <w:tc>
          <w:tcPr>
            <w:tcW w:w="0" w:type="auto"/>
            <w:hideMark/>
          </w:tcPr>
          <w:p w:rsidR="00E73EBB" w:rsidRDefault="00E73EBB">
            <w:pPr>
              <w:spacing w:before="40" w:after="40" w:line="278" w:lineRule="auto"/>
              <w:rPr>
                <w:color w:val="000000"/>
              </w:rPr>
            </w:pPr>
            <w:r>
              <w:rPr>
                <w:color w:val="000000"/>
                <w:sz w:val="24"/>
                <w:szCs w:val="24"/>
              </w:rPr>
              <w:t>Click nút "Đóng"</w:t>
            </w:r>
          </w:p>
        </w:tc>
        <w:tc>
          <w:tcPr>
            <w:tcW w:w="3319" w:type="dxa"/>
            <w:hideMark/>
          </w:tcPr>
          <w:p w:rsidR="00E73EBB" w:rsidRDefault="00E73EBB">
            <w:pPr>
              <w:spacing w:before="40" w:after="40" w:line="278" w:lineRule="auto"/>
              <w:rPr>
                <w:color w:val="000000"/>
              </w:rPr>
            </w:pPr>
            <w:r>
              <w:rPr>
                <w:color w:val="000000"/>
                <w:sz w:val="24"/>
                <w:szCs w:val="24"/>
              </w:rPr>
              <w:t>Popup biến mất</w:t>
            </w:r>
          </w:p>
        </w:tc>
        <w:tc>
          <w:tcPr>
            <w:tcW w:w="1350" w:type="dxa"/>
            <w:hideMark/>
          </w:tcPr>
          <w:p w:rsidR="00E73EBB" w:rsidRDefault="00E73EBB" w:rsidP="00C80003">
            <w:pPr>
              <w:spacing w:before="40" w:after="40" w:line="278" w:lineRule="auto"/>
              <w:jc w:val="center"/>
              <w:rPr>
                <w:color w:val="000000"/>
              </w:rPr>
            </w:pPr>
            <w:r>
              <w:rPr>
                <w:rFonts w:ascii="Segoe UI Symbol" w:hAnsi="Segoe UI Symbol" w:cs="Segoe UI Symbol"/>
                <w:color w:val="000000"/>
                <w:sz w:val="24"/>
                <w:szCs w:val="24"/>
              </w:rPr>
              <w:t>✓</w:t>
            </w:r>
            <w:r>
              <w:rPr>
                <w:color w:val="000000"/>
                <w:sz w:val="24"/>
                <w:szCs w:val="24"/>
              </w:rPr>
              <w:t xml:space="preserve"> Đạt</w:t>
            </w:r>
          </w:p>
        </w:tc>
      </w:tr>
      <w:tr w:rsidR="00E73EBB" w:rsidTr="00D31928">
        <w:tc>
          <w:tcPr>
            <w:tcW w:w="0" w:type="auto"/>
            <w:hideMark/>
          </w:tcPr>
          <w:p w:rsidR="00E73EBB" w:rsidRDefault="00E73EBB">
            <w:pPr>
              <w:spacing w:before="40" w:after="40" w:line="278" w:lineRule="auto"/>
              <w:rPr>
                <w:color w:val="000000"/>
              </w:rPr>
            </w:pPr>
            <w:r>
              <w:rPr>
                <w:color w:val="000000"/>
                <w:sz w:val="24"/>
                <w:szCs w:val="24"/>
              </w:rPr>
              <w:t>9</w:t>
            </w:r>
          </w:p>
        </w:tc>
        <w:tc>
          <w:tcPr>
            <w:tcW w:w="0" w:type="auto"/>
            <w:hideMark/>
          </w:tcPr>
          <w:p w:rsidR="00E73EBB" w:rsidRDefault="00E73EBB">
            <w:pPr>
              <w:spacing w:before="40" w:after="40" w:line="278" w:lineRule="auto"/>
              <w:rPr>
                <w:color w:val="000000"/>
              </w:rPr>
            </w:pPr>
            <w:r>
              <w:rPr>
                <w:color w:val="000000"/>
                <w:sz w:val="24"/>
                <w:szCs w:val="24"/>
              </w:rPr>
              <w:t>Form liên hệ</w:t>
            </w:r>
          </w:p>
        </w:tc>
        <w:tc>
          <w:tcPr>
            <w:tcW w:w="0" w:type="auto"/>
            <w:hideMark/>
          </w:tcPr>
          <w:p w:rsidR="00E73EBB" w:rsidRDefault="00E73EBB">
            <w:pPr>
              <w:spacing w:before="40" w:after="40" w:line="278" w:lineRule="auto"/>
              <w:rPr>
                <w:color w:val="000000"/>
              </w:rPr>
            </w:pPr>
            <w:r>
              <w:rPr>
                <w:color w:val="000000"/>
                <w:sz w:val="24"/>
                <w:szCs w:val="24"/>
              </w:rPr>
              <w:t>Điền và submit</w:t>
            </w:r>
          </w:p>
        </w:tc>
        <w:tc>
          <w:tcPr>
            <w:tcW w:w="3319" w:type="dxa"/>
            <w:hideMark/>
          </w:tcPr>
          <w:p w:rsidR="00E73EBB" w:rsidRDefault="00E73EBB">
            <w:pPr>
              <w:spacing w:before="40" w:after="40" w:line="278" w:lineRule="auto"/>
              <w:rPr>
                <w:color w:val="000000"/>
              </w:rPr>
            </w:pPr>
            <w:r>
              <w:rPr>
                <w:color w:val="000000"/>
                <w:sz w:val="24"/>
                <w:szCs w:val="24"/>
              </w:rPr>
              <w:t>Alert cảm ơn + form reset</w:t>
            </w:r>
          </w:p>
        </w:tc>
        <w:tc>
          <w:tcPr>
            <w:tcW w:w="1350" w:type="dxa"/>
            <w:hideMark/>
          </w:tcPr>
          <w:p w:rsidR="00E73EBB" w:rsidRDefault="00E73EBB" w:rsidP="00C80003">
            <w:pPr>
              <w:spacing w:before="40" w:after="40" w:line="278" w:lineRule="auto"/>
              <w:jc w:val="center"/>
              <w:rPr>
                <w:color w:val="000000"/>
              </w:rPr>
            </w:pPr>
            <w:r>
              <w:rPr>
                <w:rFonts w:ascii="Segoe UI Symbol" w:hAnsi="Segoe UI Symbol" w:cs="Segoe UI Symbol"/>
                <w:color w:val="000000"/>
                <w:sz w:val="24"/>
                <w:szCs w:val="24"/>
              </w:rPr>
              <w:t>✓</w:t>
            </w:r>
            <w:r>
              <w:rPr>
                <w:color w:val="000000"/>
                <w:sz w:val="24"/>
                <w:szCs w:val="24"/>
              </w:rPr>
              <w:t xml:space="preserve"> Đạt</w:t>
            </w:r>
          </w:p>
        </w:tc>
      </w:tr>
      <w:tr w:rsidR="00E73EBB" w:rsidTr="00D31928">
        <w:tc>
          <w:tcPr>
            <w:tcW w:w="0" w:type="auto"/>
            <w:hideMark/>
          </w:tcPr>
          <w:p w:rsidR="00E73EBB" w:rsidRDefault="00E73EBB">
            <w:pPr>
              <w:spacing w:before="40" w:after="40" w:line="278" w:lineRule="auto"/>
              <w:rPr>
                <w:color w:val="000000"/>
              </w:rPr>
            </w:pPr>
            <w:r>
              <w:rPr>
                <w:color w:val="000000"/>
                <w:sz w:val="24"/>
                <w:szCs w:val="24"/>
              </w:rPr>
              <w:t>10</w:t>
            </w:r>
          </w:p>
        </w:tc>
        <w:tc>
          <w:tcPr>
            <w:tcW w:w="0" w:type="auto"/>
            <w:hideMark/>
          </w:tcPr>
          <w:p w:rsidR="00E73EBB" w:rsidRDefault="00E73EBB">
            <w:pPr>
              <w:spacing w:before="40" w:after="40" w:line="278" w:lineRule="auto"/>
              <w:rPr>
                <w:color w:val="000000"/>
              </w:rPr>
            </w:pPr>
            <w:r>
              <w:rPr>
                <w:color w:val="000000"/>
                <w:sz w:val="24"/>
                <w:szCs w:val="24"/>
              </w:rPr>
              <w:t>Back to Top</w:t>
            </w:r>
          </w:p>
        </w:tc>
        <w:tc>
          <w:tcPr>
            <w:tcW w:w="0" w:type="auto"/>
            <w:hideMark/>
          </w:tcPr>
          <w:p w:rsidR="00E73EBB" w:rsidRDefault="00E73EBB">
            <w:pPr>
              <w:spacing w:before="40" w:after="40" w:line="278" w:lineRule="auto"/>
              <w:rPr>
                <w:color w:val="000000"/>
              </w:rPr>
            </w:pPr>
            <w:r>
              <w:rPr>
                <w:color w:val="000000"/>
                <w:sz w:val="24"/>
                <w:szCs w:val="24"/>
              </w:rPr>
              <w:t>Cuộn &gt;300px, click nút</w:t>
            </w:r>
          </w:p>
        </w:tc>
        <w:tc>
          <w:tcPr>
            <w:tcW w:w="3319" w:type="dxa"/>
            <w:hideMark/>
          </w:tcPr>
          <w:p w:rsidR="00E73EBB" w:rsidRDefault="00E73EBB">
            <w:pPr>
              <w:spacing w:before="40" w:after="40" w:line="278" w:lineRule="auto"/>
              <w:rPr>
                <w:color w:val="000000"/>
              </w:rPr>
            </w:pPr>
            <w:r>
              <w:rPr>
                <w:color w:val="000000"/>
                <w:sz w:val="24"/>
                <w:szCs w:val="24"/>
              </w:rPr>
              <w:t>Trang cuộn mượt về đầu</w:t>
            </w:r>
          </w:p>
        </w:tc>
        <w:tc>
          <w:tcPr>
            <w:tcW w:w="1350" w:type="dxa"/>
            <w:hideMark/>
          </w:tcPr>
          <w:p w:rsidR="00E73EBB" w:rsidRDefault="00E73EBB" w:rsidP="00C80003">
            <w:pPr>
              <w:spacing w:before="40" w:after="40" w:line="278" w:lineRule="auto"/>
              <w:jc w:val="center"/>
              <w:rPr>
                <w:color w:val="000000"/>
              </w:rPr>
            </w:pPr>
            <w:r>
              <w:rPr>
                <w:rFonts w:ascii="Segoe UI Symbol" w:hAnsi="Segoe UI Symbol" w:cs="Segoe UI Symbol"/>
                <w:color w:val="000000"/>
                <w:sz w:val="24"/>
                <w:szCs w:val="24"/>
              </w:rPr>
              <w:t>✓</w:t>
            </w:r>
            <w:r>
              <w:rPr>
                <w:color w:val="000000"/>
                <w:sz w:val="24"/>
                <w:szCs w:val="24"/>
              </w:rPr>
              <w:t xml:space="preserve"> Đạt</w:t>
            </w:r>
          </w:p>
        </w:tc>
      </w:tr>
    </w:tbl>
    <w:p w:rsidR="00E73EBB" w:rsidRPr="00E73EBB" w:rsidRDefault="00E73EBB" w:rsidP="00E73EBB">
      <w:pPr>
        <w:pStyle w:val="noidung"/>
        <w:rPr>
          <w:szCs w:val="26"/>
          <w:lang w:val="vi-VN"/>
        </w:rPr>
      </w:pPr>
      <w:r>
        <w:rPr>
          <w:b/>
          <w:bCs/>
        </w:rPr>
        <w:t xml:space="preserve">Nhận xét: </w:t>
      </w:r>
      <w:r>
        <w:t>Tất cả 10 chức năng được kiểm thử đều đạt kết quả như mong đợi. Đặc biệt, chức năng tìm kiếm realtime và trang chi tiết sản phẩm động theo URL hoạt động chính xác, thể hiện sự ứng dụng hiệu quả của JavaScript trong xử lý dữ liệu front-end.</w:t>
      </w:r>
    </w:p>
    <w:p w:rsidR="00E73EBB" w:rsidRPr="003D6025" w:rsidRDefault="00E73EBB" w:rsidP="00E73EBB">
      <w:pPr>
        <w:pStyle w:val="noidung"/>
        <w:rPr>
          <w:b/>
          <w:bCs/>
        </w:rPr>
      </w:pPr>
      <w:r w:rsidRPr="003D6025">
        <w:rPr>
          <w:b/>
          <w:bCs/>
        </w:rPr>
        <w:t>Kết luận Chương 4</w:t>
      </w:r>
    </w:p>
    <w:p w:rsidR="008F3D04" w:rsidRPr="00D31928" w:rsidRDefault="00E73EBB" w:rsidP="00D31928">
      <w:pPr>
        <w:pStyle w:val="noidung"/>
        <w:rPr>
          <w:lang w:val="vi-VN"/>
        </w:rPr>
      </w:pPr>
      <w:r>
        <w:rPr>
          <w:color w:val="000000"/>
        </w:rPr>
        <w:t>Chương 4 đã trình bày kết quả xây dựng hoàn chỉnh website Tiechs Store với 5 trang giao diện đẹp, nhất quán và đầy đủ chức năng. Mỗi trang được phân tích về bố cục, màu sắc, typography và UX. Kết quả kiểm thử cho thấy tất cả 10 chức năng hoạt động đúng, website responsive tốt trên các thiết bị và trình duyệt khác nhau. Chương 5 sẽ đúc kết các kết quả đạt được và đề xuất hướng phát triển trong tương lai.</w:t>
      </w:r>
    </w:p>
    <w:p w:rsidR="00DF06F5" w:rsidRDefault="00DF06F5" w:rsidP="00EC5402">
      <w:pPr>
        <w:pStyle w:val="Heading1"/>
      </w:pPr>
      <w:bookmarkStart w:id="99" w:name="_Toc230160129"/>
      <w:bookmarkStart w:id="100" w:name="_Toc232108046"/>
      <w:r>
        <w:lastRenderedPageBreak/>
        <w:t>Kết luận và hướng phát triển</w:t>
      </w:r>
      <w:bookmarkEnd w:id="99"/>
      <w:bookmarkEnd w:id="100"/>
    </w:p>
    <w:p w:rsidR="003D4A92" w:rsidRDefault="008F3D04" w:rsidP="007378A0">
      <w:pPr>
        <w:pStyle w:val="Heading2"/>
      </w:pPr>
      <w:bookmarkStart w:id="101" w:name="_Toc230160130"/>
      <w:bookmarkStart w:id="102" w:name="_Toc232108047"/>
      <w:r>
        <w:t>Kết luận</w:t>
      </w:r>
      <w:bookmarkEnd w:id="101"/>
      <w:bookmarkEnd w:id="102"/>
    </w:p>
    <w:p w:rsidR="007378A0" w:rsidRDefault="003D6025" w:rsidP="003D6025">
      <w:pPr>
        <w:pStyle w:val="noidung"/>
        <w:rPr>
          <w:lang w:val="vi-VN"/>
        </w:rPr>
      </w:pPr>
      <w:r>
        <w:t>Sau quá trình nghiên cứu, thiết kế và xây dựng, đề tài "Thiết Kế Và Xây Dựng Website Bán Nước Hoa LD Perfume Oil Cho Đại Lý Tiechs Store" đã hoàn thành với các kết quả cụ thể:</w:t>
      </w:r>
    </w:p>
    <w:p w:rsidR="003D6025" w:rsidRDefault="003D6025" w:rsidP="003D6025">
      <w:pPr>
        <w:pStyle w:val="Heading3"/>
        <w:rPr>
          <w:lang w:val="vi-VN"/>
        </w:rPr>
      </w:pPr>
      <w:bookmarkStart w:id="103" w:name="_Toc232108048"/>
      <w:r>
        <w:rPr>
          <w:lang w:val="vi-VN"/>
        </w:rPr>
        <w:t>Những gì đã đạt được</w:t>
      </w:r>
      <w:bookmarkEnd w:id="103"/>
    </w:p>
    <w:p w:rsidR="003D6025" w:rsidRDefault="003D6025" w:rsidP="003D6025">
      <w:pPr>
        <w:pStyle w:val="noidung"/>
      </w:pPr>
      <w:r>
        <w:t>Xây dựng thành công website hoàn chỉnh gồm 5 trang với giao diện đẹp, chuyên nghiệp, nhất quán về màu sắc đen – vàng #D4AF37 xuyên suốt.</w:t>
      </w:r>
    </w:p>
    <w:p w:rsidR="003D6025" w:rsidRDefault="003D6025" w:rsidP="003D6025">
      <w:pPr>
        <w:pStyle w:val="noidung"/>
      </w:pPr>
      <w:r>
        <w:t>Vận dụng thành thạo HTML5 (semantic elements, form, responsive meta), CSS3 (Flexbox, Grid, Animation, Transition, @media), JavaScript thuần (DOM, EventListener, form handling, URL params) và Bootstrap 5 (Navbar, Grid, Card, Utilities).</w:t>
      </w:r>
    </w:p>
    <w:p w:rsidR="003D6025" w:rsidRDefault="003D6025" w:rsidP="003D6025">
      <w:pPr>
        <w:pStyle w:val="noidung"/>
      </w:pPr>
      <w:r>
        <w:t>Trình bày đầy đủ và có hệ thống thông tin 36 sản phẩm tinh dầu nước hoa LD Perfume Oil, phân loại theo Nam (13) và Nữ (23), mỗi sản phẩm có ảnh, giá, mô tả và trang chi tiết riêng.</w:t>
      </w:r>
    </w:p>
    <w:p w:rsidR="003D6025" w:rsidRDefault="003D6025" w:rsidP="003D6025">
      <w:pPr>
        <w:pStyle w:val="noidung"/>
      </w:pPr>
      <w:r>
        <w:t>Tích hợp chức năng tìm kiếm sản phẩm thời gian thực, trang chi tiết sản phẩm động theo tham số URL, form đặt hàng với popup xác nhận và form liên hệ.</w:t>
      </w:r>
    </w:p>
    <w:p w:rsidR="003D6025" w:rsidRDefault="003D6025" w:rsidP="003D6025">
      <w:pPr>
        <w:pStyle w:val="noidung"/>
      </w:pPr>
      <w:r>
        <w:t>Website responsive hoàn toàn, hiển thị đúng trên máy tính, tablet và điện thoại di động.</w:t>
      </w:r>
    </w:p>
    <w:p w:rsidR="003D6025" w:rsidRDefault="003D6025" w:rsidP="003D6025">
      <w:pPr>
        <w:pStyle w:val="noidung"/>
        <w:rPr>
          <w:lang w:val="vi-VN"/>
        </w:rPr>
      </w:pPr>
      <w:r>
        <w:t>Triển khai thành công lên GitHub Pages, truy cập được qua đường link công khai.</w:t>
      </w:r>
    </w:p>
    <w:p w:rsidR="003D6025" w:rsidRDefault="003D6025" w:rsidP="003D6025">
      <w:pPr>
        <w:pStyle w:val="Heading3"/>
        <w:rPr>
          <w:lang w:val="vi-VN"/>
        </w:rPr>
      </w:pPr>
      <w:bookmarkStart w:id="104" w:name="_Toc232108049"/>
      <w:r>
        <w:rPr>
          <w:lang w:val="vi-VN"/>
        </w:rPr>
        <w:t>Hạn chế</w:t>
      </w:r>
      <w:bookmarkEnd w:id="104"/>
    </w:p>
    <w:p w:rsidR="003D6025" w:rsidRDefault="003D6025" w:rsidP="003D6025">
      <w:pPr>
        <w:pStyle w:val="noidung"/>
      </w:pPr>
      <w:r>
        <w:t>Website là front-end tĩnh, chưa có hệ thống lưu trữ đơn hàng thực sự. Form đặt hàng chỉ hiển thị popup xác nhận, không gửi dữ liệu về đâu.</w:t>
      </w:r>
    </w:p>
    <w:p w:rsidR="003D6025" w:rsidRDefault="003D6025" w:rsidP="003D6025">
      <w:pPr>
        <w:pStyle w:val="noidung"/>
      </w:pPr>
      <w:r>
        <w:t>Dữ liệu sản phẩm được lưu trực tiếp trong code JavaScript, chưa có giao diện quản trị để thêm/sửa/xóa sản phẩm.</w:t>
      </w:r>
    </w:p>
    <w:p w:rsidR="003D6025" w:rsidRPr="003D6025" w:rsidRDefault="003D6025" w:rsidP="003D6025">
      <w:pPr>
        <w:pStyle w:val="noidung"/>
        <w:rPr>
          <w:lang w:val="vi-VN"/>
        </w:rPr>
      </w:pPr>
      <w:r>
        <w:t>Chưa có chức năng giỏ hàng và theo dõi đơn hàng phía người dùng.</w:t>
      </w:r>
    </w:p>
    <w:p w:rsidR="008F3D04" w:rsidRDefault="008F3D04" w:rsidP="007378A0">
      <w:pPr>
        <w:pStyle w:val="Heading2"/>
      </w:pPr>
      <w:bookmarkStart w:id="105" w:name="_Toc230160131"/>
      <w:bookmarkStart w:id="106" w:name="_Toc232108050"/>
      <w:r>
        <w:lastRenderedPageBreak/>
        <w:t>Hướng phát triển</w:t>
      </w:r>
      <w:bookmarkEnd w:id="105"/>
      <w:bookmarkEnd w:id="106"/>
    </w:p>
    <w:p w:rsidR="003D6025" w:rsidRPr="003D6025" w:rsidRDefault="003D6025" w:rsidP="003D6025">
      <w:pPr>
        <w:pStyle w:val="noidung"/>
      </w:pPr>
      <w:r w:rsidRPr="003D6025">
        <w:t>Trong tương lai, website Tiechs Store có thể được nâng cấp theo các hướng phát triển Front-end sau:</w:t>
      </w:r>
    </w:p>
    <w:p w:rsidR="003D6025" w:rsidRPr="003D6025" w:rsidRDefault="003D6025" w:rsidP="003D6025">
      <w:pPr>
        <w:pStyle w:val="noidung"/>
      </w:pPr>
      <w:r w:rsidRPr="003D6025">
        <w:t>Xây dựng chức năng Giỏ hàng bằng LocalStorage: lưu sản phẩm đã chọn vào localStorage, đọc lại khi tải trang, cập nhật badge số lượng trên navbar — toàn bộ xử lý bằng JavaScript thuần, không cần backend.</w:t>
      </w:r>
    </w:p>
    <w:p w:rsidR="003D6025" w:rsidRPr="003D6025" w:rsidRDefault="003D6025" w:rsidP="003D6025">
      <w:pPr>
        <w:pStyle w:val="noidung"/>
      </w:pPr>
      <w:r w:rsidRPr="003D6025">
        <w:t>Áp dụng Lazy Loading cho ảnh sản phẩm: thêm thuộc tính loading="lazy" vào thẻ &lt;img&gt; hoặc dùng Intersection Observer API, giúp 36 ảnh sản phẩm chỉ tải khi người dùng cuộn đến, giảm thời gian tải trang ban đầu đáng kể.</w:t>
      </w:r>
    </w:p>
    <w:p w:rsidR="003D6025" w:rsidRPr="003D6025" w:rsidRDefault="003D6025" w:rsidP="003D6025">
      <w:pPr>
        <w:pStyle w:val="noidung"/>
      </w:pPr>
      <w:r w:rsidRPr="003D6025">
        <w:t>Thêm tính năng Dark/Light Mode: định nghĩa hai bộ CSS Variables (--bg-color, --text-color, --card-bg...) cho mỗi chế độ, JavaScript toggle class dark-mode trên &lt;body&gt; và lưu lựa chọn vào localStorage để ghi nhớ giữa các lần truy cập.</w:t>
      </w:r>
    </w:p>
    <w:p w:rsidR="003D6025" w:rsidRPr="003D6025" w:rsidRDefault="003D6025" w:rsidP="003D6025">
      <w:pPr>
        <w:pStyle w:val="noidung"/>
      </w:pPr>
      <w:r w:rsidRPr="003D6025">
        <w:t>Cải thiện Animation và Transition: thêm Skeleton Loading (khung xám nhấp nháy khi ảnh chưa tải), hiệu ứng Scroll Reveal dùng Intersection Observer, và Page Transition mượt mà khi chuyển trang bằng CSS animation.</w:t>
      </w:r>
    </w:p>
    <w:p w:rsidR="003D6025" w:rsidRPr="003D6025" w:rsidRDefault="003D6025" w:rsidP="003D6025">
      <w:pPr>
        <w:pStyle w:val="noidung"/>
        <w:rPr>
          <w:lang w:val="vi-VN"/>
        </w:rPr>
      </w:pPr>
      <w:r w:rsidRPr="003D6025">
        <w:t>Tối ưu SEO Front-end: bổ sung thẻ &lt;meta&gt; Open Graph cho Facebook/Zalo share, JSON-LD Schema Markup cho sản phẩm, thêm file sitemap.xml, và nén ảnh webp để cải thiện Core Web Vitals.</w:t>
      </w:r>
    </w:p>
    <w:p w:rsidR="003D6025" w:rsidRPr="003D6025" w:rsidRDefault="003D6025" w:rsidP="003D6025">
      <w:pPr>
        <w:pStyle w:val="noidung"/>
        <w:rPr>
          <w:b/>
          <w:bCs/>
        </w:rPr>
      </w:pPr>
      <w:r w:rsidRPr="003D6025">
        <w:rPr>
          <w:b/>
          <w:bCs/>
        </w:rPr>
        <w:t>Kết luận chung</w:t>
      </w:r>
    </w:p>
    <w:p w:rsidR="003D6025" w:rsidRDefault="003D6025" w:rsidP="003D6025">
      <w:pPr>
        <w:pStyle w:val="noidung"/>
      </w:pPr>
      <w:r w:rsidRPr="003D6025">
        <w:t>Đề tài đã hoàn thành đúng mục tiêu đề ra: xây dựng website bán nước hoa LD Perfume Oil cho đại lý Tiechs Store sử dụng HTML5, CSS3, JavaScript và Bootstrap 5. Qua quá trình thực hiện, sinh viên đã tích lũy được kinh nghiệm thực tế quan trọng trong thiết kế giao diện, xử lý tương tác người dùng và triển khai website hoàn chỉnh. Đây là nền tảng vững chắc để phát triển những dự án web phức tạp hơn trong tương lai.</w:t>
      </w:r>
    </w:p>
    <w:p w:rsidR="003D6025" w:rsidRDefault="003D6025" w:rsidP="00D31928">
      <w:pPr>
        <w:rPr>
          <w:lang w:val="vi-VN"/>
        </w:rPr>
      </w:pPr>
    </w:p>
    <w:p w:rsidR="00D31928" w:rsidRDefault="00D31928" w:rsidP="00D31928">
      <w:pPr>
        <w:rPr>
          <w:lang w:val="vi-VN"/>
        </w:rPr>
      </w:pPr>
    </w:p>
    <w:p w:rsidR="00D31928" w:rsidRPr="00D31928" w:rsidRDefault="00D31928" w:rsidP="00D31928">
      <w:pPr>
        <w:rPr>
          <w:lang w:val="vi-VN"/>
        </w:rPr>
      </w:pPr>
    </w:p>
    <w:p w:rsidR="003D6025" w:rsidRPr="003D6025" w:rsidRDefault="003D6025" w:rsidP="003D6025">
      <w:pPr>
        <w:pStyle w:val="noidung"/>
      </w:pPr>
      <w:r w:rsidRPr="003D6025">
        <w:t xml:space="preserve"> </w:t>
      </w:r>
    </w:p>
    <w:p w:rsidR="003D6025" w:rsidRPr="003D6025" w:rsidRDefault="003D6025" w:rsidP="003D6025">
      <w:pPr>
        <w:pStyle w:val="DEMUC"/>
      </w:pPr>
      <w:r w:rsidRPr="003D6025">
        <w:lastRenderedPageBreak/>
        <w:t>TÀI LIỆU THAM KHẢO</w:t>
      </w:r>
    </w:p>
    <w:p w:rsidR="003D6025" w:rsidRPr="003D6025" w:rsidRDefault="003D6025" w:rsidP="003D6025">
      <w:pPr>
        <w:pStyle w:val="noidung"/>
      </w:pPr>
      <w:r w:rsidRPr="003D6025">
        <w:t>[1] WHATWG, "HTML Living Standard," Web Hypertext Application Technology Working Group, 2024. [Online]. Available: https://html.spec.whatwg.org/. [Accessed: June 2026].</w:t>
      </w:r>
    </w:p>
    <w:p w:rsidR="003D6025" w:rsidRPr="003D6025" w:rsidRDefault="003D6025" w:rsidP="003D6025">
      <w:pPr>
        <w:pStyle w:val="noidung"/>
      </w:pPr>
      <w:r w:rsidRPr="003D6025">
        <w:t>[2] MDN Web Docs, "CSS: Cascading Style Sheets," Mozilla Foundation, 2024. [Online]. Available: https://developer.mozilla.org/en-US/docs/Web/CSS. [Accessed: June 2026].</w:t>
      </w:r>
    </w:p>
    <w:p w:rsidR="003D6025" w:rsidRPr="003D6025" w:rsidRDefault="003D6025" w:rsidP="003D6025">
      <w:pPr>
        <w:pStyle w:val="noidung"/>
      </w:pPr>
      <w:r w:rsidRPr="003D6025">
        <w:t>[3] MDN Web Docs, "JavaScript – Dynamic client-side scripting," Mozilla Foundation, 2024. [Online]. Available: https://developer.mozilla.org/en-US/docs/Learn/JavaScript. [Accessed: June 2026].</w:t>
      </w:r>
    </w:p>
    <w:p w:rsidR="003D6025" w:rsidRPr="003D6025" w:rsidRDefault="003D6025" w:rsidP="003D6025">
      <w:pPr>
        <w:pStyle w:val="noidung"/>
      </w:pPr>
      <w:r w:rsidRPr="003D6025">
        <w:t>[4] Bootstrap Team, "Bootstrap 5.3 Documentation," Bootstrap, 2024. [Online]. Available: https://getbootstrap.com/docs/5.3/. [Accessed: June 2026].</w:t>
      </w:r>
    </w:p>
    <w:p w:rsidR="003D6025" w:rsidRPr="003D6025" w:rsidRDefault="003D6025" w:rsidP="003D6025">
      <w:pPr>
        <w:pStyle w:val="noidung"/>
      </w:pPr>
      <w:r w:rsidRPr="003D6025">
        <w:t>[5] W3Schools, "HTML5 Tutorial," W3Schools Online Web Tutorials, 2024. [Online]. Available: https://www.w3schools.com/html/. [Accessed: June 2026].</w:t>
      </w:r>
    </w:p>
    <w:p w:rsidR="003D6025" w:rsidRPr="003D6025" w:rsidRDefault="003D6025" w:rsidP="003D6025">
      <w:pPr>
        <w:pStyle w:val="noidung"/>
      </w:pPr>
      <w:r w:rsidRPr="003D6025">
        <w:t>[6] W3Schools, "CSS3 Tutorial," W3Schools Online Web Tutorials, 2024. [Online]. Available: https://www.w3schools.com/css/. [Accessed: June 2026].</w:t>
      </w:r>
    </w:p>
    <w:p w:rsidR="003D6025" w:rsidRPr="003D6025" w:rsidRDefault="003D6025" w:rsidP="003D6025">
      <w:pPr>
        <w:pStyle w:val="noidung"/>
      </w:pPr>
      <w:r w:rsidRPr="003D6025">
        <w:t>[7] GitHub, "GitHub Pages Documentation," GitHub, Inc., 2024. [Online]. Available: https://docs.github.com/en/pages. [Accessed: June 2026].</w:t>
      </w:r>
    </w:p>
    <w:p w:rsidR="003D6025" w:rsidRPr="003D6025" w:rsidRDefault="003D6025" w:rsidP="003D6025">
      <w:pPr>
        <w:pStyle w:val="noidung"/>
      </w:pPr>
      <w:r w:rsidRPr="003D6025">
        <w:t>[8] VECOM, "Báo cáo chỉ số Thương mại Điện tử Việt Nam 2024," Hiệp hội Thương mại Điện tử Việt Nam, 2024. [Online]. Available: https://vecom.vn. [Accessed: June 2026].</w:t>
      </w:r>
    </w:p>
    <w:p w:rsidR="007378A0" w:rsidRPr="007378A0" w:rsidRDefault="007378A0" w:rsidP="007378A0">
      <w:pPr>
        <w:pStyle w:val="noidung"/>
      </w:pPr>
    </w:p>
    <w:p w:rsidR="0098728A" w:rsidRPr="003D6025" w:rsidRDefault="0098728A" w:rsidP="003D6025">
      <w:pPr>
        <w:rPr>
          <w:lang w:val="vi-VN"/>
        </w:rPr>
      </w:pPr>
    </w:p>
    <w:sectPr w:rsidR="0098728A" w:rsidRPr="003D6025" w:rsidSect="00A6023F">
      <w:footerReference w:type="default" r:id="rId25"/>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7E09" w:rsidRDefault="00F17E09" w:rsidP="00265292">
      <w:pPr>
        <w:spacing w:after="0" w:line="240" w:lineRule="auto"/>
      </w:pPr>
      <w:r>
        <w:separator/>
      </w:r>
    </w:p>
  </w:endnote>
  <w:endnote w:type="continuationSeparator" w:id="0">
    <w:p w:rsidR="00F17E09" w:rsidRDefault="00F17E09"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44135"/>
      <w:docPartObj>
        <w:docPartGallery w:val="Page Numbers (Bottom of Page)"/>
        <w:docPartUnique/>
      </w:docPartObj>
    </w:sdtPr>
    <w:sdtEndPr>
      <w:rPr>
        <w:noProof/>
      </w:rPr>
    </w:sdtEndPr>
    <w:sdtContent>
      <w:p w:rsidR="00CE2E35" w:rsidRDefault="00CE2E35">
        <w:pPr>
          <w:pStyle w:val="Footer"/>
          <w:jc w:val="right"/>
        </w:pPr>
        <w:r>
          <w:fldChar w:fldCharType="begin"/>
        </w:r>
        <w:r>
          <w:instrText xml:space="preserve"> PAGE   \* MERGEFORMAT </w:instrText>
        </w:r>
        <w:r>
          <w:fldChar w:fldCharType="separate"/>
        </w:r>
        <w:r w:rsidR="00C27048">
          <w:rPr>
            <w:noProof/>
          </w:rPr>
          <w:t>iv</w:t>
        </w:r>
        <w:r>
          <w:rPr>
            <w:noProof/>
          </w:rPr>
          <w:fldChar w:fldCharType="end"/>
        </w:r>
      </w:p>
    </w:sdtContent>
  </w:sdt>
  <w:p w:rsidR="00CE2E35" w:rsidRDefault="00CE2E3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1391154"/>
      <w:docPartObj>
        <w:docPartGallery w:val="Page Numbers (Bottom of Page)"/>
        <w:docPartUnique/>
      </w:docPartObj>
    </w:sdtPr>
    <w:sdtEndPr>
      <w:rPr>
        <w:noProof/>
      </w:rPr>
    </w:sdtEndPr>
    <w:sdtContent>
      <w:p w:rsidR="00CE2E35" w:rsidRDefault="00CE2E35">
        <w:pPr>
          <w:pStyle w:val="Footer"/>
          <w:jc w:val="right"/>
        </w:pPr>
        <w:r>
          <w:fldChar w:fldCharType="begin"/>
        </w:r>
        <w:r>
          <w:instrText xml:space="preserve"> PAGE   \* MERGEFORMAT </w:instrText>
        </w:r>
        <w:r>
          <w:fldChar w:fldCharType="separate"/>
        </w:r>
        <w:r w:rsidR="00C27048">
          <w:rPr>
            <w:noProof/>
          </w:rPr>
          <w:t>51</w:t>
        </w:r>
        <w:r>
          <w:rPr>
            <w:noProof/>
          </w:rPr>
          <w:fldChar w:fldCharType="end"/>
        </w:r>
      </w:p>
    </w:sdtContent>
  </w:sdt>
  <w:p w:rsidR="00CE2E35" w:rsidRDefault="00CE2E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7E09" w:rsidRDefault="00F17E09" w:rsidP="00265292">
      <w:pPr>
        <w:spacing w:after="0" w:line="240" w:lineRule="auto"/>
      </w:pPr>
      <w:r>
        <w:separator/>
      </w:r>
    </w:p>
  </w:footnote>
  <w:footnote w:type="continuationSeparator" w:id="0">
    <w:p w:rsidR="00F17E09" w:rsidRDefault="00F17E09" w:rsidP="002652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D4998"/>
    <w:multiLevelType w:val="multilevel"/>
    <w:tmpl w:val="07A47EEE"/>
    <w:lvl w:ilvl="0">
      <w:start w:val="1"/>
      <w:numFmt w:val="bullet"/>
      <w:lvlText w:val="•"/>
      <w:lvlJc w:val="left"/>
      <w:pPr>
        <w:ind w:left="880" w:hanging="360"/>
      </w:pPr>
      <w:rPr>
        <w:rFonts w:ascii="Times New Roman" w:hAnsi="Times New Roman" w:cs="Times New Roman" w:hint="default"/>
        <w:sz w:val="26"/>
        <w:szCs w:val="2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29C223D4"/>
    <w:multiLevelType w:val="multilevel"/>
    <w:tmpl w:val="677A1A7C"/>
    <w:lvl w:ilvl="0">
      <w:start w:val="1"/>
      <w:numFmt w:val="bullet"/>
      <w:lvlText w:val="•"/>
      <w:lvlJc w:val="left"/>
      <w:pPr>
        <w:ind w:left="720" w:hanging="360"/>
      </w:pPr>
      <w:rPr>
        <w:rFonts w:ascii="Times New Roman" w:hAnsi="Times New Roman" w:cs="Times New Roman" w:hint="default"/>
        <w:sz w:val="26"/>
        <w:szCs w:val="2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378519FC"/>
    <w:multiLevelType w:val="multilevel"/>
    <w:tmpl w:val="18500F98"/>
    <w:lvl w:ilvl="0">
      <w:start w:val="1"/>
      <w:numFmt w:val="bullet"/>
      <w:lvlText w:val="•"/>
      <w:lvlJc w:val="left"/>
      <w:pPr>
        <w:ind w:left="720" w:hanging="360"/>
      </w:pPr>
      <w:rPr>
        <w:rFonts w:ascii="Times New Roman" w:hAnsi="Times New Roman" w:cs="Times New Roman" w:hint="default"/>
        <w:sz w:val="26"/>
        <w:szCs w:val="2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3D6E5C82"/>
    <w:multiLevelType w:val="multilevel"/>
    <w:tmpl w:val="8768262A"/>
    <w:lvl w:ilvl="0">
      <w:start w:val="1"/>
      <w:numFmt w:val="bullet"/>
      <w:lvlText w:val="•"/>
      <w:lvlJc w:val="left"/>
      <w:pPr>
        <w:ind w:left="720" w:hanging="360"/>
      </w:pPr>
      <w:rPr>
        <w:rFonts w:ascii="Times New Roman" w:hAnsi="Times New Roman" w:cs="Times New Roman" w:hint="default"/>
        <w:sz w:val="26"/>
        <w:szCs w:val="2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471B1BEE"/>
    <w:multiLevelType w:val="multilevel"/>
    <w:tmpl w:val="81228E1E"/>
    <w:lvl w:ilvl="0">
      <w:start w:val="1"/>
      <w:numFmt w:val="decimal"/>
      <w:lvlText w:val="%1."/>
      <w:lvlJc w:val="left"/>
      <w:pPr>
        <w:ind w:left="720" w:hanging="360"/>
      </w:pPr>
      <w:rPr>
        <w:rFonts w:ascii="Times New Roman" w:hAnsi="Times New Roman" w:cs="Times New Roman" w:hint="default"/>
        <w:sz w:val="26"/>
        <w:szCs w:val="2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4F9D7021"/>
    <w:multiLevelType w:val="multilevel"/>
    <w:tmpl w:val="BFFCD75C"/>
    <w:lvl w:ilvl="0">
      <w:start w:val="1"/>
      <w:numFmt w:val="bullet"/>
      <w:lvlText w:val="•"/>
      <w:lvlJc w:val="left"/>
      <w:pPr>
        <w:ind w:left="880" w:hanging="360"/>
      </w:pPr>
      <w:rPr>
        <w:rFonts w:ascii="Times New Roman" w:hAnsi="Times New Roman" w:cs="Times New Roman" w:hint="default"/>
        <w:sz w:val="26"/>
        <w:szCs w:val="2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7B4F54"/>
    <w:multiLevelType w:val="multilevel"/>
    <w:tmpl w:val="2B0E3EEA"/>
    <w:lvl w:ilvl="0">
      <w:start w:val="1"/>
      <w:numFmt w:val="bullet"/>
      <w:lvlText w:val="•"/>
      <w:lvlJc w:val="left"/>
      <w:pPr>
        <w:ind w:left="720" w:hanging="360"/>
      </w:pPr>
      <w:rPr>
        <w:rFonts w:ascii="Times New Roman" w:hAnsi="Times New Roman" w:cs="Times New Roman" w:hint="default"/>
        <w:sz w:val="26"/>
        <w:szCs w:val="2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9"/>
  </w:num>
  <w:num w:numId="2">
    <w:abstractNumId w:val="6"/>
  </w:num>
  <w:num w:numId="3">
    <w:abstractNumId w:val="8"/>
  </w:num>
  <w:num w:numId="4">
    <w:abstractNumId w:val="10"/>
  </w:num>
  <w:num w:numId="5">
    <w:abstractNumId w:val="10"/>
  </w:num>
  <w:num w:numId="6">
    <w:abstractNumId w:val="10"/>
  </w:num>
  <w:num w:numId="7">
    <w:abstractNumId w:val="10"/>
  </w:num>
  <w:num w:numId="8">
    <w:abstractNumId w:val="10"/>
  </w:num>
  <w:num w:numId="9">
    <w:abstractNumId w:val="10"/>
  </w:num>
  <w:num w:numId="10">
    <w:abstractNumId w:val="10"/>
  </w:num>
  <w:num w:numId="11">
    <w:abstractNumId w:val="10"/>
  </w:num>
  <w:num w:numId="12">
    <w:abstractNumId w:val="10"/>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hideSpellingErrors/>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035"/>
    <w:rsid w:val="00006621"/>
    <w:rsid w:val="0002381A"/>
    <w:rsid w:val="000359A4"/>
    <w:rsid w:val="0005453D"/>
    <w:rsid w:val="00080838"/>
    <w:rsid w:val="00084BF4"/>
    <w:rsid w:val="0009451C"/>
    <w:rsid w:val="000B3C8E"/>
    <w:rsid w:val="000F599F"/>
    <w:rsid w:val="000F7FEC"/>
    <w:rsid w:val="00101E1F"/>
    <w:rsid w:val="0012108D"/>
    <w:rsid w:val="00155B13"/>
    <w:rsid w:val="00181793"/>
    <w:rsid w:val="0019610B"/>
    <w:rsid w:val="001C5CE5"/>
    <w:rsid w:val="001E53C1"/>
    <w:rsid w:val="00205C9C"/>
    <w:rsid w:val="002648D9"/>
    <w:rsid w:val="00265292"/>
    <w:rsid w:val="002716B6"/>
    <w:rsid w:val="0028557B"/>
    <w:rsid w:val="002964ED"/>
    <w:rsid w:val="00296C5E"/>
    <w:rsid w:val="002D378E"/>
    <w:rsid w:val="002D6E1C"/>
    <w:rsid w:val="002F49D9"/>
    <w:rsid w:val="003072D7"/>
    <w:rsid w:val="00311A03"/>
    <w:rsid w:val="00314527"/>
    <w:rsid w:val="0035699F"/>
    <w:rsid w:val="00376ADA"/>
    <w:rsid w:val="00397034"/>
    <w:rsid w:val="003A4541"/>
    <w:rsid w:val="003B599F"/>
    <w:rsid w:val="003C42E0"/>
    <w:rsid w:val="003D4A92"/>
    <w:rsid w:val="003D6025"/>
    <w:rsid w:val="003F1AD1"/>
    <w:rsid w:val="004553D9"/>
    <w:rsid w:val="005327BC"/>
    <w:rsid w:val="00540301"/>
    <w:rsid w:val="00574222"/>
    <w:rsid w:val="005B26ED"/>
    <w:rsid w:val="005C722E"/>
    <w:rsid w:val="005D6ABE"/>
    <w:rsid w:val="0061750A"/>
    <w:rsid w:val="00641850"/>
    <w:rsid w:val="00644673"/>
    <w:rsid w:val="00653A3A"/>
    <w:rsid w:val="0065492E"/>
    <w:rsid w:val="006705E2"/>
    <w:rsid w:val="006D7406"/>
    <w:rsid w:val="006E3650"/>
    <w:rsid w:val="00726035"/>
    <w:rsid w:val="007378A0"/>
    <w:rsid w:val="007408A1"/>
    <w:rsid w:val="007505B5"/>
    <w:rsid w:val="00792749"/>
    <w:rsid w:val="007950DA"/>
    <w:rsid w:val="00796DCF"/>
    <w:rsid w:val="007B1E52"/>
    <w:rsid w:val="007D1CB8"/>
    <w:rsid w:val="007E5D1E"/>
    <w:rsid w:val="00837217"/>
    <w:rsid w:val="00851DA8"/>
    <w:rsid w:val="008759C1"/>
    <w:rsid w:val="008A01E9"/>
    <w:rsid w:val="008F3D04"/>
    <w:rsid w:val="0091630E"/>
    <w:rsid w:val="00976D00"/>
    <w:rsid w:val="0098728A"/>
    <w:rsid w:val="00990C0A"/>
    <w:rsid w:val="009E2D3F"/>
    <w:rsid w:val="00A17C76"/>
    <w:rsid w:val="00A24F17"/>
    <w:rsid w:val="00A3792A"/>
    <w:rsid w:val="00A6023F"/>
    <w:rsid w:val="00A675D2"/>
    <w:rsid w:val="00A705BC"/>
    <w:rsid w:val="00A84325"/>
    <w:rsid w:val="00AE352B"/>
    <w:rsid w:val="00AE636C"/>
    <w:rsid w:val="00AF30EA"/>
    <w:rsid w:val="00B14A85"/>
    <w:rsid w:val="00B3334D"/>
    <w:rsid w:val="00B53223"/>
    <w:rsid w:val="00BD00D0"/>
    <w:rsid w:val="00C27048"/>
    <w:rsid w:val="00C50A2A"/>
    <w:rsid w:val="00C77F74"/>
    <w:rsid w:val="00C80003"/>
    <w:rsid w:val="00CC18F6"/>
    <w:rsid w:val="00CC4932"/>
    <w:rsid w:val="00CE2E35"/>
    <w:rsid w:val="00D261E5"/>
    <w:rsid w:val="00D31928"/>
    <w:rsid w:val="00D724C7"/>
    <w:rsid w:val="00D840FB"/>
    <w:rsid w:val="00DB2AD8"/>
    <w:rsid w:val="00DB6698"/>
    <w:rsid w:val="00DD1D56"/>
    <w:rsid w:val="00DE6FBB"/>
    <w:rsid w:val="00DF06F5"/>
    <w:rsid w:val="00E05488"/>
    <w:rsid w:val="00E146B9"/>
    <w:rsid w:val="00E15E7A"/>
    <w:rsid w:val="00E2127A"/>
    <w:rsid w:val="00E40233"/>
    <w:rsid w:val="00E734D0"/>
    <w:rsid w:val="00E73EBB"/>
    <w:rsid w:val="00EC5402"/>
    <w:rsid w:val="00F17E09"/>
    <w:rsid w:val="00F50FA9"/>
    <w:rsid w:val="00F55323"/>
    <w:rsid w:val="00F76619"/>
    <w:rsid w:val="00F804D1"/>
    <w:rsid w:val="00F95BFF"/>
    <w:rsid w:val="00FA182E"/>
    <w:rsid w:val="00FA4B5B"/>
    <w:rsid w:val="00FA7008"/>
    <w:rsid w:val="00FD44BF"/>
    <w:rsid w:val="00FE6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99"/>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left w:w="108" w:type="dxa"/>
        <w:bottom w:w="85" w:type="dxa"/>
        <w:right w:w="108"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TOCHeading">
    <w:name w:val="TOC Heading"/>
    <w:basedOn w:val="Heading1"/>
    <w:next w:val="Normal"/>
    <w:uiPriority w:val="39"/>
    <w:unhideWhenUsed/>
    <w:qFormat/>
    <w:rsid w:val="003D6025"/>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paragraph" w:styleId="TableofFigures">
    <w:name w:val="table of figures"/>
    <w:basedOn w:val="Normal"/>
    <w:next w:val="Normal"/>
    <w:uiPriority w:val="99"/>
    <w:unhideWhenUsed/>
    <w:rsid w:val="003D6025"/>
    <w:pPr>
      <w:spacing w:after="0"/>
    </w:pPr>
  </w:style>
  <w:style w:type="paragraph" w:styleId="BalloonText">
    <w:name w:val="Balloon Text"/>
    <w:basedOn w:val="Normal"/>
    <w:link w:val="BalloonTextChar"/>
    <w:uiPriority w:val="99"/>
    <w:semiHidden/>
    <w:unhideWhenUsed/>
    <w:rsid w:val="007260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603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99"/>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left w:w="108" w:type="dxa"/>
        <w:bottom w:w="85" w:type="dxa"/>
        <w:right w:w="108"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TOCHeading">
    <w:name w:val="TOC Heading"/>
    <w:basedOn w:val="Heading1"/>
    <w:next w:val="Normal"/>
    <w:uiPriority w:val="39"/>
    <w:unhideWhenUsed/>
    <w:qFormat/>
    <w:rsid w:val="003D6025"/>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paragraph" w:styleId="TableofFigures">
    <w:name w:val="table of figures"/>
    <w:basedOn w:val="Normal"/>
    <w:next w:val="Normal"/>
    <w:uiPriority w:val="99"/>
    <w:unhideWhenUsed/>
    <w:rsid w:val="003D6025"/>
    <w:pPr>
      <w:spacing w:after="0"/>
    </w:pPr>
  </w:style>
  <w:style w:type="paragraph" w:styleId="BalloonText">
    <w:name w:val="Balloon Text"/>
    <w:basedOn w:val="Normal"/>
    <w:link w:val="BalloonTextChar"/>
    <w:uiPriority w:val="99"/>
    <w:semiHidden/>
    <w:unhideWhenUsed/>
    <w:rsid w:val="007260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60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Temp\Zalo%20Temp\TempDownloads\11012406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42EC8F9-33AD-4FAF-B6C0-585633D6A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110124063.dotx</Template>
  <TotalTime>1</TotalTime>
  <Pages>1</Pages>
  <Words>10703</Words>
  <Characters>61010</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cp:lastPrinted>2026-06-15T03:38:00Z</cp:lastPrinted>
  <dcterms:created xsi:type="dcterms:W3CDTF">2026-06-15T03:38:00Z</dcterms:created>
  <dcterms:modified xsi:type="dcterms:W3CDTF">2026-06-15T03:39:00Z</dcterms:modified>
</cp:coreProperties>
</file>